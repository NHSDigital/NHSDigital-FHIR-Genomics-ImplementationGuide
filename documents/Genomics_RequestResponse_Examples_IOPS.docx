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540B6" w:rsidR="00DA41AC" w:rsidRDefault="00DA41AC" w14:paraId="6F8C1D9E" w14:textId="77777777">
      <w:pPr>
        <w:rPr>
          <w:rFonts w:ascii="Calibri" w:hAnsi="Calibri" w:cs="Calibri"/>
        </w:rPr>
      </w:pPr>
    </w:p>
    <w:tbl>
      <w:tblPr>
        <w:tblStyle w:val="TableGrid"/>
        <w:tblW w:w="0" w:type="auto"/>
        <w:tblBorders>
          <w:top w:val="single" w:color="8494A3" w:themeColor="accent6" w:themeTint="99" w:sz="4" w:space="0"/>
          <w:left w:val="none" w:color="auto" w:sz="0" w:space="0"/>
          <w:bottom w:val="single" w:color="8494A3" w:themeColor="accent6" w:themeTint="99" w:sz="4" w:space="0"/>
          <w:right w:val="none" w:color="auto" w:sz="0" w:space="0"/>
          <w:insideH w:val="single" w:color="8494A3" w:themeColor="accent6" w:themeTint="99" w:sz="4" w:space="0"/>
          <w:insideV w:val="none" w:color="auto" w:sz="0" w:space="0"/>
        </w:tblBorders>
        <w:tblLayout w:type="fixed"/>
        <w:tblLook w:val="04A0" w:firstRow="1" w:lastRow="0" w:firstColumn="1" w:lastColumn="0" w:noHBand="0" w:noVBand="1"/>
      </w:tblPr>
      <w:tblGrid>
        <w:gridCol w:w="2660"/>
        <w:gridCol w:w="3544"/>
        <w:gridCol w:w="1984"/>
        <w:gridCol w:w="1892"/>
      </w:tblGrid>
      <w:tr w:rsidRPr="00D540B6" w:rsidR="004027DD" w:rsidTr="00284979" w14:paraId="17CD1E4D" w14:textId="77777777">
        <w:tc>
          <w:tcPr>
            <w:tcW w:w="2660" w:type="dxa"/>
            <w:vAlign w:val="center"/>
          </w:tcPr>
          <w:p w:rsidRPr="00D540B6" w:rsidR="004027DD" w:rsidP="004027DD" w:rsidRDefault="004027DD" w14:paraId="6D593BB2" w14:textId="77777777">
            <w:pPr>
              <w:rPr>
                <w:rFonts w:ascii="Calibri" w:hAnsi="Calibri" w:cs="Calibri"/>
                <w:sz w:val="20"/>
                <w:szCs w:val="20"/>
              </w:rPr>
            </w:pPr>
            <w:r w:rsidRPr="00D540B6">
              <w:rPr>
                <w:rFonts w:ascii="Calibri" w:hAnsi="Calibri" w:cs="Calibri"/>
                <w:sz w:val="20"/>
                <w:szCs w:val="20"/>
              </w:rPr>
              <w:t>Document filename:</w:t>
            </w:r>
          </w:p>
        </w:tc>
        <w:tc>
          <w:tcPr>
            <w:tcW w:w="7420" w:type="dxa"/>
            <w:gridSpan w:val="3"/>
            <w:vAlign w:val="center"/>
          </w:tcPr>
          <w:p w:rsidRPr="00D540B6" w:rsidR="004027DD" w:rsidP="00FB1E3A" w:rsidRDefault="007B04F1" w14:paraId="1353FAE7" w14:textId="561A6182">
            <w:pPr>
              <w:rPr>
                <w:rFonts w:ascii="Calibri" w:hAnsi="Calibri" w:cs="Calibri"/>
                <w:b/>
                <w:sz w:val="20"/>
                <w:szCs w:val="20"/>
              </w:rPr>
            </w:pPr>
            <w:r>
              <w:rPr>
                <w:rFonts w:ascii="Calibri" w:hAnsi="Calibri" w:cs="Calibri"/>
                <w:b/>
                <w:sz w:val="20"/>
                <w:szCs w:val="20"/>
              </w:rPr>
              <w:t>Genomics_RequestResponse_Examples_IOPS</w:t>
            </w:r>
            <w:r w:rsidRPr="00D540B6" w:rsidR="00FB1E3A">
              <w:rPr>
                <w:rFonts w:ascii="Calibri" w:hAnsi="Calibri" w:cs="Calibri"/>
                <w:b/>
                <w:noProof/>
                <w:sz w:val="20"/>
                <w:szCs w:val="20"/>
              </w:rPr>
              <w:t xml:space="preserve"> </w:t>
            </w:r>
          </w:p>
        </w:tc>
      </w:tr>
      <w:tr w:rsidRPr="00D540B6" w:rsidR="00284979" w:rsidTr="00134787" w14:paraId="04C01FE0" w14:textId="77777777">
        <w:tc>
          <w:tcPr>
            <w:tcW w:w="2660" w:type="dxa"/>
            <w:vAlign w:val="center"/>
          </w:tcPr>
          <w:p w:rsidRPr="00D540B6" w:rsidR="004027DD" w:rsidP="004027DD" w:rsidRDefault="00FB1E3A" w14:paraId="33103429" w14:textId="77777777">
            <w:pPr>
              <w:rPr>
                <w:rFonts w:ascii="Calibri" w:hAnsi="Calibri" w:cs="Calibri"/>
                <w:sz w:val="20"/>
                <w:szCs w:val="20"/>
              </w:rPr>
            </w:pPr>
            <w:r w:rsidRPr="00D540B6">
              <w:rPr>
                <w:rFonts w:ascii="Calibri" w:hAnsi="Calibri" w:cs="Calibri"/>
                <w:sz w:val="20"/>
                <w:szCs w:val="20"/>
              </w:rPr>
              <w:t>Project</w:t>
            </w:r>
            <w:r w:rsidRPr="00D540B6" w:rsidR="004027DD">
              <w:rPr>
                <w:rFonts w:ascii="Calibri" w:hAnsi="Calibri" w:cs="Calibri"/>
                <w:sz w:val="20"/>
                <w:szCs w:val="20"/>
              </w:rPr>
              <w:t xml:space="preserve"> / Programme</w:t>
            </w:r>
          </w:p>
        </w:tc>
        <w:tc>
          <w:tcPr>
            <w:tcW w:w="3544" w:type="dxa"/>
            <w:tcBorders>
              <w:right w:val="single" w:color="8494A3" w:themeColor="accent6" w:themeTint="99" w:sz="4" w:space="0"/>
            </w:tcBorders>
            <w:vAlign w:val="center"/>
          </w:tcPr>
          <w:p w:rsidRPr="00D540B6" w:rsidR="004027DD" w:rsidP="004027DD" w:rsidRDefault="001D6C32" w14:paraId="0FADC79D" w14:textId="103C82C3">
            <w:pPr>
              <w:rPr>
                <w:rFonts w:ascii="Calibri" w:hAnsi="Calibri" w:cs="Calibri"/>
                <w:b/>
                <w:sz w:val="20"/>
                <w:szCs w:val="20"/>
              </w:rPr>
            </w:pPr>
            <w:r w:rsidRPr="00D540B6">
              <w:rPr>
                <w:rFonts w:ascii="Calibri" w:hAnsi="Calibri" w:cs="Calibri"/>
                <w:b/>
                <w:sz w:val="20"/>
                <w:szCs w:val="20"/>
              </w:rPr>
              <w:t>NWR-1</w:t>
            </w:r>
            <w:r w:rsidR="00CF390E">
              <w:rPr>
                <w:rFonts w:ascii="Calibri" w:hAnsi="Calibri" w:cs="Calibri"/>
                <w:b/>
                <w:sz w:val="20"/>
                <w:szCs w:val="20"/>
              </w:rPr>
              <w:t>714</w:t>
            </w:r>
            <w:r w:rsidRPr="00D540B6">
              <w:rPr>
                <w:rFonts w:ascii="Calibri" w:hAnsi="Calibri" w:cs="Calibri"/>
                <w:b/>
                <w:sz w:val="20"/>
                <w:szCs w:val="20"/>
              </w:rPr>
              <w:t xml:space="preserve"> </w:t>
            </w:r>
            <w:r w:rsidR="00CF390E">
              <w:rPr>
                <w:rFonts w:ascii="Calibri" w:hAnsi="Calibri" w:cs="Calibri"/>
                <w:b/>
                <w:sz w:val="20"/>
                <w:szCs w:val="20"/>
              </w:rPr>
              <w:t>–</w:t>
            </w:r>
            <w:r w:rsidRPr="00D540B6">
              <w:rPr>
                <w:rFonts w:ascii="Calibri" w:hAnsi="Calibri" w:cs="Calibri"/>
                <w:b/>
                <w:sz w:val="20"/>
                <w:szCs w:val="20"/>
              </w:rPr>
              <w:t xml:space="preserve"> </w:t>
            </w:r>
            <w:r w:rsidR="00CF390E">
              <w:rPr>
                <w:rFonts w:ascii="Calibri" w:hAnsi="Calibri" w:cs="Calibri"/>
                <w:b/>
                <w:sz w:val="20"/>
                <w:szCs w:val="20"/>
              </w:rPr>
              <w:t>Genomics Digital Interoperability</w:t>
            </w:r>
            <w:r w:rsidR="00A30AAF">
              <w:rPr>
                <w:rFonts w:ascii="Calibri" w:hAnsi="Calibri" w:cs="Calibri"/>
                <w:b/>
                <w:sz w:val="20"/>
                <w:szCs w:val="20"/>
              </w:rPr>
              <w:t xml:space="preserve"> (FY22-23)</w:t>
            </w:r>
          </w:p>
        </w:tc>
        <w:tc>
          <w:tcPr>
            <w:tcW w:w="1984" w:type="dxa"/>
            <w:tcBorders>
              <w:left w:val="single" w:color="8494A3" w:themeColor="accent6" w:themeTint="99" w:sz="4" w:space="0"/>
            </w:tcBorders>
            <w:vAlign w:val="center"/>
          </w:tcPr>
          <w:p w:rsidRPr="00D540B6" w:rsidR="004027DD" w:rsidP="004027DD" w:rsidRDefault="004027DD" w14:paraId="18CF86CA" w14:textId="77777777">
            <w:pPr>
              <w:rPr>
                <w:rFonts w:ascii="Calibri" w:hAnsi="Calibri" w:cs="Calibri"/>
                <w:sz w:val="20"/>
                <w:szCs w:val="20"/>
              </w:rPr>
            </w:pPr>
            <w:r w:rsidRPr="00D540B6">
              <w:rPr>
                <w:rFonts w:ascii="Calibri" w:hAnsi="Calibri" w:cs="Calibri"/>
                <w:sz w:val="20"/>
                <w:szCs w:val="20"/>
              </w:rPr>
              <w:t>Project</w:t>
            </w:r>
          </w:p>
        </w:tc>
        <w:tc>
          <w:tcPr>
            <w:tcW w:w="1892" w:type="dxa"/>
            <w:vAlign w:val="center"/>
          </w:tcPr>
          <w:p w:rsidRPr="00D540B6" w:rsidR="004027DD" w:rsidP="004027DD" w:rsidRDefault="007B04F1" w14:paraId="6C72A210" w14:textId="45D52016">
            <w:pPr>
              <w:rPr>
                <w:rFonts w:ascii="Calibri" w:hAnsi="Calibri" w:cs="Calibri"/>
                <w:b/>
                <w:sz w:val="20"/>
                <w:szCs w:val="20"/>
              </w:rPr>
            </w:pPr>
            <w:r>
              <w:rPr>
                <w:rFonts w:ascii="Calibri" w:hAnsi="Calibri" w:cs="Calibri"/>
                <w:b/>
                <w:sz w:val="20"/>
                <w:szCs w:val="20"/>
              </w:rPr>
              <w:t>Genomics</w:t>
            </w:r>
            <w:r w:rsidR="00504439">
              <w:rPr>
                <w:rFonts w:ascii="Calibri" w:hAnsi="Calibri" w:cs="Calibri"/>
                <w:b/>
                <w:sz w:val="20"/>
                <w:szCs w:val="20"/>
              </w:rPr>
              <w:t xml:space="preserve"> Medicine Service</w:t>
            </w:r>
          </w:p>
        </w:tc>
      </w:tr>
      <w:tr w:rsidRPr="00D540B6" w:rsidR="004027DD" w:rsidTr="00284979" w14:paraId="68E80878" w14:textId="77777777">
        <w:tc>
          <w:tcPr>
            <w:tcW w:w="2660" w:type="dxa"/>
            <w:vAlign w:val="center"/>
          </w:tcPr>
          <w:p w:rsidRPr="00D540B6" w:rsidR="004027DD" w:rsidP="004027DD" w:rsidRDefault="004027DD" w14:paraId="599382C1" w14:textId="77777777">
            <w:pPr>
              <w:rPr>
                <w:rFonts w:ascii="Calibri" w:hAnsi="Calibri" w:cs="Calibri"/>
                <w:sz w:val="20"/>
                <w:szCs w:val="20"/>
              </w:rPr>
            </w:pPr>
            <w:r w:rsidRPr="00D540B6">
              <w:rPr>
                <w:rFonts w:ascii="Calibri" w:hAnsi="Calibri" w:cs="Calibri"/>
                <w:sz w:val="20"/>
                <w:szCs w:val="20"/>
              </w:rPr>
              <w:t>Document Reference</w:t>
            </w:r>
          </w:p>
        </w:tc>
        <w:tc>
          <w:tcPr>
            <w:tcW w:w="7420" w:type="dxa"/>
            <w:gridSpan w:val="3"/>
            <w:vAlign w:val="center"/>
          </w:tcPr>
          <w:p w:rsidRPr="00D540B6" w:rsidR="004027DD" w:rsidP="004027DD" w:rsidRDefault="004027DD" w14:paraId="0B0C10AA" w14:textId="7E87CA49">
            <w:pPr>
              <w:rPr>
                <w:rFonts w:ascii="Calibri" w:hAnsi="Calibri" w:cs="Calibri"/>
                <w:b/>
                <w:sz w:val="20"/>
                <w:szCs w:val="20"/>
              </w:rPr>
            </w:pPr>
          </w:p>
        </w:tc>
      </w:tr>
      <w:tr w:rsidRPr="00D540B6" w:rsidR="00284979" w:rsidTr="00134787" w14:paraId="20CCA985" w14:textId="77777777">
        <w:tc>
          <w:tcPr>
            <w:tcW w:w="2660" w:type="dxa"/>
            <w:vAlign w:val="center"/>
          </w:tcPr>
          <w:p w:rsidRPr="00D540B6" w:rsidR="004027DD" w:rsidP="004027DD" w:rsidRDefault="004027DD" w14:paraId="2899E512" w14:textId="77777777">
            <w:pPr>
              <w:rPr>
                <w:rFonts w:ascii="Calibri" w:hAnsi="Calibri" w:cs="Calibri"/>
                <w:sz w:val="20"/>
                <w:szCs w:val="20"/>
              </w:rPr>
            </w:pPr>
            <w:r w:rsidRPr="00D540B6">
              <w:rPr>
                <w:rFonts w:ascii="Calibri" w:hAnsi="Calibri" w:cs="Calibri"/>
                <w:sz w:val="20"/>
                <w:szCs w:val="20"/>
              </w:rPr>
              <w:t>Project Manager</w:t>
            </w:r>
          </w:p>
        </w:tc>
        <w:tc>
          <w:tcPr>
            <w:tcW w:w="3544" w:type="dxa"/>
            <w:tcBorders>
              <w:right w:val="single" w:color="8494A3" w:themeColor="accent6" w:themeTint="99" w:sz="4" w:space="0"/>
            </w:tcBorders>
            <w:vAlign w:val="center"/>
          </w:tcPr>
          <w:p w:rsidRPr="00D540B6" w:rsidR="004027DD" w:rsidP="004027DD" w:rsidRDefault="00110B7A" w14:paraId="32F5B895" w14:textId="67998EC8">
            <w:pPr>
              <w:rPr>
                <w:rFonts w:ascii="Calibri" w:hAnsi="Calibri" w:cs="Calibri"/>
                <w:b/>
                <w:sz w:val="20"/>
                <w:szCs w:val="20"/>
              </w:rPr>
            </w:pPr>
            <w:r>
              <w:rPr>
                <w:rFonts w:ascii="Calibri" w:hAnsi="Calibri" w:cs="Calibri"/>
                <w:b/>
                <w:sz w:val="20"/>
                <w:szCs w:val="20"/>
              </w:rPr>
              <w:t>Jon Calpin</w:t>
            </w:r>
          </w:p>
        </w:tc>
        <w:tc>
          <w:tcPr>
            <w:tcW w:w="1984" w:type="dxa"/>
            <w:tcBorders>
              <w:left w:val="single" w:color="8494A3" w:themeColor="accent6" w:themeTint="99" w:sz="4" w:space="0"/>
            </w:tcBorders>
            <w:vAlign w:val="center"/>
          </w:tcPr>
          <w:p w:rsidRPr="00D540B6" w:rsidR="004027DD" w:rsidP="004027DD" w:rsidRDefault="004027DD" w14:paraId="17B70C31" w14:textId="77777777">
            <w:pPr>
              <w:rPr>
                <w:rFonts w:ascii="Calibri" w:hAnsi="Calibri" w:cs="Calibri"/>
                <w:sz w:val="20"/>
                <w:szCs w:val="20"/>
              </w:rPr>
            </w:pPr>
            <w:r w:rsidRPr="00D540B6">
              <w:rPr>
                <w:rFonts w:ascii="Calibri" w:hAnsi="Calibri" w:cs="Calibri"/>
                <w:sz w:val="20"/>
                <w:szCs w:val="20"/>
              </w:rPr>
              <w:t>Status</w:t>
            </w:r>
          </w:p>
        </w:tc>
        <w:sdt>
          <w:sdtPr>
            <w:rPr>
              <w:rFonts w:ascii="Calibri" w:hAnsi="Calibri" w:cs="Calibri"/>
              <w:b/>
              <w:sz w:val="20"/>
              <w:szCs w:val="20"/>
            </w:rPr>
            <w:alias w:val="Status"/>
            <w:tag w:val="status"/>
            <w:id w:val="410746543"/>
            <w:placeholder>
              <w:docPart w:val="CD309CF0A4F74A149C2100B28D95C871"/>
            </w:placeholder>
            <w:dataBinding w:prefixMappings="xmlns:ns0='http://purl.org/dc/elements/1.1/' xmlns:ns1='http://schemas.openxmlformats.org/package/2006/metadata/core-properties' " w:xpath="/ns1:coreProperties[1]/ns1:contentStatus[1]" w:storeItemID="{6C3C8BC8-F283-45AE-878A-BAB7291924A1}"/>
            <w:text/>
          </w:sdtPr>
          <w:sdtContent>
            <w:tc>
              <w:tcPr>
                <w:tcW w:w="1892" w:type="dxa"/>
                <w:vAlign w:val="center"/>
              </w:tcPr>
              <w:p w:rsidRPr="00D540B6" w:rsidR="004027DD" w:rsidP="00CE7577" w:rsidRDefault="00B5258D" w14:paraId="645B6208" w14:textId="23E6718B">
                <w:pPr>
                  <w:rPr>
                    <w:rFonts w:ascii="Calibri" w:hAnsi="Calibri" w:cs="Calibri"/>
                    <w:b/>
                    <w:sz w:val="20"/>
                    <w:szCs w:val="20"/>
                  </w:rPr>
                </w:pPr>
                <w:r w:rsidRPr="00D540B6">
                  <w:rPr>
                    <w:rFonts w:ascii="Calibri" w:hAnsi="Calibri" w:cs="Calibri"/>
                    <w:b/>
                    <w:sz w:val="20"/>
                    <w:szCs w:val="20"/>
                  </w:rPr>
                  <w:t>Draft</w:t>
                </w:r>
              </w:p>
            </w:tc>
          </w:sdtContent>
        </w:sdt>
      </w:tr>
      <w:tr w:rsidRPr="00D540B6" w:rsidR="004027DD" w:rsidTr="00134787" w14:paraId="50E0435E" w14:textId="77777777">
        <w:tc>
          <w:tcPr>
            <w:tcW w:w="2660" w:type="dxa"/>
            <w:vAlign w:val="center"/>
          </w:tcPr>
          <w:p w:rsidRPr="00D540B6" w:rsidR="004027DD" w:rsidP="004027DD" w:rsidRDefault="004027DD" w14:paraId="66901A45" w14:textId="77777777">
            <w:pPr>
              <w:rPr>
                <w:rFonts w:ascii="Calibri" w:hAnsi="Calibri" w:cs="Calibri"/>
                <w:sz w:val="20"/>
                <w:szCs w:val="20"/>
              </w:rPr>
            </w:pPr>
            <w:r w:rsidRPr="00D540B6">
              <w:rPr>
                <w:rFonts w:ascii="Calibri" w:hAnsi="Calibri" w:cs="Calibri"/>
                <w:sz w:val="20"/>
                <w:szCs w:val="20"/>
              </w:rPr>
              <w:t>Owner</w:t>
            </w:r>
          </w:p>
        </w:tc>
        <w:tc>
          <w:tcPr>
            <w:tcW w:w="3544" w:type="dxa"/>
            <w:tcBorders>
              <w:right w:val="single" w:color="8494A3" w:themeColor="accent6" w:themeTint="99" w:sz="4" w:space="0"/>
            </w:tcBorders>
            <w:vAlign w:val="center"/>
          </w:tcPr>
          <w:p w:rsidRPr="00D540B6" w:rsidR="004027DD" w:rsidP="004027DD" w:rsidRDefault="003679DB" w14:paraId="414CC9CB" w14:textId="04521FF6">
            <w:pPr>
              <w:rPr>
                <w:rFonts w:ascii="Calibri" w:hAnsi="Calibri" w:cs="Calibri"/>
                <w:sz w:val="20"/>
                <w:szCs w:val="20"/>
              </w:rPr>
            </w:pPr>
            <w:r w:rsidRPr="00D540B6">
              <w:rPr>
                <w:rFonts w:ascii="Calibri" w:hAnsi="Calibri" w:cs="Calibri"/>
                <w:b/>
                <w:sz w:val="20"/>
                <w:szCs w:val="20"/>
              </w:rPr>
              <w:t>Dave Crampin</w:t>
            </w:r>
          </w:p>
        </w:tc>
        <w:tc>
          <w:tcPr>
            <w:tcW w:w="1984" w:type="dxa"/>
            <w:tcBorders>
              <w:left w:val="single" w:color="8494A3" w:themeColor="accent6" w:themeTint="99" w:sz="4" w:space="0"/>
            </w:tcBorders>
            <w:vAlign w:val="center"/>
          </w:tcPr>
          <w:p w:rsidRPr="00D540B6" w:rsidR="004027DD" w:rsidP="004027DD" w:rsidRDefault="004027DD" w14:paraId="39E64CD5" w14:textId="77777777">
            <w:pPr>
              <w:rPr>
                <w:rFonts w:ascii="Calibri" w:hAnsi="Calibri" w:cs="Calibri"/>
                <w:sz w:val="20"/>
                <w:szCs w:val="20"/>
              </w:rPr>
            </w:pPr>
            <w:r w:rsidRPr="00D540B6">
              <w:rPr>
                <w:rFonts w:ascii="Calibri" w:hAnsi="Calibri" w:cs="Calibri"/>
                <w:sz w:val="20"/>
                <w:szCs w:val="20"/>
              </w:rPr>
              <w:t>Version</w:t>
            </w:r>
          </w:p>
        </w:tc>
        <w:sdt>
          <w:sdtPr>
            <w:rPr>
              <w:rFonts w:ascii="Calibri" w:hAnsi="Calibri" w:cs="Calibri"/>
              <w:b/>
              <w:sz w:val="20"/>
              <w:szCs w:val="20"/>
            </w:rPr>
            <w:alias w:val="Category"/>
            <w:tag w:val="version"/>
            <w:id w:val="-1676796834"/>
            <w:placeholder>
              <w:docPart w:val="D4C55EF91EDC42308DDA442BAE51C07E"/>
            </w:placeholder>
            <w:dataBinding w:prefixMappings="xmlns:ns0='http://purl.org/dc/elements/1.1/' xmlns:ns1='http://schemas.openxmlformats.org/package/2006/metadata/core-properties' " w:xpath="/ns1:coreProperties[1]/ns1:category[1]" w:storeItemID="{6C3C8BC8-F283-45AE-878A-BAB7291924A1}"/>
            <w:text/>
          </w:sdtPr>
          <w:sdtContent>
            <w:tc>
              <w:tcPr>
                <w:tcW w:w="1892" w:type="dxa"/>
                <w:vAlign w:val="center"/>
              </w:tcPr>
              <w:p w:rsidRPr="00D540B6" w:rsidR="004027DD" w:rsidP="00CE7577" w:rsidRDefault="00CE7577" w14:paraId="531E6A49" w14:textId="77777777">
                <w:pPr>
                  <w:rPr>
                    <w:rFonts w:ascii="Calibri" w:hAnsi="Calibri" w:cs="Calibri"/>
                    <w:b/>
                    <w:sz w:val="20"/>
                    <w:szCs w:val="20"/>
                  </w:rPr>
                </w:pPr>
                <w:r w:rsidRPr="00D540B6">
                  <w:rPr>
                    <w:rFonts w:ascii="Calibri" w:hAnsi="Calibri" w:cs="Calibri"/>
                    <w:b/>
                    <w:sz w:val="20"/>
                    <w:szCs w:val="20"/>
                  </w:rPr>
                  <w:t>0.1</w:t>
                </w:r>
              </w:p>
            </w:tc>
          </w:sdtContent>
        </w:sdt>
      </w:tr>
      <w:tr w:rsidRPr="00D540B6" w:rsidR="00284979" w:rsidTr="00134787" w14:paraId="47AEF068" w14:textId="77777777">
        <w:tc>
          <w:tcPr>
            <w:tcW w:w="2660" w:type="dxa"/>
            <w:vAlign w:val="center"/>
          </w:tcPr>
          <w:p w:rsidRPr="00D540B6" w:rsidR="004027DD" w:rsidP="004027DD" w:rsidRDefault="004027DD" w14:paraId="4685469D" w14:textId="77777777">
            <w:pPr>
              <w:rPr>
                <w:rFonts w:ascii="Calibri" w:hAnsi="Calibri" w:cs="Calibri"/>
                <w:sz w:val="20"/>
                <w:szCs w:val="20"/>
              </w:rPr>
            </w:pPr>
            <w:r w:rsidRPr="00D540B6">
              <w:rPr>
                <w:rFonts w:ascii="Calibri" w:hAnsi="Calibri" w:cs="Calibri"/>
                <w:sz w:val="20"/>
                <w:szCs w:val="20"/>
              </w:rPr>
              <w:t>Author</w:t>
            </w:r>
          </w:p>
        </w:tc>
        <w:tc>
          <w:tcPr>
            <w:tcW w:w="3544" w:type="dxa"/>
            <w:tcBorders>
              <w:right w:val="single" w:color="8494A3" w:themeColor="accent6" w:themeTint="99" w:sz="4" w:space="0"/>
            </w:tcBorders>
            <w:vAlign w:val="center"/>
          </w:tcPr>
          <w:p w:rsidRPr="00D540B6" w:rsidR="004027DD" w:rsidP="004027DD" w:rsidRDefault="003679DB" w14:paraId="01F2CA3C" w14:textId="57CF22DD">
            <w:pPr>
              <w:rPr>
                <w:rFonts w:ascii="Calibri" w:hAnsi="Calibri" w:cs="Calibri"/>
                <w:sz w:val="20"/>
                <w:szCs w:val="20"/>
              </w:rPr>
            </w:pPr>
            <w:r w:rsidRPr="00D540B6">
              <w:rPr>
                <w:rFonts w:ascii="Calibri" w:hAnsi="Calibri" w:cs="Calibri"/>
                <w:b/>
                <w:sz w:val="20"/>
                <w:szCs w:val="20"/>
              </w:rPr>
              <w:t>Omar Khan</w:t>
            </w:r>
          </w:p>
        </w:tc>
        <w:tc>
          <w:tcPr>
            <w:tcW w:w="1984" w:type="dxa"/>
            <w:tcBorders>
              <w:left w:val="single" w:color="8494A3" w:themeColor="accent6" w:themeTint="99" w:sz="4" w:space="0"/>
            </w:tcBorders>
            <w:vAlign w:val="center"/>
          </w:tcPr>
          <w:p w:rsidRPr="00D540B6" w:rsidR="004027DD" w:rsidP="004027DD" w:rsidRDefault="004027DD" w14:paraId="5A450110" w14:textId="77777777">
            <w:pPr>
              <w:rPr>
                <w:rFonts w:ascii="Calibri" w:hAnsi="Calibri" w:cs="Calibri"/>
                <w:sz w:val="20"/>
                <w:szCs w:val="20"/>
              </w:rPr>
            </w:pPr>
            <w:r w:rsidRPr="00D540B6">
              <w:rPr>
                <w:rFonts w:ascii="Calibri" w:hAnsi="Calibri" w:cs="Calibri"/>
                <w:sz w:val="20"/>
                <w:szCs w:val="20"/>
              </w:rPr>
              <w:t>Version issue date</w:t>
            </w:r>
          </w:p>
        </w:tc>
        <w:sdt>
          <w:sdtPr>
            <w:rPr>
              <w:rFonts w:ascii="Calibri" w:hAnsi="Calibri" w:cs="Calibri"/>
              <w:b/>
              <w:sz w:val="20"/>
              <w:szCs w:val="20"/>
            </w:rPr>
            <w:alias w:val="Issue date"/>
            <w:tag w:val="Issue date"/>
            <w:id w:val="2012406304"/>
            <w:placeholder>
              <w:docPart w:val="2A2934092261414DA100A5894C2E5C49"/>
            </w:placeholder>
            <w:dataBinding w:prefixMappings="xmlns:ns0='http://schemas.microsoft.com/office/2006/coverPageProps' " w:xpath="/ns0:CoverPageProperties[1]/ns0:PublishDate[1]" w:storeItemID="{55AF091B-3C7A-41E3-B477-F2FDAA23CFDA}"/>
            <w:date w:fullDate="2022-08-02T00:00:00Z">
              <w:dateFormat w:val="dd/MM/yyyy"/>
              <w:lid w:val="en-GB"/>
              <w:storeMappedDataAs w:val="dateTime"/>
              <w:calendar w:val="gregorian"/>
            </w:date>
          </w:sdtPr>
          <w:sdtContent>
            <w:tc>
              <w:tcPr>
                <w:tcW w:w="1892" w:type="dxa"/>
                <w:vAlign w:val="center"/>
              </w:tcPr>
              <w:p w:rsidRPr="00D540B6" w:rsidR="004027DD" w:rsidP="00502B52" w:rsidRDefault="0026156D" w14:paraId="2446B588" w14:textId="0093E0E4">
                <w:pPr>
                  <w:rPr>
                    <w:rFonts w:ascii="Calibri" w:hAnsi="Calibri" w:cs="Calibri"/>
                    <w:b/>
                    <w:sz w:val="20"/>
                    <w:szCs w:val="20"/>
                  </w:rPr>
                </w:pPr>
                <w:r w:rsidRPr="00D540B6">
                  <w:rPr>
                    <w:rFonts w:ascii="Calibri" w:hAnsi="Calibri" w:cs="Calibri"/>
                    <w:b/>
                    <w:sz w:val="20"/>
                    <w:szCs w:val="20"/>
                  </w:rPr>
                  <w:t>0</w:t>
                </w:r>
                <w:r w:rsidR="00504439">
                  <w:rPr>
                    <w:rFonts w:ascii="Calibri" w:hAnsi="Calibri" w:cs="Calibri"/>
                    <w:b/>
                    <w:sz w:val="20"/>
                    <w:szCs w:val="20"/>
                  </w:rPr>
                  <w:t>2</w:t>
                </w:r>
                <w:r w:rsidRPr="00D540B6" w:rsidR="000971A9">
                  <w:rPr>
                    <w:rFonts w:ascii="Calibri" w:hAnsi="Calibri" w:cs="Calibri"/>
                    <w:b/>
                    <w:sz w:val="20"/>
                    <w:szCs w:val="20"/>
                  </w:rPr>
                  <w:t>/0</w:t>
                </w:r>
                <w:r w:rsidR="00504439">
                  <w:rPr>
                    <w:rFonts w:ascii="Calibri" w:hAnsi="Calibri" w:cs="Calibri"/>
                    <w:b/>
                    <w:sz w:val="20"/>
                    <w:szCs w:val="20"/>
                  </w:rPr>
                  <w:t>8</w:t>
                </w:r>
                <w:r w:rsidRPr="00D540B6" w:rsidR="000971A9">
                  <w:rPr>
                    <w:rFonts w:ascii="Calibri" w:hAnsi="Calibri" w:cs="Calibri"/>
                    <w:b/>
                    <w:sz w:val="20"/>
                    <w:szCs w:val="20"/>
                  </w:rPr>
                  <w:t>/20</w:t>
                </w:r>
                <w:r w:rsidRPr="00D540B6" w:rsidR="00E13A3D">
                  <w:rPr>
                    <w:rFonts w:ascii="Calibri" w:hAnsi="Calibri" w:cs="Calibri"/>
                    <w:b/>
                    <w:sz w:val="20"/>
                    <w:szCs w:val="20"/>
                  </w:rPr>
                  <w:t>2</w:t>
                </w:r>
                <w:r w:rsidRPr="00D540B6" w:rsidR="00B5258D">
                  <w:rPr>
                    <w:rFonts w:ascii="Calibri" w:hAnsi="Calibri" w:cs="Calibri"/>
                    <w:b/>
                    <w:sz w:val="20"/>
                    <w:szCs w:val="20"/>
                  </w:rPr>
                  <w:t>2</w:t>
                </w:r>
              </w:p>
            </w:tc>
          </w:sdtContent>
        </w:sdt>
      </w:tr>
    </w:tbl>
    <w:p w:rsidRPr="00D540B6" w:rsidR="00E14002" w:rsidP="00E14002" w:rsidRDefault="00E14002" w14:paraId="1D49A2FF" w14:textId="77777777">
      <w:pPr>
        <w:rPr>
          <w:rFonts w:ascii="Calibri" w:hAnsi="Calibri" w:cs="Calibri"/>
        </w:rPr>
      </w:pPr>
    </w:p>
    <w:p w:rsidRPr="00D540B6" w:rsidR="00E14002" w:rsidP="00E14002" w:rsidRDefault="00E14002" w14:paraId="2CFEC29E" w14:textId="77777777">
      <w:pPr>
        <w:rPr>
          <w:rFonts w:ascii="Calibri" w:hAnsi="Calibri" w:cs="Calibri"/>
        </w:rPr>
      </w:pPr>
    </w:p>
    <w:p w:rsidRPr="00D540B6" w:rsidR="00E14002" w:rsidP="00F53404" w:rsidRDefault="00E14002" w14:paraId="447CE0CB" w14:textId="77777777">
      <w:pPr>
        <w:rPr>
          <w:rFonts w:ascii="Calibri" w:hAnsi="Calibri" w:cs="Calibri"/>
        </w:rPr>
      </w:pPr>
    </w:p>
    <w:p w:rsidRPr="00D540B6" w:rsidR="00E14002" w:rsidP="00F53404" w:rsidRDefault="00E14002" w14:paraId="05C8AAD5" w14:textId="77777777">
      <w:pPr>
        <w:rPr>
          <w:rFonts w:ascii="Calibri" w:hAnsi="Calibri" w:cs="Calibri"/>
        </w:rPr>
      </w:pPr>
    </w:p>
    <w:p w:rsidRPr="00D540B6" w:rsidR="00E14002" w:rsidP="00F53404" w:rsidRDefault="00F721C2" w14:paraId="7E4E741C" w14:textId="575BA43C">
      <w:pPr>
        <w:rPr>
          <w:rFonts w:ascii="Calibri" w:hAnsi="Calibri" w:cs="Calibri"/>
        </w:rPr>
      </w:pPr>
      <w:r w:rsidRPr="00D540B6">
        <w:rPr>
          <w:rFonts w:ascii="Calibri" w:hAnsi="Calibri" w:cs="Calibri"/>
          <w:noProof/>
          <w:lang w:eastAsia="en-GB"/>
        </w:rPr>
        <mc:AlternateContent>
          <mc:Choice Requires="wps">
            <w:drawing>
              <wp:anchor distT="0" distB="0" distL="114300" distR="114300" simplePos="0" relativeHeight="251658240" behindDoc="1" locked="0" layoutInCell="1" allowOverlap="1" wp14:anchorId="33F1E939" wp14:editId="71B87047">
                <wp:simplePos x="0" y="0"/>
                <wp:positionH relativeFrom="page">
                  <wp:posOffset>650240</wp:posOffset>
                </wp:positionH>
                <wp:positionV relativeFrom="page">
                  <wp:posOffset>4439920</wp:posOffset>
                </wp:positionV>
                <wp:extent cx="6361430" cy="1878965"/>
                <wp:effectExtent l="0" t="0" r="0" b="6985"/>
                <wp:wrapTight wrapText="bothSides">
                  <wp:wrapPolygon edited="0">
                    <wp:start x="194" y="0"/>
                    <wp:lineTo x="194" y="21461"/>
                    <wp:lineTo x="21346" y="21461"/>
                    <wp:lineTo x="21346" y="0"/>
                    <wp:lineTo x="194"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1430" cy="18789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005EB8" w:themeColor="accent1"/>
                                <w:sz w:val="70"/>
                                <w:szCs w:val="70"/>
                              </w:rPr>
                              <w:alias w:val="Title"/>
                              <w:tag w:val=""/>
                              <w:id w:val="1443801086"/>
                              <w:placeholder>
                                <w:docPart w:val="D8980766E919423CA6B3211B9EB7A8AD"/>
                              </w:placeholder>
                              <w:dataBinding w:prefixMappings="xmlns:ns0='http://purl.org/dc/elements/1.1/' xmlns:ns1='http://schemas.openxmlformats.org/package/2006/metadata/core-properties' " w:xpath="/ns1:coreProperties[1]/ns0:title[1]" w:storeItemID="{6C3C8BC8-F283-45AE-878A-BAB7291924A1}"/>
                              <w:text/>
                            </w:sdtPr>
                            <w:sdtContent>
                              <w:p w:rsidRPr="003B5558" w:rsidR="00615AC5" w:rsidRDefault="00656D68" w14:paraId="4F1F40F1" w14:textId="02D52DAE">
                                <w:pPr>
                                  <w:rPr>
                                    <w:b/>
                                  </w:rPr>
                                </w:pPr>
                                <w:r w:rsidRPr="00656D68">
                                  <w:rPr>
                                    <w:b/>
                                    <w:color w:val="005EB8" w:themeColor="accent1"/>
                                    <w:sz w:val="70"/>
                                    <w:szCs w:val="70"/>
                                  </w:rPr>
                                  <w:t>Genomics Medicine Service Request/Report workflow</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664C7DA">
              <v:shapetype id="_x0000_t202" coordsize="21600,21600" o:spt="202" path="m,l,21600r21600,l21600,xe" w14:anchorId="33F1E939">
                <v:stroke joinstyle="miter"/>
                <v:path gradientshapeok="t" o:connecttype="rect"/>
              </v:shapetype>
              <v:shape id="Text Box 2" style="position:absolute;margin-left:51.2pt;margin-top:349.6pt;width:500.9pt;height:147.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">
                <v:textbox>
                  <w:txbxContent>
                    <w:sdt>
                      <w:sdtPr>
                        <w:id w:val="1307952028"/>
                        <w:rPr>
                          <w:b/>
                          <w:color w:val="005EB8" w:themeColor="accent1"/>
                          <w:sz w:val="70"/>
                          <w:szCs w:val="70"/>
                        </w:rPr>
                        <w:alias w:val="Title"/>
                        <w:tag w:val=""/>
                        <w:id w:val="1443801086"/>
                        <w:placeholder>
                          <w:docPart w:val="D8980766E919423CA6B3211B9EB7A8AD"/>
                        </w:placeholder>
                        <w:dataBinding w:prefixMappings="xmlns:ns0='http://purl.org/dc/elements/1.1/' xmlns:ns1='http://schemas.openxmlformats.org/package/2006/metadata/core-properties' " w:xpath="/ns1:coreProperties[1]/ns0:title[1]" w:storeItemID="{6C3C8BC8-F283-45AE-878A-BAB7291924A1}"/>
                        <w:text/>
                      </w:sdtPr>
                      <w:sdtContent>
                        <w:p w:rsidRPr="003B5558" w:rsidR="00615AC5" w:rsidRDefault="00656D68" w14:paraId="13EED3C5" w14:textId="02D52DAE">
                          <w:pPr>
                            <w:rPr>
                              <w:b/>
                            </w:rPr>
                          </w:pPr>
                          <w:r w:rsidRPr="00656D68">
                            <w:rPr>
                              <w:b/>
                              <w:color w:val="005EB8" w:themeColor="accent1"/>
                              <w:sz w:val="70"/>
                              <w:szCs w:val="70"/>
                            </w:rPr>
                            <w:t>Genomics Medicine Service Request/Report workflow</w:t>
                          </w:r>
                        </w:p>
                      </w:sdtContent>
                    </w:sdt>
                  </w:txbxContent>
                </v:textbox>
                <w10:wrap type="tight" anchorx="page" anchory="page"/>
              </v:shape>
            </w:pict>
          </mc:Fallback>
        </mc:AlternateContent>
      </w:r>
    </w:p>
    <w:p w:rsidRPr="00D540B6" w:rsidR="00E14002" w:rsidP="00F53404" w:rsidRDefault="00E14002" w14:paraId="22C941FF" w14:textId="77777777">
      <w:pPr>
        <w:rPr>
          <w:rFonts w:ascii="Calibri" w:hAnsi="Calibri" w:cs="Calibri"/>
        </w:rPr>
      </w:pPr>
    </w:p>
    <w:p w:rsidRPr="00D540B6" w:rsidR="00E14002" w:rsidP="00F53404" w:rsidRDefault="00E14002" w14:paraId="1DF595CD" w14:textId="77777777">
      <w:pPr>
        <w:rPr>
          <w:rFonts w:ascii="Calibri" w:hAnsi="Calibri" w:cs="Calibri"/>
        </w:rPr>
      </w:pPr>
    </w:p>
    <w:p w:rsidRPr="00D540B6" w:rsidR="00E14002" w:rsidP="00F53404" w:rsidRDefault="00E14002" w14:paraId="71809BDB" w14:textId="77777777">
      <w:pPr>
        <w:tabs>
          <w:tab w:val="left" w:pos="2000"/>
        </w:tabs>
        <w:rPr>
          <w:rFonts w:ascii="Calibri" w:hAnsi="Calibri" w:cs="Calibri"/>
        </w:rPr>
      </w:pPr>
    </w:p>
    <w:p w:rsidRPr="00D540B6" w:rsidR="004B6725" w:rsidP="004059A4" w:rsidRDefault="004B6725" w14:paraId="6DE81E36" w14:textId="77777777">
      <w:pPr>
        <w:pStyle w:val="NOTESpurple"/>
        <w:tabs>
          <w:tab w:val="clear" w:pos="14580"/>
        </w:tabs>
        <w:rPr>
          <w:rFonts w:ascii="Calibri" w:hAnsi="Calibri" w:cs="Calibri"/>
          <w:b/>
          <w:color w:val="7030A0"/>
        </w:rPr>
      </w:pPr>
    </w:p>
    <w:p w:rsidRPr="00D540B6" w:rsidR="004B6725" w:rsidP="004059A4" w:rsidRDefault="004B6725" w14:paraId="7CDBEEFB" w14:textId="77777777">
      <w:pPr>
        <w:pStyle w:val="NOTESpurple"/>
        <w:tabs>
          <w:tab w:val="clear" w:pos="14580"/>
        </w:tabs>
        <w:rPr>
          <w:rFonts w:ascii="Calibri" w:hAnsi="Calibri" w:cs="Calibri"/>
          <w:b/>
          <w:color w:val="7030A0"/>
        </w:rPr>
      </w:pPr>
    </w:p>
    <w:p w:rsidRPr="00D540B6" w:rsidR="004B6725" w:rsidP="004059A4" w:rsidRDefault="004B6725" w14:paraId="1C6C0CA5" w14:textId="77777777">
      <w:pPr>
        <w:pStyle w:val="NOTESpurple"/>
        <w:tabs>
          <w:tab w:val="clear" w:pos="14580"/>
        </w:tabs>
        <w:rPr>
          <w:rFonts w:ascii="Calibri" w:hAnsi="Calibri" w:cs="Calibri"/>
          <w:b/>
          <w:color w:val="7030A0"/>
        </w:rPr>
      </w:pPr>
    </w:p>
    <w:p w:rsidRPr="00D540B6" w:rsidR="007E0BD3" w:rsidP="00DB6514" w:rsidRDefault="007E0BD3" w14:paraId="782DDA59" w14:textId="77777777">
      <w:pPr>
        <w:pStyle w:val="NOTESpurple"/>
        <w:rPr>
          <w:rFonts w:ascii="Calibri" w:hAnsi="Calibri" w:cs="Calibri"/>
        </w:rPr>
      </w:pPr>
    </w:p>
    <w:p w:rsidRPr="00D540B6" w:rsidR="007E0BD3" w:rsidRDefault="007E0BD3" w14:paraId="121E8252" w14:textId="77777777">
      <w:pPr>
        <w:rPr>
          <w:rFonts w:ascii="Calibri" w:hAnsi="Calibri" w:cs="Calibri"/>
        </w:rPr>
        <w:sectPr w:rsidRPr="00D540B6" w:rsidR="007E0BD3" w:rsidSect="00DA41AC">
          <w:headerReference w:type="even" r:id="rId12"/>
          <w:headerReference w:type="default" r:id="rId13"/>
          <w:footerReference w:type="even" r:id="rId14"/>
          <w:footerReference w:type="default" r:id="rId15"/>
          <w:headerReference w:type="first" r:id="rId16"/>
          <w:footerReference w:type="first" r:id="rId17"/>
          <w:pgSz w:w="11906" w:h="16838" w:orient="portrait"/>
          <w:pgMar w:top="1021" w:right="1021" w:bottom="1021" w:left="1021" w:header="561" w:footer="561" w:gutter="0"/>
          <w:pgNumType w:fmt="lowerRoman" w:start="1"/>
          <w:cols w:space="720"/>
          <w:titlePg/>
          <w:docGrid w:linePitch="360"/>
        </w:sectPr>
      </w:pPr>
    </w:p>
    <w:p w:rsidRPr="00D540B6" w:rsidR="00183E37" w:rsidP="00792C12" w:rsidRDefault="00C318D6" w14:paraId="377A2C2D" w14:textId="77777777">
      <w:pPr>
        <w:pStyle w:val="Docmgmtheading"/>
        <w:rPr>
          <w:rFonts w:ascii="Calibri" w:hAnsi="Calibri" w:cs="Calibri"/>
        </w:rPr>
      </w:pPr>
      <w:r w:rsidRPr="00D540B6">
        <w:rPr>
          <w:rFonts w:ascii="Calibri" w:hAnsi="Calibri" w:cs="Calibri"/>
        </w:rPr>
        <w:lastRenderedPageBreak/>
        <w:t>Document m</w:t>
      </w:r>
      <w:r w:rsidRPr="00D540B6" w:rsidR="00183E37">
        <w:rPr>
          <w:rFonts w:ascii="Calibri" w:hAnsi="Calibri" w:cs="Calibri"/>
        </w:rPr>
        <w:t>anagement</w:t>
      </w:r>
    </w:p>
    <w:p w:rsidRPr="00D540B6" w:rsidR="006F6FD7" w:rsidP="0032477B" w:rsidRDefault="006F6FD7" w14:paraId="64FD9083" w14:textId="77777777">
      <w:pPr>
        <w:pStyle w:val="DocMgmtSubhead"/>
        <w:rPr>
          <w:rFonts w:ascii="Calibri" w:hAnsi="Calibri" w:cs="Calibri"/>
        </w:rPr>
      </w:pPr>
      <w:bookmarkStart w:name="_Toc350847280" w:id="0"/>
      <w:bookmarkStart w:name="_Toc350847324" w:id="1"/>
      <w:r w:rsidRPr="00D540B6">
        <w:rPr>
          <w:rFonts w:ascii="Calibri" w:hAnsi="Calibri" w:cs="Calibri"/>
        </w:rPr>
        <w:t>Revision History</w:t>
      </w:r>
      <w:bookmarkEnd w:id="0"/>
      <w:bookmarkEnd w:id="1"/>
    </w:p>
    <w:tbl>
      <w:tblPr>
        <w:tblW w:w="5000" w:type="pct"/>
        <w:tblBorders>
          <w:top w:val="single" w:color="B9B9B9" w:sz="2" w:space="0"/>
          <w:bottom w:val="single" w:color="B9B9B9" w:sz="2" w:space="0"/>
          <w:insideH w:val="single" w:color="B9B9B9" w:sz="2" w:space="0"/>
        </w:tblBorders>
        <w:tblLook w:val="0000" w:firstRow="0" w:lastRow="0" w:firstColumn="0" w:lastColumn="0" w:noHBand="0" w:noVBand="0"/>
      </w:tblPr>
      <w:tblGrid>
        <w:gridCol w:w="1215"/>
        <w:gridCol w:w="1474"/>
        <w:gridCol w:w="7175"/>
      </w:tblGrid>
      <w:tr w:rsidRPr="00D540B6" w:rsidR="006F6FD7" w:rsidTr="00C318D6" w14:paraId="733060CD" w14:textId="77777777">
        <w:trPr>
          <w:trHeight w:val="290"/>
        </w:trPr>
        <w:tc>
          <w:tcPr>
            <w:tcW w:w="616" w:type="pct"/>
            <w:tcBorders>
              <w:top w:val="single" w:color="000000" w:sz="2" w:space="0"/>
              <w:bottom w:val="single" w:color="000000" w:sz="2" w:space="0"/>
              <w:right w:val="nil"/>
            </w:tcBorders>
          </w:tcPr>
          <w:p w:rsidRPr="00D540B6" w:rsidR="006F6FD7" w:rsidP="001D13B8" w:rsidRDefault="006F6FD7" w14:paraId="6E9DED72" w14:textId="77777777">
            <w:pPr>
              <w:pStyle w:val="TableHeader"/>
              <w:rPr>
                <w:rFonts w:ascii="Calibri" w:hAnsi="Calibri" w:cs="Calibri"/>
                <w:lang w:val="en-GB"/>
              </w:rPr>
            </w:pPr>
            <w:r w:rsidRPr="00D540B6">
              <w:rPr>
                <w:rFonts w:ascii="Calibri" w:hAnsi="Calibri" w:cs="Calibri"/>
                <w:lang w:val="en-GB"/>
              </w:rPr>
              <w:t>Version</w:t>
            </w:r>
          </w:p>
        </w:tc>
        <w:tc>
          <w:tcPr>
            <w:tcW w:w="747" w:type="pct"/>
            <w:tcBorders>
              <w:top w:val="single" w:color="000000" w:sz="2" w:space="0"/>
              <w:left w:val="nil"/>
              <w:bottom w:val="single" w:color="000000" w:sz="2" w:space="0"/>
              <w:right w:val="nil"/>
            </w:tcBorders>
            <w:shd w:val="clear" w:color="auto" w:fill="auto"/>
          </w:tcPr>
          <w:p w:rsidRPr="00D540B6" w:rsidR="006F6FD7" w:rsidP="001D13B8" w:rsidRDefault="006F6FD7" w14:paraId="3BAB11EB" w14:textId="77777777">
            <w:pPr>
              <w:pStyle w:val="TableHeader"/>
              <w:rPr>
                <w:rFonts w:ascii="Calibri" w:hAnsi="Calibri" w:cs="Calibri"/>
                <w:lang w:val="en-GB"/>
              </w:rPr>
            </w:pPr>
            <w:r w:rsidRPr="00D540B6">
              <w:rPr>
                <w:rFonts w:ascii="Calibri" w:hAnsi="Calibri" w:cs="Calibri"/>
                <w:lang w:val="en-GB"/>
              </w:rPr>
              <w:t>Date</w:t>
            </w:r>
          </w:p>
        </w:tc>
        <w:tc>
          <w:tcPr>
            <w:tcW w:w="3637" w:type="pct"/>
            <w:tcBorders>
              <w:top w:val="single" w:color="000000" w:sz="2" w:space="0"/>
              <w:left w:val="nil"/>
              <w:bottom w:val="single" w:color="000000" w:sz="2" w:space="0"/>
            </w:tcBorders>
          </w:tcPr>
          <w:p w:rsidRPr="00D540B6" w:rsidR="006F6FD7" w:rsidP="001D13B8" w:rsidRDefault="006F6FD7" w14:paraId="2CDB469B" w14:textId="77777777">
            <w:pPr>
              <w:pStyle w:val="TableHeader"/>
              <w:rPr>
                <w:rFonts w:ascii="Calibri" w:hAnsi="Calibri" w:cs="Calibri"/>
                <w:lang w:val="en-GB"/>
              </w:rPr>
            </w:pPr>
            <w:r w:rsidRPr="00D540B6">
              <w:rPr>
                <w:rFonts w:ascii="Calibri" w:hAnsi="Calibri" w:cs="Calibri"/>
                <w:lang w:val="en-GB"/>
              </w:rPr>
              <w:t>Summary of Changes</w:t>
            </w:r>
          </w:p>
        </w:tc>
      </w:tr>
      <w:tr w:rsidRPr="00D540B6" w:rsidR="006F6FD7" w:rsidTr="00C318D6" w14:paraId="7FBBE468" w14:textId="77777777">
        <w:trPr>
          <w:trHeight w:val="290"/>
        </w:trPr>
        <w:tc>
          <w:tcPr>
            <w:tcW w:w="616" w:type="pct"/>
            <w:tcBorders>
              <w:top w:val="single" w:color="000000" w:sz="2" w:space="0"/>
              <w:right w:val="nil"/>
            </w:tcBorders>
            <w:vAlign w:val="center"/>
          </w:tcPr>
          <w:p w:rsidRPr="00D540B6" w:rsidR="006F6FD7" w:rsidP="00190190" w:rsidRDefault="00B5258D" w14:paraId="21FE9707" w14:textId="5C9846F8">
            <w:pPr>
              <w:pStyle w:val="TableText"/>
              <w:rPr>
                <w:rFonts w:ascii="Calibri" w:hAnsi="Calibri" w:cs="Calibri"/>
              </w:rPr>
            </w:pPr>
            <w:r w:rsidRPr="00D540B6">
              <w:rPr>
                <w:rFonts w:ascii="Calibri" w:hAnsi="Calibri" w:cs="Calibri"/>
              </w:rPr>
              <w:t>0.1</w:t>
            </w:r>
          </w:p>
        </w:tc>
        <w:tc>
          <w:tcPr>
            <w:tcW w:w="747" w:type="pct"/>
            <w:tcBorders>
              <w:top w:val="single" w:color="000000" w:sz="2" w:space="0"/>
              <w:left w:val="nil"/>
              <w:right w:val="nil"/>
            </w:tcBorders>
            <w:shd w:val="clear" w:color="auto" w:fill="auto"/>
            <w:vAlign w:val="center"/>
          </w:tcPr>
          <w:p w:rsidRPr="00D540B6" w:rsidR="006F6FD7" w:rsidP="00190190" w:rsidRDefault="00656D68" w14:paraId="3EF4B971" w14:textId="456FE108">
            <w:pPr>
              <w:pStyle w:val="TableText"/>
              <w:rPr>
                <w:rFonts w:ascii="Calibri" w:hAnsi="Calibri" w:cs="Calibri"/>
              </w:rPr>
            </w:pPr>
            <w:r>
              <w:rPr>
                <w:rFonts w:ascii="Calibri" w:hAnsi="Calibri" w:cs="Calibri"/>
              </w:rPr>
              <w:t>02</w:t>
            </w:r>
            <w:r w:rsidRPr="00D540B6" w:rsidR="007226E6">
              <w:rPr>
                <w:rFonts w:ascii="Calibri" w:hAnsi="Calibri" w:cs="Calibri"/>
              </w:rPr>
              <w:t>/0</w:t>
            </w:r>
            <w:r>
              <w:rPr>
                <w:rFonts w:ascii="Calibri" w:hAnsi="Calibri" w:cs="Calibri"/>
              </w:rPr>
              <w:t>8</w:t>
            </w:r>
            <w:r w:rsidRPr="00D540B6" w:rsidR="007226E6">
              <w:rPr>
                <w:rFonts w:ascii="Calibri" w:hAnsi="Calibri" w:cs="Calibri"/>
              </w:rPr>
              <w:t>/2022</w:t>
            </w:r>
          </w:p>
        </w:tc>
        <w:tc>
          <w:tcPr>
            <w:tcW w:w="3637" w:type="pct"/>
            <w:tcBorders>
              <w:top w:val="single" w:color="000000" w:sz="2" w:space="0"/>
              <w:left w:val="nil"/>
            </w:tcBorders>
            <w:vAlign w:val="center"/>
          </w:tcPr>
          <w:p w:rsidRPr="00D540B6" w:rsidR="006F6FD7" w:rsidP="00190190" w:rsidRDefault="007226E6" w14:paraId="4D7AEBFB" w14:textId="6D806380">
            <w:pPr>
              <w:pStyle w:val="TableText"/>
              <w:rPr>
                <w:rFonts w:ascii="Calibri" w:hAnsi="Calibri" w:cs="Calibri"/>
              </w:rPr>
            </w:pPr>
            <w:r w:rsidRPr="00D540B6">
              <w:rPr>
                <w:rFonts w:ascii="Calibri" w:hAnsi="Calibri" w:cs="Calibri"/>
              </w:rPr>
              <w:t>Initial draft.</w:t>
            </w:r>
          </w:p>
        </w:tc>
      </w:tr>
      <w:tr w:rsidRPr="00D540B6" w:rsidR="00885851" w:rsidTr="00C318D6" w14:paraId="24B8CE3A" w14:textId="77777777">
        <w:trPr>
          <w:trHeight w:val="290"/>
        </w:trPr>
        <w:tc>
          <w:tcPr>
            <w:tcW w:w="616" w:type="pct"/>
            <w:tcBorders>
              <w:right w:val="nil"/>
            </w:tcBorders>
            <w:vAlign w:val="center"/>
          </w:tcPr>
          <w:p w:rsidRPr="00D540B6" w:rsidR="00885851" w:rsidP="00190190" w:rsidRDefault="00885851" w14:paraId="66365D05" w14:textId="77777777">
            <w:pPr>
              <w:pStyle w:val="TableText"/>
              <w:rPr>
                <w:rFonts w:ascii="Calibri" w:hAnsi="Calibri" w:cs="Calibri"/>
              </w:rPr>
            </w:pPr>
          </w:p>
        </w:tc>
        <w:tc>
          <w:tcPr>
            <w:tcW w:w="747" w:type="pct"/>
            <w:tcBorders>
              <w:left w:val="nil"/>
              <w:right w:val="nil"/>
            </w:tcBorders>
            <w:shd w:val="clear" w:color="auto" w:fill="auto"/>
            <w:vAlign w:val="center"/>
          </w:tcPr>
          <w:p w:rsidRPr="00D540B6" w:rsidR="00885851" w:rsidP="00190190" w:rsidRDefault="00885851" w14:paraId="4E9B70BE" w14:textId="77777777">
            <w:pPr>
              <w:pStyle w:val="TableText"/>
              <w:rPr>
                <w:rFonts w:ascii="Calibri" w:hAnsi="Calibri" w:cs="Calibri"/>
              </w:rPr>
            </w:pPr>
          </w:p>
        </w:tc>
        <w:tc>
          <w:tcPr>
            <w:tcW w:w="3637" w:type="pct"/>
            <w:tcBorders>
              <w:left w:val="nil"/>
            </w:tcBorders>
            <w:vAlign w:val="center"/>
          </w:tcPr>
          <w:p w:rsidRPr="00D540B6" w:rsidR="00885851" w:rsidP="00190190" w:rsidRDefault="00885851" w14:paraId="3C410064" w14:textId="77777777">
            <w:pPr>
              <w:pStyle w:val="TableText"/>
              <w:rPr>
                <w:rFonts w:ascii="Calibri" w:hAnsi="Calibri" w:cs="Calibri"/>
              </w:rPr>
            </w:pPr>
          </w:p>
        </w:tc>
      </w:tr>
    </w:tbl>
    <w:p w:rsidRPr="00D540B6" w:rsidR="006F6FD7" w:rsidP="00BC33FE" w:rsidRDefault="006F6FD7" w14:paraId="72D221E9" w14:textId="77777777">
      <w:pPr>
        <w:rPr>
          <w:rFonts w:ascii="Calibri" w:hAnsi="Calibri" w:cs="Calibri"/>
        </w:rPr>
      </w:pPr>
    </w:p>
    <w:p w:rsidRPr="00D540B6" w:rsidR="00DB6514" w:rsidP="0032477B" w:rsidRDefault="00DB6514" w14:paraId="026BE142" w14:textId="77777777">
      <w:pPr>
        <w:pStyle w:val="DocMgmtSubhead"/>
        <w:rPr>
          <w:rFonts w:ascii="Calibri" w:hAnsi="Calibri" w:cs="Calibri"/>
        </w:rPr>
      </w:pPr>
      <w:bookmarkStart w:name="_Toc350847281" w:id="2"/>
      <w:bookmarkStart w:name="_Toc350847325" w:id="3"/>
      <w:r w:rsidRPr="00D540B6">
        <w:rPr>
          <w:rFonts w:ascii="Calibri" w:hAnsi="Calibri" w:cs="Calibri"/>
        </w:rPr>
        <w:t>Reviewers</w:t>
      </w:r>
      <w:bookmarkEnd w:id="2"/>
      <w:bookmarkEnd w:id="3"/>
    </w:p>
    <w:p w:rsidRPr="00D540B6" w:rsidR="00DB6514" w:rsidP="00DB6514" w:rsidRDefault="00DB6514" w14:paraId="7FAD4CF5" w14:textId="77777777">
      <w:pPr>
        <w:rPr>
          <w:rFonts w:ascii="Calibri" w:hAnsi="Calibri" w:cs="Calibri"/>
          <w:color w:val="C00000"/>
        </w:rPr>
      </w:pPr>
      <w:r w:rsidRPr="00D540B6">
        <w:rPr>
          <w:rFonts w:ascii="Calibri" w:hAnsi="Calibri" w:cs="Calibri"/>
        </w:rPr>
        <w:t xml:space="preserve">This document must be reviewed by the following people: </w:t>
      </w:r>
    </w:p>
    <w:tbl>
      <w:tblPr>
        <w:tblW w:w="5000" w:type="pct"/>
        <w:tblBorders>
          <w:top w:val="single" w:color="B9B9B9" w:sz="2" w:space="0"/>
          <w:bottom w:val="single" w:color="B9B9B9" w:sz="2" w:space="0"/>
          <w:insideH w:val="single" w:color="B9B9B9" w:sz="2" w:space="0"/>
        </w:tblBorders>
        <w:tblLook w:val="01E0" w:firstRow="1" w:lastRow="1" w:firstColumn="1" w:lastColumn="1" w:noHBand="0" w:noVBand="0"/>
      </w:tblPr>
      <w:tblGrid>
        <w:gridCol w:w="3669"/>
        <w:gridCol w:w="2444"/>
        <w:gridCol w:w="1849"/>
        <w:gridCol w:w="1902"/>
      </w:tblGrid>
      <w:tr w:rsidRPr="00D540B6" w:rsidR="00DB6514" w:rsidTr="00656D68" w14:paraId="658EB034" w14:textId="77777777">
        <w:tc>
          <w:tcPr>
            <w:tcW w:w="1860" w:type="pct"/>
            <w:tcBorders>
              <w:top w:val="single" w:color="000000" w:sz="2" w:space="0"/>
              <w:bottom w:val="single" w:color="000000" w:sz="2" w:space="0"/>
              <w:right w:val="nil"/>
            </w:tcBorders>
          </w:tcPr>
          <w:p w:rsidRPr="00D540B6" w:rsidR="00DB6514" w:rsidP="00593F35" w:rsidRDefault="00DB6514" w14:paraId="366E44C0" w14:textId="77777777">
            <w:pPr>
              <w:pStyle w:val="TableHeader"/>
              <w:rPr>
                <w:rFonts w:ascii="Calibri" w:hAnsi="Calibri" w:cs="Calibri"/>
                <w:lang w:val="en-GB"/>
              </w:rPr>
            </w:pPr>
            <w:r w:rsidRPr="00D540B6">
              <w:rPr>
                <w:rFonts w:ascii="Calibri" w:hAnsi="Calibri" w:cs="Calibri"/>
                <w:lang w:val="en-GB"/>
              </w:rPr>
              <w:t>Reviewer name</w:t>
            </w:r>
          </w:p>
        </w:tc>
        <w:tc>
          <w:tcPr>
            <w:tcW w:w="1239" w:type="pct"/>
            <w:tcBorders>
              <w:top w:val="single" w:color="000000" w:sz="2" w:space="0"/>
              <w:left w:val="nil"/>
              <w:bottom w:val="single" w:color="000000" w:sz="2" w:space="0"/>
              <w:right w:val="nil"/>
            </w:tcBorders>
            <w:shd w:val="clear" w:color="auto" w:fill="auto"/>
          </w:tcPr>
          <w:p w:rsidRPr="00D540B6" w:rsidR="00DB6514" w:rsidP="00593F35" w:rsidRDefault="00DB6514" w14:paraId="3F5039F7" w14:textId="77777777">
            <w:pPr>
              <w:pStyle w:val="TableHeader"/>
              <w:rPr>
                <w:rFonts w:ascii="Calibri" w:hAnsi="Calibri" w:cs="Calibri"/>
                <w:lang w:val="en-GB"/>
              </w:rPr>
            </w:pPr>
            <w:r w:rsidRPr="00D540B6">
              <w:rPr>
                <w:rFonts w:ascii="Calibri" w:hAnsi="Calibri" w:cs="Calibri"/>
                <w:lang w:val="en-GB"/>
              </w:rPr>
              <w:t>Title / Responsibility</w:t>
            </w:r>
          </w:p>
        </w:tc>
        <w:tc>
          <w:tcPr>
            <w:tcW w:w="937" w:type="pct"/>
            <w:tcBorders>
              <w:top w:val="single" w:color="000000" w:sz="2" w:space="0"/>
              <w:left w:val="nil"/>
              <w:bottom w:val="single" w:color="000000" w:sz="2" w:space="0"/>
              <w:right w:val="nil"/>
            </w:tcBorders>
          </w:tcPr>
          <w:p w:rsidRPr="00D540B6" w:rsidR="00DB6514" w:rsidP="00593F35" w:rsidRDefault="00DB6514" w14:paraId="03CC85C3" w14:textId="77777777">
            <w:pPr>
              <w:pStyle w:val="TableHeader"/>
              <w:rPr>
                <w:rFonts w:ascii="Calibri" w:hAnsi="Calibri" w:cs="Calibri"/>
                <w:lang w:val="en-GB"/>
              </w:rPr>
            </w:pPr>
            <w:r w:rsidRPr="00D540B6">
              <w:rPr>
                <w:rFonts w:ascii="Calibri" w:hAnsi="Calibri" w:cs="Calibri"/>
                <w:lang w:val="en-GB"/>
              </w:rPr>
              <w:t>Date</w:t>
            </w:r>
          </w:p>
        </w:tc>
        <w:tc>
          <w:tcPr>
            <w:tcW w:w="964" w:type="pct"/>
            <w:tcBorders>
              <w:top w:val="single" w:color="000000" w:sz="2" w:space="0"/>
              <w:left w:val="nil"/>
              <w:bottom w:val="single" w:color="000000" w:sz="2" w:space="0"/>
            </w:tcBorders>
            <w:shd w:val="clear" w:color="auto" w:fill="auto"/>
          </w:tcPr>
          <w:p w:rsidRPr="00D540B6" w:rsidR="00DB6514" w:rsidP="00593F35" w:rsidRDefault="00DB6514" w14:paraId="583432D3" w14:textId="77777777">
            <w:pPr>
              <w:pStyle w:val="TableHeader"/>
              <w:rPr>
                <w:rFonts w:ascii="Calibri" w:hAnsi="Calibri" w:cs="Calibri"/>
                <w:lang w:val="en-GB"/>
              </w:rPr>
            </w:pPr>
            <w:r w:rsidRPr="00D540B6">
              <w:rPr>
                <w:rFonts w:ascii="Calibri" w:hAnsi="Calibri" w:cs="Calibri"/>
                <w:lang w:val="en-GB"/>
              </w:rPr>
              <w:t>Version</w:t>
            </w:r>
          </w:p>
        </w:tc>
      </w:tr>
      <w:tr w:rsidRPr="00D540B6" w:rsidR="00DB6514" w:rsidTr="00656D68" w14:paraId="527ABFAE" w14:textId="77777777">
        <w:tc>
          <w:tcPr>
            <w:tcW w:w="1860" w:type="pct"/>
            <w:tcBorders>
              <w:top w:val="single" w:color="000000" w:sz="2" w:space="0"/>
              <w:right w:val="nil"/>
            </w:tcBorders>
            <w:vAlign w:val="center"/>
          </w:tcPr>
          <w:p w:rsidRPr="00D540B6" w:rsidR="00DB6514" w:rsidP="00190190" w:rsidRDefault="00656D68" w14:paraId="2E0A95C8" w14:textId="7F4333C4">
            <w:pPr>
              <w:pStyle w:val="TableText"/>
              <w:rPr>
                <w:rFonts w:ascii="Calibri" w:hAnsi="Calibri" w:cs="Calibri"/>
              </w:rPr>
            </w:pPr>
            <w:r>
              <w:rPr>
                <w:rFonts w:ascii="Calibri" w:hAnsi="Calibri" w:cs="Calibri"/>
              </w:rPr>
              <w:t>David Barnet</w:t>
            </w:r>
          </w:p>
        </w:tc>
        <w:tc>
          <w:tcPr>
            <w:tcW w:w="1239" w:type="pct"/>
            <w:tcBorders>
              <w:top w:val="single" w:color="000000" w:sz="2" w:space="0"/>
              <w:left w:val="nil"/>
              <w:right w:val="nil"/>
            </w:tcBorders>
            <w:shd w:val="clear" w:color="auto" w:fill="auto"/>
            <w:vAlign w:val="center"/>
          </w:tcPr>
          <w:p w:rsidRPr="00D540B6" w:rsidR="00DB6514" w:rsidP="00190190" w:rsidRDefault="00656D68" w14:paraId="6720D9CB" w14:textId="0F2D9527">
            <w:pPr>
              <w:pStyle w:val="TableText"/>
              <w:rPr>
                <w:rFonts w:ascii="Calibri" w:hAnsi="Calibri" w:cs="Calibri"/>
              </w:rPr>
            </w:pPr>
            <w:r>
              <w:rPr>
                <w:rFonts w:ascii="Calibri" w:hAnsi="Calibri" w:cs="Calibri"/>
              </w:rPr>
              <w:t>Tech Lead (IOPS)</w:t>
            </w:r>
          </w:p>
        </w:tc>
        <w:tc>
          <w:tcPr>
            <w:tcW w:w="937" w:type="pct"/>
            <w:tcBorders>
              <w:top w:val="single" w:color="000000" w:sz="2" w:space="0"/>
              <w:left w:val="nil"/>
              <w:right w:val="nil"/>
            </w:tcBorders>
            <w:vAlign w:val="center"/>
          </w:tcPr>
          <w:p w:rsidRPr="00D540B6" w:rsidR="00DB6514" w:rsidP="00190190" w:rsidRDefault="00DB6514" w14:paraId="72502D2A" w14:textId="77777777">
            <w:pPr>
              <w:pStyle w:val="TableText"/>
              <w:rPr>
                <w:rFonts w:ascii="Calibri" w:hAnsi="Calibri" w:cs="Calibri"/>
              </w:rPr>
            </w:pPr>
          </w:p>
        </w:tc>
        <w:tc>
          <w:tcPr>
            <w:tcW w:w="964" w:type="pct"/>
            <w:tcBorders>
              <w:top w:val="single" w:color="000000" w:sz="2" w:space="0"/>
              <w:left w:val="nil"/>
            </w:tcBorders>
            <w:shd w:val="clear" w:color="auto" w:fill="auto"/>
            <w:vAlign w:val="center"/>
          </w:tcPr>
          <w:p w:rsidRPr="00D540B6" w:rsidR="00DB6514" w:rsidP="00190190" w:rsidRDefault="00DB6514" w14:paraId="08E19E18" w14:textId="77777777">
            <w:pPr>
              <w:pStyle w:val="TableText"/>
              <w:rPr>
                <w:rFonts w:ascii="Calibri" w:hAnsi="Calibri" w:cs="Calibri"/>
              </w:rPr>
            </w:pPr>
          </w:p>
        </w:tc>
      </w:tr>
      <w:tr w:rsidRPr="00D540B6" w:rsidR="005E6410" w:rsidTr="00656D68" w14:paraId="76EF8A27" w14:textId="77777777">
        <w:tc>
          <w:tcPr>
            <w:tcW w:w="1860" w:type="pct"/>
            <w:tcBorders>
              <w:right w:val="nil"/>
            </w:tcBorders>
            <w:vAlign w:val="center"/>
          </w:tcPr>
          <w:p w:rsidRPr="00D540B6" w:rsidR="005E6410" w:rsidP="00190190" w:rsidRDefault="005E6410" w14:paraId="4D7B5155" w14:textId="144C9CB0">
            <w:pPr>
              <w:pStyle w:val="TableText"/>
              <w:rPr>
                <w:rFonts w:ascii="Calibri" w:hAnsi="Calibri" w:cs="Calibri"/>
              </w:rPr>
            </w:pPr>
          </w:p>
        </w:tc>
        <w:tc>
          <w:tcPr>
            <w:tcW w:w="1239" w:type="pct"/>
            <w:tcBorders>
              <w:left w:val="nil"/>
              <w:right w:val="nil"/>
            </w:tcBorders>
            <w:shd w:val="clear" w:color="auto" w:fill="auto"/>
            <w:vAlign w:val="center"/>
          </w:tcPr>
          <w:p w:rsidRPr="00D540B6" w:rsidR="005E6410" w:rsidP="00190190" w:rsidRDefault="005E6410" w14:paraId="0EEC0824" w14:textId="5A23C961">
            <w:pPr>
              <w:pStyle w:val="TableText"/>
              <w:rPr>
                <w:rFonts w:ascii="Calibri" w:hAnsi="Calibri" w:cs="Calibri"/>
              </w:rPr>
            </w:pPr>
          </w:p>
        </w:tc>
        <w:tc>
          <w:tcPr>
            <w:tcW w:w="937" w:type="pct"/>
            <w:tcBorders>
              <w:left w:val="nil"/>
              <w:right w:val="nil"/>
            </w:tcBorders>
            <w:vAlign w:val="center"/>
          </w:tcPr>
          <w:p w:rsidRPr="00D540B6" w:rsidR="005E6410" w:rsidP="00190190" w:rsidRDefault="005E6410" w14:paraId="100113E3" w14:textId="77777777">
            <w:pPr>
              <w:pStyle w:val="TableText"/>
              <w:rPr>
                <w:rFonts w:ascii="Calibri" w:hAnsi="Calibri" w:cs="Calibri"/>
              </w:rPr>
            </w:pPr>
          </w:p>
        </w:tc>
        <w:tc>
          <w:tcPr>
            <w:tcW w:w="964" w:type="pct"/>
            <w:tcBorders>
              <w:left w:val="nil"/>
            </w:tcBorders>
            <w:shd w:val="clear" w:color="auto" w:fill="auto"/>
            <w:vAlign w:val="center"/>
          </w:tcPr>
          <w:p w:rsidRPr="00D540B6" w:rsidR="005E6410" w:rsidP="00190190" w:rsidRDefault="005E6410" w14:paraId="1464B7E5" w14:textId="77777777">
            <w:pPr>
              <w:pStyle w:val="TableText"/>
              <w:rPr>
                <w:rFonts w:ascii="Calibri" w:hAnsi="Calibri" w:cs="Calibri"/>
              </w:rPr>
            </w:pPr>
          </w:p>
        </w:tc>
      </w:tr>
    </w:tbl>
    <w:p w:rsidRPr="00D540B6" w:rsidR="00DB6514" w:rsidP="00BC33FE" w:rsidRDefault="00DB6514" w14:paraId="61282AEE" w14:textId="77777777">
      <w:pPr>
        <w:rPr>
          <w:rFonts w:ascii="Calibri" w:hAnsi="Calibri" w:cs="Calibri"/>
        </w:rPr>
      </w:pPr>
    </w:p>
    <w:p w:rsidRPr="00D540B6" w:rsidR="009C1371" w:rsidP="0032477B" w:rsidRDefault="009C1371" w14:paraId="5D03CFAA" w14:textId="77777777">
      <w:pPr>
        <w:pStyle w:val="DocMgmtSubhead"/>
        <w:rPr>
          <w:rFonts w:ascii="Calibri" w:hAnsi="Calibri" w:cs="Calibri"/>
        </w:rPr>
      </w:pPr>
      <w:bookmarkStart w:name="_Toc350847282" w:id="4"/>
      <w:bookmarkStart w:name="_Toc350847326" w:id="5"/>
      <w:r w:rsidRPr="00D540B6">
        <w:rPr>
          <w:rFonts w:ascii="Calibri" w:hAnsi="Calibri" w:cs="Calibri"/>
        </w:rPr>
        <w:t>Approved by</w:t>
      </w:r>
      <w:bookmarkEnd w:id="4"/>
      <w:bookmarkEnd w:id="5"/>
    </w:p>
    <w:p w:rsidRPr="00D540B6" w:rsidR="00BC33FE" w:rsidP="00BC33FE" w:rsidRDefault="00BC33FE" w14:paraId="7642997A" w14:textId="77777777">
      <w:pPr>
        <w:rPr>
          <w:rFonts w:ascii="Calibri" w:hAnsi="Calibri" w:cs="Calibri"/>
        </w:rPr>
      </w:pPr>
      <w:r w:rsidRPr="00D540B6">
        <w:rPr>
          <w:rFonts w:ascii="Calibri" w:hAnsi="Calibri" w:cs="Calibri"/>
        </w:rPr>
        <w:t xml:space="preserve">This document must be approved by the following people: </w:t>
      </w:r>
    </w:p>
    <w:tbl>
      <w:tblPr>
        <w:tblW w:w="5000" w:type="pct"/>
        <w:tblBorders>
          <w:top w:val="single" w:color="B9B9B9" w:sz="2" w:space="0"/>
          <w:bottom w:val="single" w:color="B9B9B9" w:sz="2" w:space="0"/>
          <w:insideH w:val="single" w:color="B9B9B9" w:sz="2" w:space="0"/>
        </w:tblBorders>
        <w:tblLook w:val="0000" w:firstRow="0" w:lastRow="0" w:firstColumn="0" w:lastColumn="0" w:noHBand="0" w:noVBand="0"/>
      </w:tblPr>
      <w:tblGrid>
        <w:gridCol w:w="2675"/>
        <w:gridCol w:w="2235"/>
        <w:gridCol w:w="2356"/>
        <w:gridCol w:w="1444"/>
        <w:gridCol w:w="1154"/>
      </w:tblGrid>
      <w:tr w:rsidRPr="00D540B6" w:rsidR="009C1371" w:rsidTr="00215FD9" w14:paraId="582C62CB" w14:textId="77777777">
        <w:trPr>
          <w:trHeight w:val="290"/>
        </w:trPr>
        <w:tc>
          <w:tcPr>
            <w:tcW w:w="1356" w:type="pct"/>
            <w:tcBorders>
              <w:top w:val="single" w:color="000000" w:sz="2" w:space="0"/>
              <w:bottom w:val="single" w:color="000000" w:sz="2" w:space="0"/>
            </w:tcBorders>
          </w:tcPr>
          <w:p w:rsidRPr="00D540B6" w:rsidR="009C1371" w:rsidP="00BC33FE" w:rsidRDefault="009C1371" w14:paraId="7406CCA9" w14:textId="77777777">
            <w:pPr>
              <w:pStyle w:val="TableHeader"/>
              <w:rPr>
                <w:rFonts w:ascii="Calibri" w:hAnsi="Calibri" w:cs="Calibri"/>
                <w:lang w:val="en-GB"/>
              </w:rPr>
            </w:pPr>
            <w:r w:rsidRPr="00D540B6">
              <w:rPr>
                <w:rFonts w:ascii="Calibri" w:hAnsi="Calibri" w:cs="Calibri"/>
                <w:lang w:val="en-GB"/>
              </w:rPr>
              <w:t>Name</w:t>
            </w:r>
          </w:p>
        </w:tc>
        <w:tc>
          <w:tcPr>
            <w:tcW w:w="1133" w:type="pct"/>
            <w:tcBorders>
              <w:top w:val="single" w:color="000000" w:sz="2" w:space="0"/>
              <w:bottom w:val="single" w:color="000000" w:sz="2" w:space="0"/>
            </w:tcBorders>
          </w:tcPr>
          <w:p w:rsidRPr="00D540B6" w:rsidR="009C1371" w:rsidP="00BC33FE" w:rsidRDefault="009C1371" w14:paraId="43E66C9A" w14:textId="77777777">
            <w:pPr>
              <w:pStyle w:val="TableHeader"/>
              <w:rPr>
                <w:rFonts w:ascii="Calibri" w:hAnsi="Calibri" w:cs="Calibri"/>
                <w:lang w:val="en-GB"/>
              </w:rPr>
            </w:pPr>
            <w:r w:rsidRPr="00D540B6">
              <w:rPr>
                <w:rFonts w:ascii="Calibri" w:hAnsi="Calibri" w:cs="Calibri"/>
                <w:lang w:val="en-GB"/>
              </w:rPr>
              <w:t>Signature</w:t>
            </w:r>
          </w:p>
        </w:tc>
        <w:tc>
          <w:tcPr>
            <w:tcW w:w="1194" w:type="pct"/>
            <w:tcBorders>
              <w:top w:val="single" w:color="000000" w:sz="2" w:space="0"/>
              <w:bottom w:val="single" w:color="000000" w:sz="2" w:space="0"/>
            </w:tcBorders>
          </w:tcPr>
          <w:p w:rsidRPr="00D540B6" w:rsidR="009C1371" w:rsidP="00BC33FE" w:rsidRDefault="009C1371" w14:paraId="79E11780" w14:textId="77777777">
            <w:pPr>
              <w:pStyle w:val="TableHeader"/>
              <w:rPr>
                <w:rFonts w:ascii="Calibri" w:hAnsi="Calibri" w:cs="Calibri"/>
                <w:lang w:val="en-GB"/>
              </w:rPr>
            </w:pPr>
            <w:r w:rsidRPr="00D540B6">
              <w:rPr>
                <w:rFonts w:ascii="Calibri" w:hAnsi="Calibri" w:cs="Calibri"/>
                <w:lang w:val="en-GB"/>
              </w:rPr>
              <w:t>Title</w:t>
            </w:r>
          </w:p>
        </w:tc>
        <w:tc>
          <w:tcPr>
            <w:tcW w:w="732" w:type="pct"/>
            <w:tcBorders>
              <w:top w:val="single" w:color="000000" w:sz="2" w:space="0"/>
              <w:bottom w:val="single" w:color="000000" w:sz="2" w:space="0"/>
            </w:tcBorders>
          </w:tcPr>
          <w:p w:rsidRPr="00D540B6" w:rsidR="009C1371" w:rsidP="00BC33FE" w:rsidRDefault="009C1371" w14:paraId="4B4F753F" w14:textId="77777777">
            <w:pPr>
              <w:pStyle w:val="TableHeader"/>
              <w:rPr>
                <w:rFonts w:ascii="Calibri" w:hAnsi="Calibri" w:cs="Calibri"/>
                <w:lang w:val="en-GB"/>
              </w:rPr>
            </w:pPr>
            <w:r w:rsidRPr="00D540B6">
              <w:rPr>
                <w:rFonts w:ascii="Calibri" w:hAnsi="Calibri" w:cs="Calibri"/>
                <w:lang w:val="en-GB"/>
              </w:rPr>
              <w:t xml:space="preserve">Date </w:t>
            </w:r>
          </w:p>
        </w:tc>
        <w:tc>
          <w:tcPr>
            <w:tcW w:w="585" w:type="pct"/>
            <w:tcBorders>
              <w:top w:val="single" w:color="000000" w:sz="2" w:space="0"/>
              <w:bottom w:val="single" w:color="000000" w:sz="2" w:space="0"/>
            </w:tcBorders>
          </w:tcPr>
          <w:p w:rsidRPr="00D540B6" w:rsidR="009C1371" w:rsidP="00BC33FE" w:rsidRDefault="009C1371" w14:paraId="4251D385" w14:textId="77777777">
            <w:pPr>
              <w:pStyle w:val="TableHeader"/>
              <w:rPr>
                <w:rFonts w:ascii="Calibri" w:hAnsi="Calibri" w:cs="Calibri"/>
                <w:lang w:val="en-GB"/>
              </w:rPr>
            </w:pPr>
            <w:r w:rsidRPr="00D540B6">
              <w:rPr>
                <w:rFonts w:ascii="Calibri" w:hAnsi="Calibri" w:cs="Calibri"/>
                <w:lang w:val="en-GB"/>
              </w:rPr>
              <w:t>Version</w:t>
            </w:r>
          </w:p>
        </w:tc>
      </w:tr>
      <w:tr w:rsidRPr="00D540B6" w:rsidR="009C1371" w:rsidTr="00215FD9" w14:paraId="315501F7" w14:textId="77777777">
        <w:trPr>
          <w:trHeight w:val="290"/>
        </w:trPr>
        <w:tc>
          <w:tcPr>
            <w:tcW w:w="1356" w:type="pct"/>
            <w:tcBorders>
              <w:top w:val="single" w:color="000000" w:sz="2" w:space="0"/>
              <w:right w:val="nil"/>
            </w:tcBorders>
            <w:vAlign w:val="center"/>
          </w:tcPr>
          <w:p w:rsidRPr="00D540B6" w:rsidR="009C1371" w:rsidP="00190190" w:rsidRDefault="000903C6" w14:paraId="39D6D88B" w14:textId="63D537BE">
            <w:pPr>
              <w:pStyle w:val="TableText"/>
              <w:rPr>
                <w:rFonts w:ascii="Calibri" w:hAnsi="Calibri" w:cs="Calibri"/>
              </w:rPr>
            </w:pPr>
            <w:r>
              <w:rPr>
                <w:rFonts w:ascii="Calibri" w:hAnsi="Calibri" w:cs="Calibri"/>
              </w:rPr>
              <w:t>Ravi Natarajan</w:t>
            </w:r>
          </w:p>
        </w:tc>
        <w:tc>
          <w:tcPr>
            <w:tcW w:w="1133" w:type="pct"/>
            <w:tcBorders>
              <w:top w:val="single" w:color="000000" w:sz="2" w:space="0"/>
              <w:left w:val="nil"/>
              <w:right w:val="nil"/>
            </w:tcBorders>
            <w:vAlign w:val="center"/>
          </w:tcPr>
          <w:p w:rsidRPr="00D540B6" w:rsidR="009C1371" w:rsidP="00190190" w:rsidRDefault="009C1371" w14:paraId="023E1B53" w14:textId="602462AD">
            <w:pPr>
              <w:pStyle w:val="TableText"/>
              <w:rPr>
                <w:rFonts w:ascii="Calibri" w:hAnsi="Calibri" w:cs="Calibri"/>
              </w:rPr>
            </w:pPr>
          </w:p>
        </w:tc>
        <w:tc>
          <w:tcPr>
            <w:tcW w:w="1194" w:type="pct"/>
            <w:tcBorders>
              <w:top w:val="single" w:color="000000" w:sz="2" w:space="0"/>
              <w:left w:val="nil"/>
              <w:right w:val="nil"/>
            </w:tcBorders>
            <w:vAlign w:val="center"/>
          </w:tcPr>
          <w:p w:rsidRPr="00D540B6" w:rsidR="009C1371" w:rsidP="00190190" w:rsidRDefault="000903C6" w14:paraId="23AAF5ED" w14:textId="37DB7985">
            <w:pPr>
              <w:pStyle w:val="TableText"/>
              <w:rPr>
                <w:rFonts w:ascii="Calibri" w:hAnsi="Calibri" w:cs="Calibri"/>
              </w:rPr>
            </w:pPr>
            <w:r>
              <w:rPr>
                <w:rFonts w:ascii="Calibri" w:hAnsi="Calibri" w:cs="Calibri"/>
              </w:rPr>
              <w:t>Technical Architect</w:t>
            </w:r>
          </w:p>
        </w:tc>
        <w:tc>
          <w:tcPr>
            <w:tcW w:w="732" w:type="pct"/>
            <w:tcBorders>
              <w:top w:val="single" w:color="000000" w:sz="2" w:space="0"/>
              <w:left w:val="nil"/>
              <w:right w:val="nil"/>
            </w:tcBorders>
            <w:vAlign w:val="center"/>
          </w:tcPr>
          <w:p w:rsidRPr="00D540B6" w:rsidR="009C1371" w:rsidP="00190190" w:rsidRDefault="009C1371" w14:paraId="70A95678" w14:textId="77777777">
            <w:pPr>
              <w:pStyle w:val="TableText"/>
              <w:rPr>
                <w:rFonts w:ascii="Calibri" w:hAnsi="Calibri" w:cs="Calibri"/>
              </w:rPr>
            </w:pPr>
          </w:p>
        </w:tc>
        <w:tc>
          <w:tcPr>
            <w:tcW w:w="585" w:type="pct"/>
            <w:tcBorders>
              <w:top w:val="single" w:color="000000" w:sz="2" w:space="0"/>
              <w:left w:val="nil"/>
            </w:tcBorders>
            <w:vAlign w:val="center"/>
          </w:tcPr>
          <w:p w:rsidRPr="00D540B6" w:rsidR="009C1371" w:rsidP="00190190" w:rsidRDefault="009C1371" w14:paraId="2B67347A" w14:textId="77777777">
            <w:pPr>
              <w:pStyle w:val="TableText"/>
              <w:rPr>
                <w:rFonts w:ascii="Calibri" w:hAnsi="Calibri" w:cs="Calibri"/>
              </w:rPr>
            </w:pPr>
          </w:p>
        </w:tc>
      </w:tr>
      <w:tr w:rsidRPr="00D540B6" w:rsidR="009C1371" w:rsidTr="00215FD9" w14:paraId="04E4F511" w14:textId="77777777">
        <w:trPr>
          <w:trHeight w:val="290"/>
        </w:trPr>
        <w:tc>
          <w:tcPr>
            <w:tcW w:w="1356" w:type="pct"/>
            <w:tcBorders>
              <w:right w:val="nil"/>
            </w:tcBorders>
            <w:vAlign w:val="center"/>
          </w:tcPr>
          <w:p w:rsidRPr="00D540B6" w:rsidR="009C1371" w:rsidP="00190190" w:rsidRDefault="009C1371" w14:paraId="25392BD0" w14:textId="77777777">
            <w:pPr>
              <w:pStyle w:val="TableText"/>
              <w:rPr>
                <w:rFonts w:ascii="Calibri" w:hAnsi="Calibri" w:cs="Calibri"/>
              </w:rPr>
            </w:pPr>
          </w:p>
        </w:tc>
        <w:tc>
          <w:tcPr>
            <w:tcW w:w="1133" w:type="pct"/>
            <w:tcBorders>
              <w:left w:val="nil"/>
              <w:right w:val="nil"/>
            </w:tcBorders>
            <w:vAlign w:val="center"/>
          </w:tcPr>
          <w:p w:rsidRPr="00D540B6" w:rsidR="009C1371" w:rsidP="00190190" w:rsidRDefault="009C1371" w14:paraId="1D527E31" w14:textId="77777777">
            <w:pPr>
              <w:pStyle w:val="TableText"/>
              <w:rPr>
                <w:rFonts w:ascii="Calibri" w:hAnsi="Calibri" w:cs="Calibri"/>
              </w:rPr>
            </w:pPr>
          </w:p>
        </w:tc>
        <w:tc>
          <w:tcPr>
            <w:tcW w:w="1194" w:type="pct"/>
            <w:tcBorders>
              <w:left w:val="nil"/>
              <w:right w:val="nil"/>
            </w:tcBorders>
            <w:vAlign w:val="center"/>
          </w:tcPr>
          <w:p w:rsidRPr="00D540B6" w:rsidR="009C1371" w:rsidP="00190190" w:rsidRDefault="009C1371" w14:paraId="00BFD70D" w14:textId="77777777">
            <w:pPr>
              <w:pStyle w:val="TableText"/>
              <w:rPr>
                <w:rFonts w:ascii="Calibri" w:hAnsi="Calibri" w:cs="Calibri"/>
              </w:rPr>
            </w:pPr>
          </w:p>
        </w:tc>
        <w:tc>
          <w:tcPr>
            <w:tcW w:w="732" w:type="pct"/>
            <w:tcBorders>
              <w:left w:val="nil"/>
              <w:right w:val="nil"/>
            </w:tcBorders>
            <w:vAlign w:val="center"/>
          </w:tcPr>
          <w:p w:rsidRPr="00D540B6" w:rsidR="009C1371" w:rsidP="00190190" w:rsidRDefault="009C1371" w14:paraId="5AA9B881" w14:textId="77777777">
            <w:pPr>
              <w:pStyle w:val="TableText"/>
              <w:rPr>
                <w:rFonts w:ascii="Calibri" w:hAnsi="Calibri" w:cs="Calibri"/>
              </w:rPr>
            </w:pPr>
          </w:p>
        </w:tc>
        <w:tc>
          <w:tcPr>
            <w:tcW w:w="585" w:type="pct"/>
            <w:tcBorders>
              <w:left w:val="nil"/>
            </w:tcBorders>
            <w:vAlign w:val="center"/>
          </w:tcPr>
          <w:p w:rsidRPr="00D540B6" w:rsidR="009C1371" w:rsidP="00190190" w:rsidRDefault="009C1371" w14:paraId="3C182234" w14:textId="77777777">
            <w:pPr>
              <w:pStyle w:val="TableText"/>
              <w:rPr>
                <w:rFonts w:ascii="Calibri" w:hAnsi="Calibri" w:cs="Calibri"/>
              </w:rPr>
            </w:pPr>
          </w:p>
        </w:tc>
      </w:tr>
    </w:tbl>
    <w:p w:rsidRPr="00D540B6" w:rsidR="009C1371" w:rsidP="00BC33FE" w:rsidRDefault="009C1371" w14:paraId="5E9A4E49" w14:textId="77777777">
      <w:pPr>
        <w:rPr>
          <w:rFonts w:ascii="Calibri" w:hAnsi="Calibri" w:cs="Calibri"/>
        </w:rPr>
      </w:pPr>
    </w:p>
    <w:p w:rsidRPr="00D540B6" w:rsidR="006F6FD7" w:rsidP="0032477B" w:rsidRDefault="00AF0245" w14:paraId="60BA40CD" w14:textId="77777777">
      <w:pPr>
        <w:pStyle w:val="DocMgmtSubhead"/>
        <w:rPr>
          <w:rFonts w:ascii="Calibri" w:hAnsi="Calibri" w:cs="Calibri"/>
        </w:rPr>
      </w:pPr>
      <w:bookmarkStart w:name="_Toc350847283" w:id="6"/>
      <w:bookmarkStart w:name="_Toc350847327" w:id="7"/>
      <w:r w:rsidRPr="00D540B6">
        <w:rPr>
          <w:rFonts w:ascii="Calibri" w:hAnsi="Calibri" w:cs="Calibri"/>
        </w:rPr>
        <w:t>Glossary of Terms</w:t>
      </w:r>
      <w:bookmarkEnd w:id="6"/>
      <w:bookmarkEnd w:id="7"/>
    </w:p>
    <w:tbl>
      <w:tblPr>
        <w:tblW w:w="5000" w:type="pct"/>
        <w:tblBorders>
          <w:top w:val="single" w:color="B9B9B9" w:sz="2" w:space="0"/>
          <w:bottom w:val="single" w:color="B9B9B9" w:sz="2" w:space="0"/>
          <w:insideH w:val="single" w:color="B9B9B9" w:sz="2" w:space="0"/>
        </w:tblBorders>
        <w:tblLook w:val="0000" w:firstRow="0" w:lastRow="0" w:firstColumn="0" w:lastColumn="0" w:noHBand="0" w:noVBand="0"/>
      </w:tblPr>
      <w:tblGrid>
        <w:gridCol w:w="2709"/>
        <w:gridCol w:w="7155"/>
      </w:tblGrid>
      <w:tr w:rsidRPr="00D540B6" w:rsidR="004537AB" w:rsidTr="00D377B6" w14:paraId="32FF6532" w14:textId="77777777">
        <w:tc>
          <w:tcPr>
            <w:tcW w:w="1373" w:type="pct"/>
            <w:tcBorders>
              <w:top w:val="single" w:color="000000" w:sz="2" w:space="0"/>
              <w:bottom w:val="single" w:color="000000" w:sz="2" w:space="0"/>
            </w:tcBorders>
          </w:tcPr>
          <w:p w:rsidRPr="00D540B6" w:rsidR="004537AB" w:rsidP="00BC33FE" w:rsidRDefault="004537AB" w14:paraId="6454E318" w14:textId="77777777">
            <w:pPr>
              <w:pStyle w:val="TableHeader"/>
              <w:rPr>
                <w:rFonts w:ascii="Calibri" w:hAnsi="Calibri" w:cs="Calibri"/>
                <w:lang w:val="en-GB"/>
              </w:rPr>
            </w:pPr>
            <w:r w:rsidRPr="00D540B6">
              <w:rPr>
                <w:rFonts w:ascii="Calibri" w:hAnsi="Calibri" w:cs="Calibri"/>
                <w:lang w:val="en-GB"/>
              </w:rPr>
              <w:t xml:space="preserve">Term </w:t>
            </w:r>
            <w:r w:rsidRPr="00D540B6" w:rsidR="00BC33FE">
              <w:rPr>
                <w:rFonts w:ascii="Calibri" w:hAnsi="Calibri" w:cs="Calibri"/>
                <w:lang w:val="en-GB"/>
              </w:rPr>
              <w:t xml:space="preserve">/ </w:t>
            </w:r>
            <w:r w:rsidRPr="00D540B6">
              <w:rPr>
                <w:rFonts w:ascii="Calibri" w:hAnsi="Calibri" w:cs="Calibri"/>
                <w:lang w:val="en-GB"/>
              </w:rPr>
              <w:t>Abbreviation</w:t>
            </w:r>
          </w:p>
        </w:tc>
        <w:tc>
          <w:tcPr>
            <w:tcW w:w="3627" w:type="pct"/>
            <w:tcBorders>
              <w:top w:val="single" w:color="000000" w:sz="2" w:space="0"/>
              <w:bottom w:val="single" w:color="000000" w:sz="2" w:space="0"/>
            </w:tcBorders>
          </w:tcPr>
          <w:p w:rsidRPr="00D540B6" w:rsidR="004537AB" w:rsidP="00BC33FE" w:rsidRDefault="004537AB" w14:paraId="2798FBC4" w14:textId="77777777">
            <w:pPr>
              <w:pStyle w:val="TableHeader"/>
              <w:rPr>
                <w:rFonts w:ascii="Calibri" w:hAnsi="Calibri" w:cs="Calibri"/>
                <w:lang w:val="en-GB"/>
              </w:rPr>
            </w:pPr>
            <w:r w:rsidRPr="00D540B6">
              <w:rPr>
                <w:rFonts w:ascii="Calibri" w:hAnsi="Calibri" w:cs="Calibri"/>
                <w:lang w:val="en-GB"/>
              </w:rPr>
              <w:t>What it stands for</w:t>
            </w:r>
          </w:p>
        </w:tc>
      </w:tr>
      <w:tr w:rsidRPr="00D540B6" w:rsidR="00334FA6" w:rsidTr="00190190" w14:paraId="262FF41D" w14:textId="77777777">
        <w:tc>
          <w:tcPr>
            <w:tcW w:w="1373" w:type="pct"/>
            <w:tcBorders>
              <w:top w:val="single" w:color="000000" w:sz="2" w:space="0"/>
            </w:tcBorders>
            <w:vAlign w:val="center"/>
          </w:tcPr>
          <w:p w:rsidRPr="00D540B6" w:rsidR="00334FA6" w:rsidP="00190190" w:rsidRDefault="00B64DA5" w14:paraId="0ADA0496" w14:textId="2364DCA4">
            <w:pPr>
              <w:pStyle w:val="TableText"/>
              <w:rPr>
                <w:rFonts w:ascii="Calibri" w:hAnsi="Calibri" w:cs="Calibri"/>
              </w:rPr>
            </w:pPr>
            <w:r w:rsidRPr="00D540B6">
              <w:rPr>
                <w:rFonts w:ascii="Calibri" w:hAnsi="Calibri" w:cs="Calibri"/>
              </w:rPr>
              <w:t>G</w:t>
            </w:r>
            <w:r w:rsidR="006E43D0">
              <w:rPr>
                <w:rFonts w:ascii="Calibri" w:hAnsi="Calibri" w:cs="Calibri"/>
              </w:rPr>
              <w:t>MS</w:t>
            </w:r>
          </w:p>
        </w:tc>
        <w:tc>
          <w:tcPr>
            <w:tcW w:w="3627" w:type="pct"/>
            <w:tcBorders>
              <w:top w:val="single" w:color="000000" w:sz="2" w:space="0"/>
            </w:tcBorders>
            <w:vAlign w:val="center"/>
          </w:tcPr>
          <w:p w:rsidRPr="00D540B6" w:rsidR="00334FA6" w:rsidP="00190190" w:rsidRDefault="006E43D0" w14:paraId="68EEA4AA" w14:textId="04E164E2">
            <w:pPr>
              <w:pStyle w:val="TableText"/>
              <w:rPr>
                <w:rFonts w:ascii="Calibri" w:hAnsi="Calibri" w:cs="Calibri"/>
              </w:rPr>
            </w:pPr>
            <w:r>
              <w:rPr>
                <w:rFonts w:ascii="Calibri" w:hAnsi="Calibri" w:cs="Calibri"/>
              </w:rPr>
              <w:t>Genomic Medicine Service</w:t>
            </w:r>
          </w:p>
        </w:tc>
      </w:tr>
      <w:tr w:rsidRPr="00D540B6" w:rsidR="004537AB" w:rsidTr="00190190" w14:paraId="37EF9B74" w14:textId="77777777">
        <w:tc>
          <w:tcPr>
            <w:tcW w:w="1373" w:type="pct"/>
            <w:vAlign w:val="center"/>
          </w:tcPr>
          <w:p w:rsidRPr="00D540B6" w:rsidR="004537AB" w:rsidP="00190190" w:rsidRDefault="006E43D0" w14:paraId="18B4B4A9" w14:textId="06ADB994">
            <w:pPr>
              <w:pStyle w:val="TableText"/>
              <w:rPr>
                <w:rFonts w:ascii="Calibri" w:hAnsi="Calibri" w:cs="Calibri"/>
              </w:rPr>
            </w:pPr>
            <w:r>
              <w:rPr>
                <w:rFonts w:ascii="Calibri" w:hAnsi="Calibri" w:cs="Calibri"/>
              </w:rPr>
              <w:t>GLH</w:t>
            </w:r>
          </w:p>
        </w:tc>
        <w:tc>
          <w:tcPr>
            <w:tcW w:w="3627" w:type="pct"/>
            <w:vAlign w:val="center"/>
          </w:tcPr>
          <w:p w:rsidRPr="00D540B6" w:rsidR="004537AB" w:rsidP="00190190" w:rsidRDefault="006E43D0" w14:paraId="67836CBE" w14:textId="1690668D">
            <w:pPr>
              <w:pStyle w:val="TableText"/>
              <w:rPr>
                <w:rFonts w:ascii="Calibri" w:hAnsi="Calibri" w:cs="Calibri"/>
              </w:rPr>
            </w:pPr>
            <w:r>
              <w:rPr>
                <w:rFonts w:ascii="Calibri" w:hAnsi="Calibri" w:cs="Calibri"/>
              </w:rPr>
              <w:t>Genomic Laboratory Hub</w:t>
            </w:r>
          </w:p>
        </w:tc>
      </w:tr>
      <w:tr w:rsidRPr="00D540B6" w:rsidR="00E06BB7" w:rsidTr="00190190" w14:paraId="13D450C5" w14:textId="77777777">
        <w:tc>
          <w:tcPr>
            <w:tcW w:w="1373" w:type="pct"/>
            <w:vAlign w:val="center"/>
          </w:tcPr>
          <w:p w:rsidRPr="00D540B6" w:rsidR="00E06BB7" w:rsidP="00190190" w:rsidRDefault="006E43D0" w14:paraId="7705ABDF" w14:textId="40F93AF8">
            <w:pPr>
              <w:pStyle w:val="TableText"/>
              <w:rPr>
                <w:rFonts w:ascii="Calibri" w:hAnsi="Calibri" w:cs="Calibri"/>
              </w:rPr>
            </w:pPr>
            <w:r>
              <w:rPr>
                <w:rFonts w:ascii="Calibri" w:hAnsi="Calibri" w:cs="Calibri"/>
              </w:rPr>
              <w:t>GEL</w:t>
            </w:r>
          </w:p>
        </w:tc>
        <w:tc>
          <w:tcPr>
            <w:tcW w:w="3627" w:type="pct"/>
            <w:vAlign w:val="center"/>
          </w:tcPr>
          <w:p w:rsidRPr="00D540B6" w:rsidR="00E06BB7" w:rsidP="00190190" w:rsidRDefault="006E43D0" w14:paraId="2F9F783C" w14:textId="443023C7">
            <w:pPr>
              <w:pStyle w:val="TableText"/>
              <w:rPr>
                <w:rFonts w:ascii="Calibri" w:hAnsi="Calibri" w:cs="Calibri"/>
              </w:rPr>
            </w:pPr>
            <w:r>
              <w:rPr>
                <w:rFonts w:ascii="Calibri" w:hAnsi="Calibri" w:cs="Calibri"/>
              </w:rPr>
              <w:t>Genomics England Laboratory</w:t>
            </w:r>
          </w:p>
        </w:tc>
      </w:tr>
      <w:tr w:rsidRPr="00D540B6" w:rsidR="00C8319F" w:rsidTr="00190190" w14:paraId="20838FF6" w14:textId="77777777">
        <w:tc>
          <w:tcPr>
            <w:tcW w:w="1373" w:type="pct"/>
            <w:vAlign w:val="center"/>
          </w:tcPr>
          <w:p w:rsidRPr="00D540B6" w:rsidR="00C8319F" w:rsidP="00190190" w:rsidRDefault="003E4510" w14:paraId="4806A684" w14:textId="787E80AA">
            <w:pPr>
              <w:pStyle w:val="TableText"/>
              <w:rPr>
                <w:rFonts w:ascii="Calibri" w:hAnsi="Calibri" w:cs="Calibri"/>
              </w:rPr>
            </w:pPr>
            <w:r>
              <w:rPr>
                <w:rFonts w:ascii="Calibri" w:hAnsi="Calibri" w:cs="Calibri"/>
              </w:rPr>
              <w:t>FHIR</w:t>
            </w:r>
          </w:p>
        </w:tc>
        <w:tc>
          <w:tcPr>
            <w:tcW w:w="3627" w:type="pct"/>
            <w:vAlign w:val="center"/>
          </w:tcPr>
          <w:p w:rsidRPr="00D540B6" w:rsidR="00C8319F" w:rsidP="00190190" w:rsidRDefault="003E4510" w14:paraId="422F0299" w14:textId="4FDCC6BF">
            <w:pPr>
              <w:pStyle w:val="TableText"/>
              <w:rPr>
                <w:rFonts w:ascii="Calibri" w:hAnsi="Calibri" w:cs="Calibri"/>
              </w:rPr>
            </w:pPr>
            <w:r>
              <w:rPr>
                <w:rFonts w:ascii="Calibri" w:hAnsi="Calibri" w:cs="Calibri"/>
              </w:rPr>
              <w:t>Fast Healthcare Interoperability Resources</w:t>
            </w:r>
          </w:p>
        </w:tc>
      </w:tr>
      <w:tr w:rsidRPr="00D540B6" w:rsidR="00C8319F" w:rsidTr="00190190" w14:paraId="51BA299F" w14:textId="77777777">
        <w:tc>
          <w:tcPr>
            <w:tcW w:w="1373" w:type="pct"/>
            <w:vAlign w:val="center"/>
          </w:tcPr>
          <w:p w:rsidRPr="00D540B6" w:rsidR="00C8319F" w:rsidP="00190190" w:rsidRDefault="003E4510" w14:paraId="23EBDAF6" w14:textId="0FBD6E67">
            <w:pPr>
              <w:pStyle w:val="TableText"/>
              <w:rPr>
                <w:rFonts w:ascii="Calibri" w:hAnsi="Calibri" w:cs="Calibri"/>
              </w:rPr>
            </w:pPr>
            <w:r>
              <w:rPr>
                <w:rFonts w:ascii="Calibri" w:hAnsi="Calibri" w:cs="Calibri"/>
              </w:rPr>
              <w:t>DPYD</w:t>
            </w:r>
          </w:p>
        </w:tc>
        <w:tc>
          <w:tcPr>
            <w:tcW w:w="3627" w:type="pct"/>
            <w:vAlign w:val="center"/>
          </w:tcPr>
          <w:p w:rsidRPr="00D540B6" w:rsidR="00C8319F" w:rsidP="00190190" w:rsidRDefault="00D06DA9" w14:paraId="2A3BC325" w14:textId="2DD07F56">
            <w:pPr>
              <w:pStyle w:val="TableText"/>
              <w:rPr>
                <w:rFonts w:ascii="Calibri" w:hAnsi="Calibri" w:cs="Calibri"/>
              </w:rPr>
            </w:pPr>
            <w:r>
              <w:rPr>
                <w:rFonts w:ascii="Calibri" w:hAnsi="Calibri" w:cs="Calibri"/>
              </w:rPr>
              <w:t>D</w:t>
            </w:r>
            <w:r w:rsidRPr="00D06DA9">
              <w:rPr>
                <w:rFonts w:ascii="Calibri" w:hAnsi="Calibri" w:cs="Calibri"/>
              </w:rPr>
              <w:t xml:space="preserve">ihydropyrimadine </w:t>
            </w:r>
            <w:r w:rsidR="00562CB7">
              <w:rPr>
                <w:rFonts w:ascii="Calibri" w:hAnsi="Calibri" w:cs="Calibri"/>
              </w:rPr>
              <w:t>D</w:t>
            </w:r>
            <w:r w:rsidRPr="00D06DA9">
              <w:rPr>
                <w:rFonts w:ascii="Calibri" w:hAnsi="Calibri" w:cs="Calibri"/>
              </w:rPr>
              <w:t>eyhydrogenase</w:t>
            </w:r>
            <w:r w:rsidR="006435DA">
              <w:rPr>
                <w:rFonts w:ascii="Calibri" w:hAnsi="Calibri" w:cs="Calibri"/>
              </w:rPr>
              <w:t xml:space="preserve"> protein coding gene</w:t>
            </w:r>
          </w:p>
        </w:tc>
      </w:tr>
      <w:tr w:rsidRPr="00D540B6" w:rsidR="00C8319F" w:rsidTr="00190190" w14:paraId="547EAFE7" w14:textId="77777777">
        <w:tc>
          <w:tcPr>
            <w:tcW w:w="1373" w:type="pct"/>
            <w:vAlign w:val="center"/>
          </w:tcPr>
          <w:p w:rsidRPr="00D540B6" w:rsidR="00C8319F" w:rsidP="00190190" w:rsidRDefault="00982F58" w14:paraId="6CB08C68" w14:textId="4E115BCF">
            <w:pPr>
              <w:pStyle w:val="TableText"/>
              <w:rPr>
                <w:rFonts w:ascii="Calibri" w:hAnsi="Calibri" w:cs="Calibri"/>
              </w:rPr>
            </w:pPr>
            <w:r>
              <w:rPr>
                <w:rFonts w:ascii="Calibri" w:hAnsi="Calibri" w:cs="Calibri"/>
              </w:rPr>
              <w:t>REST</w:t>
            </w:r>
          </w:p>
        </w:tc>
        <w:tc>
          <w:tcPr>
            <w:tcW w:w="3627" w:type="pct"/>
            <w:vAlign w:val="center"/>
          </w:tcPr>
          <w:p w:rsidRPr="00D540B6" w:rsidR="00C8319F" w:rsidP="00190190" w:rsidRDefault="00982F58" w14:paraId="4C0770C9" w14:textId="7C493B12">
            <w:pPr>
              <w:pStyle w:val="TableText"/>
              <w:rPr>
                <w:rFonts w:ascii="Calibri" w:hAnsi="Calibri" w:cs="Calibri"/>
              </w:rPr>
            </w:pPr>
            <w:r>
              <w:rPr>
                <w:rFonts w:ascii="Calibri" w:hAnsi="Calibri" w:cs="Calibri"/>
              </w:rPr>
              <w:t>Representational State Transfer</w:t>
            </w:r>
          </w:p>
        </w:tc>
      </w:tr>
      <w:tr w:rsidRPr="00D540B6" w:rsidR="00C8319F" w:rsidTr="00190190" w14:paraId="159349E0" w14:textId="77777777">
        <w:tc>
          <w:tcPr>
            <w:tcW w:w="1373" w:type="pct"/>
            <w:vAlign w:val="center"/>
          </w:tcPr>
          <w:p w:rsidRPr="00D540B6" w:rsidR="00C8319F" w:rsidP="00190190" w:rsidRDefault="00982F58" w14:paraId="10D52CD7" w14:textId="178505FB">
            <w:pPr>
              <w:pStyle w:val="TableText"/>
              <w:rPr>
                <w:rFonts w:ascii="Calibri" w:hAnsi="Calibri" w:cs="Calibri"/>
              </w:rPr>
            </w:pPr>
            <w:r>
              <w:rPr>
                <w:rFonts w:ascii="Calibri" w:hAnsi="Calibri" w:cs="Calibri"/>
              </w:rPr>
              <w:t>PDS</w:t>
            </w:r>
          </w:p>
        </w:tc>
        <w:tc>
          <w:tcPr>
            <w:tcW w:w="3627" w:type="pct"/>
            <w:vAlign w:val="center"/>
          </w:tcPr>
          <w:p w:rsidRPr="00D540B6" w:rsidR="00C8319F" w:rsidP="00190190" w:rsidRDefault="00982F58" w14:paraId="5D25FE22" w14:textId="114578A1">
            <w:pPr>
              <w:pStyle w:val="TableText"/>
              <w:rPr>
                <w:rFonts w:ascii="Calibri" w:hAnsi="Calibri" w:cs="Calibri"/>
              </w:rPr>
            </w:pPr>
            <w:r>
              <w:rPr>
                <w:rFonts w:ascii="Calibri" w:hAnsi="Calibri" w:cs="Calibri"/>
              </w:rPr>
              <w:t>Patient Demographics Service</w:t>
            </w:r>
          </w:p>
        </w:tc>
      </w:tr>
      <w:tr w:rsidRPr="00D540B6" w:rsidR="009607E8" w:rsidTr="00190190" w14:paraId="3B0B499C" w14:textId="77777777">
        <w:tc>
          <w:tcPr>
            <w:tcW w:w="1373" w:type="pct"/>
            <w:vAlign w:val="center"/>
          </w:tcPr>
          <w:p w:rsidRPr="00D540B6" w:rsidR="009607E8" w:rsidP="00190190" w:rsidRDefault="00982F58" w14:paraId="78755E86" w14:textId="7FB389BC">
            <w:pPr>
              <w:pStyle w:val="TableText"/>
              <w:rPr>
                <w:rFonts w:ascii="Calibri" w:hAnsi="Calibri" w:cs="Calibri"/>
              </w:rPr>
            </w:pPr>
            <w:r>
              <w:rPr>
                <w:rFonts w:ascii="Calibri" w:hAnsi="Calibri" w:cs="Calibri"/>
              </w:rPr>
              <w:t>IG</w:t>
            </w:r>
          </w:p>
        </w:tc>
        <w:tc>
          <w:tcPr>
            <w:tcW w:w="3627" w:type="pct"/>
            <w:vAlign w:val="center"/>
          </w:tcPr>
          <w:p w:rsidRPr="00D540B6" w:rsidR="009607E8" w:rsidP="00190190" w:rsidRDefault="00982F58" w14:paraId="49B83663" w14:textId="19C4F1E3">
            <w:pPr>
              <w:pStyle w:val="TableText"/>
              <w:rPr>
                <w:rFonts w:ascii="Calibri" w:hAnsi="Calibri" w:cs="Calibri"/>
              </w:rPr>
            </w:pPr>
            <w:r>
              <w:rPr>
                <w:rFonts w:ascii="Calibri" w:hAnsi="Calibri" w:cs="Calibri"/>
              </w:rPr>
              <w:t>Implementation Guide</w:t>
            </w:r>
          </w:p>
        </w:tc>
      </w:tr>
      <w:tr w:rsidRPr="00D540B6" w:rsidR="009607E8" w:rsidTr="00190190" w14:paraId="1B9F0902" w14:textId="77777777">
        <w:tc>
          <w:tcPr>
            <w:tcW w:w="1373" w:type="pct"/>
            <w:vAlign w:val="center"/>
          </w:tcPr>
          <w:p w:rsidRPr="00D540B6" w:rsidR="009607E8" w:rsidP="00190190" w:rsidRDefault="00760956" w14:paraId="2E98C3AF" w14:textId="0B0333D1">
            <w:pPr>
              <w:pStyle w:val="TableText"/>
              <w:rPr>
                <w:rFonts w:ascii="Calibri" w:hAnsi="Calibri" w:cs="Calibri"/>
              </w:rPr>
            </w:pPr>
            <w:r w:rsidRPr="00D540B6">
              <w:rPr>
                <w:rFonts w:ascii="Calibri" w:hAnsi="Calibri" w:cs="Calibri"/>
              </w:rPr>
              <w:t>HL7</w:t>
            </w:r>
          </w:p>
        </w:tc>
        <w:tc>
          <w:tcPr>
            <w:tcW w:w="3627" w:type="pct"/>
            <w:vAlign w:val="center"/>
          </w:tcPr>
          <w:p w:rsidRPr="00D540B6" w:rsidR="009607E8" w:rsidP="00190190" w:rsidRDefault="00760956" w14:paraId="3597CCF8" w14:textId="607A80BF">
            <w:pPr>
              <w:pStyle w:val="TableText"/>
              <w:rPr>
                <w:rFonts w:ascii="Calibri" w:hAnsi="Calibri" w:cs="Calibri"/>
              </w:rPr>
            </w:pPr>
            <w:r w:rsidRPr="00D540B6">
              <w:rPr>
                <w:rFonts w:ascii="Calibri" w:hAnsi="Calibri" w:cs="Calibri"/>
              </w:rPr>
              <w:t>Health Level 7</w:t>
            </w:r>
          </w:p>
        </w:tc>
      </w:tr>
      <w:tr w:rsidRPr="00D540B6" w:rsidR="00982F58" w:rsidTr="00190190" w14:paraId="50FE9880" w14:textId="77777777">
        <w:tc>
          <w:tcPr>
            <w:tcW w:w="1373" w:type="pct"/>
            <w:vAlign w:val="center"/>
          </w:tcPr>
          <w:p w:rsidRPr="00D540B6" w:rsidR="00982F58" w:rsidP="00190190" w:rsidRDefault="00982F58" w14:paraId="4B489FB8" w14:textId="3CE3DDAA">
            <w:pPr>
              <w:pStyle w:val="TableText"/>
              <w:rPr>
                <w:rFonts w:ascii="Calibri" w:hAnsi="Calibri" w:cs="Calibri"/>
              </w:rPr>
            </w:pPr>
            <w:r>
              <w:rPr>
                <w:rFonts w:ascii="Calibri" w:hAnsi="Calibri" w:cs="Calibri"/>
              </w:rPr>
              <w:t>PDF</w:t>
            </w:r>
          </w:p>
        </w:tc>
        <w:tc>
          <w:tcPr>
            <w:tcW w:w="3627" w:type="pct"/>
            <w:vAlign w:val="center"/>
          </w:tcPr>
          <w:p w:rsidRPr="00D540B6" w:rsidR="00982F58" w:rsidP="00190190" w:rsidRDefault="00982F58" w14:paraId="3C242079" w14:textId="28D18DF3">
            <w:pPr>
              <w:pStyle w:val="TableText"/>
              <w:rPr>
                <w:rFonts w:ascii="Calibri" w:hAnsi="Calibri" w:cs="Calibri"/>
              </w:rPr>
            </w:pPr>
            <w:r>
              <w:rPr>
                <w:rFonts w:ascii="Calibri" w:hAnsi="Calibri" w:cs="Calibri"/>
              </w:rPr>
              <w:t>Portable Document Format</w:t>
            </w:r>
          </w:p>
        </w:tc>
      </w:tr>
      <w:tr w:rsidRPr="00D540B6" w:rsidR="009607E8" w:rsidTr="00190190" w14:paraId="63F0B784" w14:textId="77777777">
        <w:tc>
          <w:tcPr>
            <w:tcW w:w="1373" w:type="pct"/>
            <w:vAlign w:val="center"/>
          </w:tcPr>
          <w:p w:rsidRPr="00D540B6" w:rsidR="009607E8" w:rsidP="00190190" w:rsidRDefault="00760956" w14:paraId="3454074C" w14:textId="7C1181BB">
            <w:pPr>
              <w:pStyle w:val="TableText"/>
              <w:rPr>
                <w:rFonts w:ascii="Calibri" w:hAnsi="Calibri" w:cs="Calibri"/>
              </w:rPr>
            </w:pPr>
            <w:r w:rsidRPr="00D540B6">
              <w:rPr>
                <w:rFonts w:ascii="Calibri" w:hAnsi="Calibri" w:cs="Calibri"/>
              </w:rPr>
              <w:t>EHR</w:t>
            </w:r>
          </w:p>
        </w:tc>
        <w:tc>
          <w:tcPr>
            <w:tcW w:w="3627" w:type="pct"/>
            <w:vAlign w:val="center"/>
          </w:tcPr>
          <w:p w:rsidRPr="00D540B6" w:rsidR="009607E8" w:rsidP="00190190" w:rsidRDefault="00E06BB7" w14:paraId="16A8C741" w14:textId="7584E121">
            <w:pPr>
              <w:pStyle w:val="TableText"/>
              <w:rPr>
                <w:rFonts w:ascii="Calibri" w:hAnsi="Calibri" w:cs="Calibri"/>
              </w:rPr>
            </w:pPr>
            <w:r w:rsidRPr="00D540B6">
              <w:rPr>
                <w:rFonts w:ascii="Calibri" w:hAnsi="Calibri" w:cs="Calibri"/>
              </w:rPr>
              <w:t>Electronic Health Record</w:t>
            </w:r>
          </w:p>
        </w:tc>
      </w:tr>
    </w:tbl>
    <w:p w:rsidRPr="00D540B6" w:rsidR="001D343E" w:rsidRDefault="001D343E" w14:paraId="7E2B703A" w14:textId="77777777">
      <w:pPr>
        <w:rPr>
          <w:rFonts w:ascii="Calibri" w:hAnsi="Calibri" w:cs="Calibri"/>
        </w:rPr>
      </w:pPr>
    </w:p>
    <w:p w:rsidRPr="00D540B6" w:rsidR="001D343E" w:rsidP="001D343E" w:rsidRDefault="001D343E" w14:paraId="637D5F06" w14:textId="77777777">
      <w:pPr>
        <w:pStyle w:val="NormalBold"/>
        <w:rPr>
          <w:rFonts w:ascii="Calibri" w:hAnsi="Calibri" w:cs="Calibri"/>
        </w:rPr>
      </w:pPr>
      <w:r w:rsidRPr="00D540B6">
        <w:rPr>
          <w:rFonts w:ascii="Calibri" w:hAnsi="Calibri" w:cs="Calibri"/>
        </w:rPr>
        <w:t>Document Control:</w:t>
      </w:r>
    </w:p>
    <w:p w:rsidRPr="00D540B6" w:rsidR="001D343E" w:rsidP="001D343E" w:rsidRDefault="001D343E" w14:paraId="5BB3500E" w14:textId="77777777">
      <w:pPr>
        <w:rPr>
          <w:rFonts w:ascii="Calibri" w:hAnsi="Calibri" w:cs="Calibri"/>
        </w:rPr>
      </w:pPr>
      <w:r w:rsidRPr="00D540B6">
        <w:rPr>
          <w:rFonts w:ascii="Calibri" w:hAnsi="Calibri" w:cs="Calibri"/>
        </w:rPr>
        <w:lastRenderedPageBreak/>
        <w:t xml:space="preserve">The controlled copy of this document is </w:t>
      </w:r>
      <w:r w:rsidRPr="00D540B6" w:rsidR="005835FB">
        <w:rPr>
          <w:rFonts w:ascii="Calibri" w:hAnsi="Calibri" w:cs="Calibri"/>
        </w:rPr>
        <w:t xml:space="preserve">maintained in the </w:t>
      </w:r>
      <w:r w:rsidRPr="00D540B6" w:rsidR="00215FD9">
        <w:rPr>
          <w:rFonts w:ascii="Calibri" w:hAnsi="Calibri" w:cs="Calibri"/>
        </w:rPr>
        <w:t>NHS Digital</w:t>
      </w:r>
      <w:r w:rsidRPr="00D540B6" w:rsidR="005835FB">
        <w:rPr>
          <w:rFonts w:ascii="Calibri" w:hAnsi="Calibri" w:cs="Calibri"/>
        </w:rPr>
        <w:t xml:space="preserve"> corporate network</w:t>
      </w:r>
      <w:r w:rsidRPr="00D540B6">
        <w:rPr>
          <w:rFonts w:ascii="Calibri" w:hAnsi="Calibri" w:cs="Calibri"/>
        </w:rPr>
        <w:t>. Any copies of this document held outside of that area, in whatever format (e.g. paper, email attachment), are considered to have passed out of control and should be checked for currency and validity.</w:t>
      </w:r>
    </w:p>
    <w:p w:rsidRPr="00D540B6" w:rsidR="00F82976" w:rsidRDefault="00F82976" w14:paraId="091311FD" w14:textId="77777777">
      <w:pPr>
        <w:spacing w:after="0"/>
        <w:textboxTightWrap w:val="none"/>
        <w:rPr>
          <w:rFonts w:ascii="Calibri" w:hAnsi="Calibri" w:cs="Calibri"/>
        </w:rPr>
      </w:pPr>
      <w:r w:rsidRPr="00D540B6">
        <w:rPr>
          <w:rFonts w:ascii="Calibri" w:hAnsi="Calibri" w:cs="Calibri"/>
        </w:rPr>
        <w:br w:type="page"/>
      </w:r>
    </w:p>
    <w:p w:rsidRPr="00D540B6" w:rsidR="000C07B8" w:rsidP="0032477B" w:rsidRDefault="000C07B8" w14:paraId="3BA5D5C7" w14:textId="77777777">
      <w:pPr>
        <w:pStyle w:val="Docmgmtheading"/>
        <w:rPr>
          <w:rFonts w:ascii="Calibri" w:hAnsi="Calibri" w:cs="Calibri"/>
        </w:rPr>
      </w:pPr>
      <w:r w:rsidRPr="00D540B6">
        <w:rPr>
          <w:rFonts w:ascii="Calibri" w:hAnsi="Calibri" w:cs="Calibri"/>
        </w:rPr>
        <w:lastRenderedPageBreak/>
        <w:t>C</w:t>
      </w:r>
      <w:r w:rsidRPr="00D540B6" w:rsidR="00AF0245">
        <w:rPr>
          <w:rFonts w:ascii="Calibri" w:hAnsi="Calibri" w:cs="Calibri"/>
        </w:rPr>
        <w:t>ontents</w:t>
      </w:r>
    </w:p>
    <w:p w:rsidR="006E43D0" w:rsidRDefault="00BC0B63" w14:paraId="7874EC2B" w14:textId="1B0BC655">
      <w:pPr>
        <w:pStyle w:val="TOC1"/>
        <w:tabs>
          <w:tab w:val="left" w:pos="660"/>
        </w:tabs>
        <w:rPr>
          <w:rFonts w:asciiTheme="minorHAnsi" w:hAnsiTheme="minorHAnsi" w:eastAsiaTheme="minorEastAsia" w:cstheme="minorBidi"/>
          <w:b w:val="0"/>
          <w:color w:val="auto"/>
          <w:sz w:val="22"/>
          <w:szCs w:val="22"/>
          <w:lang w:eastAsia="en-GB"/>
        </w:rPr>
      </w:pPr>
      <w:r w:rsidRPr="00D540B6">
        <w:rPr>
          <w:rFonts w:ascii="Calibri" w:hAnsi="Calibri" w:cs="Calibri"/>
          <w:caps/>
          <w:smallCaps/>
        </w:rPr>
        <w:fldChar w:fldCharType="begin"/>
      </w:r>
      <w:r w:rsidRPr="00D540B6" w:rsidR="006F6FD7">
        <w:rPr>
          <w:rFonts w:ascii="Calibri" w:hAnsi="Calibri" w:cs="Calibri"/>
          <w:caps/>
          <w:smallCaps/>
        </w:rPr>
        <w:instrText xml:space="preserve"> TOC \o "1-2" \h \z </w:instrText>
      </w:r>
      <w:r w:rsidRPr="00D540B6">
        <w:rPr>
          <w:rFonts w:ascii="Calibri" w:hAnsi="Calibri" w:cs="Calibri"/>
          <w:caps/>
          <w:smallCaps/>
        </w:rPr>
        <w:fldChar w:fldCharType="separate"/>
      </w:r>
      <w:hyperlink w:history="1" w:anchor="_Toc110355603">
        <w:r w:rsidRPr="00883BF4" w:rsidR="006E43D0">
          <w:rPr>
            <w:rStyle w:val="Hyperlink"/>
          </w:rPr>
          <w:t>1.</w:t>
        </w:r>
        <w:r w:rsidR="006E43D0">
          <w:rPr>
            <w:rFonts w:asciiTheme="minorHAnsi" w:hAnsiTheme="minorHAnsi" w:eastAsiaTheme="minorEastAsia" w:cstheme="minorBidi"/>
            <w:b w:val="0"/>
            <w:color w:val="auto"/>
            <w:sz w:val="22"/>
            <w:szCs w:val="22"/>
            <w:lang w:eastAsia="en-GB"/>
          </w:rPr>
          <w:tab/>
        </w:r>
        <w:r w:rsidRPr="00883BF4" w:rsidR="006E43D0">
          <w:rPr>
            <w:rStyle w:val="Hyperlink"/>
          </w:rPr>
          <w:t>Introduction</w:t>
        </w:r>
        <w:r w:rsidR="006E43D0">
          <w:rPr>
            <w:webHidden/>
          </w:rPr>
          <w:tab/>
        </w:r>
        <w:r w:rsidR="006E43D0">
          <w:rPr>
            <w:webHidden/>
          </w:rPr>
          <w:fldChar w:fldCharType="begin"/>
        </w:r>
        <w:r w:rsidR="006E43D0">
          <w:rPr>
            <w:webHidden/>
          </w:rPr>
          <w:instrText xml:space="preserve"> PAGEREF _Toc110355603 \h </w:instrText>
        </w:r>
        <w:r w:rsidR="006E43D0">
          <w:rPr>
            <w:webHidden/>
          </w:rPr>
        </w:r>
        <w:r w:rsidR="006E43D0">
          <w:rPr>
            <w:webHidden/>
          </w:rPr>
          <w:fldChar w:fldCharType="separate"/>
        </w:r>
        <w:r w:rsidR="006E43D0">
          <w:rPr>
            <w:webHidden/>
          </w:rPr>
          <w:t>5</w:t>
        </w:r>
        <w:r w:rsidR="006E43D0">
          <w:rPr>
            <w:webHidden/>
          </w:rPr>
          <w:fldChar w:fldCharType="end"/>
        </w:r>
      </w:hyperlink>
    </w:p>
    <w:p w:rsidR="006E43D0" w:rsidRDefault="00000000" w14:paraId="389527FB" w14:textId="6EA97205">
      <w:pPr>
        <w:pStyle w:val="TOC1"/>
        <w:tabs>
          <w:tab w:val="left" w:pos="660"/>
        </w:tabs>
        <w:rPr>
          <w:rFonts w:asciiTheme="minorHAnsi" w:hAnsiTheme="minorHAnsi" w:eastAsiaTheme="minorEastAsia" w:cstheme="minorBidi"/>
          <w:b w:val="0"/>
          <w:color w:val="auto"/>
          <w:sz w:val="22"/>
          <w:szCs w:val="22"/>
          <w:lang w:eastAsia="en-GB"/>
        </w:rPr>
      </w:pPr>
      <w:hyperlink w:history="1" w:anchor="_Toc110355604">
        <w:r w:rsidRPr="00883BF4" w:rsidR="006E43D0">
          <w:rPr>
            <w:rStyle w:val="Hyperlink"/>
          </w:rPr>
          <w:t>2.</w:t>
        </w:r>
        <w:r w:rsidR="006E43D0">
          <w:rPr>
            <w:rFonts w:asciiTheme="minorHAnsi" w:hAnsiTheme="minorHAnsi" w:eastAsiaTheme="minorEastAsia" w:cstheme="minorBidi"/>
            <w:b w:val="0"/>
            <w:color w:val="auto"/>
            <w:sz w:val="22"/>
            <w:szCs w:val="22"/>
            <w:lang w:eastAsia="en-GB"/>
          </w:rPr>
          <w:tab/>
        </w:r>
        <w:r w:rsidRPr="00883BF4" w:rsidR="006E43D0">
          <w:rPr>
            <w:rStyle w:val="Hyperlink"/>
          </w:rPr>
          <w:t>FHIR Workflow Broker Pattern</w:t>
        </w:r>
        <w:r w:rsidR="006E43D0">
          <w:rPr>
            <w:webHidden/>
          </w:rPr>
          <w:tab/>
        </w:r>
        <w:r w:rsidR="006E43D0">
          <w:rPr>
            <w:webHidden/>
          </w:rPr>
          <w:fldChar w:fldCharType="begin"/>
        </w:r>
        <w:r w:rsidR="006E43D0">
          <w:rPr>
            <w:webHidden/>
          </w:rPr>
          <w:instrText xml:space="preserve"> PAGEREF _Toc110355604 \h </w:instrText>
        </w:r>
        <w:r w:rsidR="006E43D0">
          <w:rPr>
            <w:webHidden/>
          </w:rPr>
        </w:r>
        <w:r w:rsidR="006E43D0">
          <w:rPr>
            <w:webHidden/>
          </w:rPr>
          <w:fldChar w:fldCharType="separate"/>
        </w:r>
        <w:r w:rsidR="006E43D0">
          <w:rPr>
            <w:webHidden/>
          </w:rPr>
          <w:t>6</w:t>
        </w:r>
        <w:r w:rsidR="006E43D0">
          <w:rPr>
            <w:webHidden/>
          </w:rPr>
          <w:fldChar w:fldCharType="end"/>
        </w:r>
      </w:hyperlink>
    </w:p>
    <w:p w:rsidR="006E43D0" w:rsidRDefault="00000000" w14:paraId="4D2B937C" w14:textId="24F783C1">
      <w:pPr>
        <w:pStyle w:val="TOC1"/>
        <w:tabs>
          <w:tab w:val="left" w:pos="660"/>
        </w:tabs>
        <w:rPr>
          <w:rFonts w:asciiTheme="minorHAnsi" w:hAnsiTheme="minorHAnsi" w:eastAsiaTheme="minorEastAsia" w:cstheme="minorBidi"/>
          <w:b w:val="0"/>
          <w:color w:val="auto"/>
          <w:sz w:val="22"/>
          <w:szCs w:val="22"/>
          <w:lang w:eastAsia="en-GB"/>
        </w:rPr>
      </w:pPr>
      <w:hyperlink w:history="1" w:anchor="_Toc110355605">
        <w:r w:rsidRPr="00883BF4" w:rsidR="006E43D0">
          <w:rPr>
            <w:rStyle w:val="Hyperlink"/>
          </w:rPr>
          <w:t>3.</w:t>
        </w:r>
        <w:r w:rsidR="006E43D0">
          <w:rPr>
            <w:rFonts w:asciiTheme="minorHAnsi" w:hAnsiTheme="minorHAnsi" w:eastAsiaTheme="minorEastAsia" w:cstheme="minorBidi"/>
            <w:b w:val="0"/>
            <w:color w:val="auto"/>
            <w:sz w:val="22"/>
            <w:szCs w:val="22"/>
            <w:lang w:eastAsia="en-GB"/>
          </w:rPr>
          <w:tab/>
        </w:r>
        <w:r w:rsidRPr="00883BF4" w:rsidR="006E43D0">
          <w:rPr>
            <w:rStyle w:val="Hyperlink"/>
          </w:rPr>
          <w:t>Included FHIR Resources</w:t>
        </w:r>
        <w:r w:rsidR="006E43D0">
          <w:rPr>
            <w:webHidden/>
          </w:rPr>
          <w:tab/>
        </w:r>
        <w:r w:rsidR="006E43D0">
          <w:rPr>
            <w:webHidden/>
          </w:rPr>
          <w:fldChar w:fldCharType="begin"/>
        </w:r>
        <w:r w:rsidR="006E43D0">
          <w:rPr>
            <w:webHidden/>
          </w:rPr>
          <w:instrText xml:space="preserve"> PAGEREF _Toc110355605 \h </w:instrText>
        </w:r>
        <w:r w:rsidR="006E43D0">
          <w:rPr>
            <w:webHidden/>
          </w:rPr>
        </w:r>
        <w:r w:rsidR="006E43D0">
          <w:rPr>
            <w:webHidden/>
          </w:rPr>
          <w:fldChar w:fldCharType="separate"/>
        </w:r>
        <w:r w:rsidR="006E43D0">
          <w:rPr>
            <w:webHidden/>
          </w:rPr>
          <w:t>8</w:t>
        </w:r>
        <w:r w:rsidR="006E43D0">
          <w:rPr>
            <w:webHidden/>
          </w:rPr>
          <w:fldChar w:fldCharType="end"/>
        </w:r>
      </w:hyperlink>
    </w:p>
    <w:p w:rsidR="006E43D0" w:rsidRDefault="00000000" w14:paraId="1BC5EAF1" w14:textId="4873FF70">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06">
        <w:r w:rsidRPr="00883BF4" w:rsidR="006E43D0">
          <w:rPr>
            <w:rStyle w:val="Hyperlink"/>
            <w:noProof/>
          </w:rPr>
          <w:t>Subscription</w:t>
        </w:r>
        <w:r w:rsidR="006E43D0">
          <w:rPr>
            <w:noProof/>
            <w:webHidden/>
          </w:rPr>
          <w:tab/>
        </w:r>
        <w:r w:rsidR="006E43D0">
          <w:rPr>
            <w:noProof/>
            <w:webHidden/>
          </w:rPr>
          <w:fldChar w:fldCharType="begin"/>
        </w:r>
        <w:r w:rsidR="006E43D0">
          <w:rPr>
            <w:noProof/>
            <w:webHidden/>
          </w:rPr>
          <w:instrText xml:space="preserve"> PAGEREF _Toc110355606 \h </w:instrText>
        </w:r>
        <w:r w:rsidR="006E43D0">
          <w:rPr>
            <w:noProof/>
            <w:webHidden/>
          </w:rPr>
        </w:r>
        <w:r w:rsidR="006E43D0">
          <w:rPr>
            <w:noProof/>
            <w:webHidden/>
          </w:rPr>
          <w:fldChar w:fldCharType="separate"/>
        </w:r>
        <w:r w:rsidR="006E43D0">
          <w:rPr>
            <w:noProof/>
            <w:webHidden/>
          </w:rPr>
          <w:t>8</w:t>
        </w:r>
        <w:r w:rsidR="006E43D0">
          <w:rPr>
            <w:noProof/>
            <w:webHidden/>
          </w:rPr>
          <w:fldChar w:fldCharType="end"/>
        </w:r>
      </w:hyperlink>
    </w:p>
    <w:p w:rsidR="006E43D0" w:rsidRDefault="00000000" w14:paraId="12D2F2CD" w14:textId="07216EE2">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07">
        <w:r w:rsidRPr="00883BF4" w:rsidR="006E43D0">
          <w:rPr>
            <w:rStyle w:val="Hyperlink"/>
            <w:noProof/>
          </w:rPr>
          <w:t>Specimen (e.g. Blood Sample)</w:t>
        </w:r>
        <w:r w:rsidR="006E43D0">
          <w:rPr>
            <w:noProof/>
            <w:webHidden/>
          </w:rPr>
          <w:tab/>
        </w:r>
        <w:r w:rsidR="006E43D0">
          <w:rPr>
            <w:noProof/>
            <w:webHidden/>
          </w:rPr>
          <w:fldChar w:fldCharType="begin"/>
        </w:r>
        <w:r w:rsidR="006E43D0">
          <w:rPr>
            <w:noProof/>
            <w:webHidden/>
          </w:rPr>
          <w:instrText xml:space="preserve"> PAGEREF _Toc110355607 \h </w:instrText>
        </w:r>
        <w:r w:rsidR="006E43D0">
          <w:rPr>
            <w:noProof/>
            <w:webHidden/>
          </w:rPr>
        </w:r>
        <w:r w:rsidR="006E43D0">
          <w:rPr>
            <w:noProof/>
            <w:webHidden/>
          </w:rPr>
          <w:fldChar w:fldCharType="separate"/>
        </w:r>
        <w:r w:rsidR="006E43D0">
          <w:rPr>
            <w:noProof/>
            <w:webHidden/>
          </w:rPr>
          <w:t>10</w:t>
        </w:r>
        <w:r w:rsidR="006E43D0">
          <w:rPr>
            <w:noProof/>
            <w:webHidden/>
          </w:rPr>
          <w:fldChar w:fldCharType="end"/>
        </w:r>
      </w:hyperlink>
    </w:p>
    <w:p w:rsidR="006E43D0" w:rsidRDefault="00000000" w14:paraId="41B94E62" w14:textId="32D3E8A5">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08">
        <w:r w:rsidRPr="00883BF4" w:rsidR="006E43D0">
          <w:rPr>
            <w:rStyle w:val="Hyperlink"/>
            <w:noProof/>
          </w:rPr>
          <w:t>ServiceRequest (e.g. Test Order)</w:t>
        </w:r>
        <w:r w:rsidR="006E43D0">
          <w:rPr>
            <w:noProof/>
            <w:webHidden/>
          </w:rPr>
          <w:tab/>
        </w:r>
        <w:r w:rsidR="006E43D0">
          <w:rPr>
            <w:noProof/>
            <w:webHidden/>
          </w:rPr>
          <w:fldChar w:fldCharType="begin"/>
        </w:r>
        <w:r w:rsidR="006E43D0">
          <w:rPr>
            <w:noProof/>
            <w:webHidden/>
          </w:rPr>
          <w:instrText xml:space="preserve"> PAGEREF _Toc110355608 \h </w:instrText>
        </w:r>
        <w:r w:rsidR="006E43D0">
          <w:rPr>
            <w:noProof/>
            <w:webHidden/>
          </w:rPr>
        </w:r>
        <w:r w:rsidR="006E43D0">
          <w:rPr>
            <w:noProof/>
            <w:webHidden/>
          </w:rPr>
          <w:fldChar w:fldCharType="separate"/>
        </w:r>
        <w:r w:rsidR="006E43D0">
          <w:rPr>
            <w:noProof/>
            <w:webHidden/>
          </w:rPr>
          <w:t>15</w:t>
        </w:r>
        <w:r w:rsidR="006E43D0">
          <w:rPr>
            <w:noProof/>
            <w:webHidden/>
          </w:rPr>
          <w:fldChar w:fldCharType="end"/>
        </w:r>
      </w:hyperlink>
    </w:p>
    <w:p w:rsidR="006E43D0" w:rsidRDefault="00000000" w14:paraId="7D00CA02" w14:textId="3D31C38F">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09">
        <w:r w:rsidRPr="00883BF4" w:rsidR="006E43D0">
          <w:rPr>
            <w:rStyle w:val="Hyperlink"/>
            <w:noProof/>
          </w:rPr>
          <w:t>Consent (e.g. for research)</w:t>
        </w:r>
        <w:r w:rsidR="006E43D0">
          <w:rPr>
            <w:noProof/>
            <w:webHidden/>
          </w:rPr>
          <w:tab/>
        </w:r>
        <w:r w:rsidR="006E43D0">
          <w:rPr>
            <w:noProof/>
            <w:webHidden/>
          </w:rPr>
          <w:fldChar w:fldCharType="begin"/>
        </w:r>
        <w:r w:rsidR="006E43D0">
          <w:rPr>
            <w:noProof/>
            <w:webHidden/>
          </w:rPr>
          <w:instrText xml:space="preserve"> PAGEREF _Toc110355609 \h </w:instrText>
        </w:r>
        <w:r w:rsidR="006E43D0">
          <w:rPr>
            <w:noProof/>
            <w:webHidden/>
          </w:rPr>
        </w:r>
        <w:r w:rsidR="006E43D0">
          <w:rPr>
            <w:noProof/>
            <w:webHidden/>
          </w:rPr>
          <w:fldChar w:fldCharType="separate"/>
        </w:r>
        <w:r w:rsidR="006E43D0">
          <w:rPr>
            <w:noProof/>
            <w:webHidden/>
          </w:rPr>
          <w:t>19</w:t>
        </w:r>
        <w:r w:rsidR="006E43D0">
          <w:rPr>
            <w:noProof/>
            <w:webHidden/>
          </w:rPr>
          <w:fldChar w:fldCharType="end"/>
        </w:r>
      </w:hyperlink>
    </w:p>
    <w:p w:rsidR="006E43D0" w:rsidRDefault="00000000" w14:paraId="2252A8B6" w14:textId="74121497">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10">
        <w:r w:rsidRPr="00883BF4" w:rsidR="006E43D0">
          <w:rPr>
            <w:rStyle w:val="Hyperlink"/>
            <w:noProof/>
          </w:rPr>
          <w:t>Organization (e.g. Home GLH)</w:t>
        </w:r>
        <w:r w:rsidR="006E43D0">
          <w:rPr>
            <w:noProof/>
            <w:webHidden/>
          </w:rPr>
          <w:tab/>
        </w:r>
        <w:r w:rsidR="006E43D0">
          <w:rPr>
            <w:noProof/>
            <w:webHidden/>
          </w:rPr>
          <w:fldChar w:fldCharType="begin"/>
        </w:r>
        <w:r w:rsidR="006E43D0">
          <w:rPr>
            <w:noProof/>
            <w:webHidden/>
          </w:rPr>
          <w:instrText xml:space="preserve"> PAGEREF _Toc110355610 \h </w:instrText>
        </w:r>
        <w:r w:rsidR="006E43D0">
          <w:rPr>
            <w:noProof/>
            <w:webHidden/>
          </w:rPr>
        </w:r>
        <w:r w:rsidR="006E43D0">
          <w:rPr>
            <w:noProof/>
            <w:webHidden/>
          </w:rPr>
          <w:fldChar w:fldCharType="separate"/>
        </w:r>
        <w:r w:rsidR="006E43D0">
          <w:rPr>
            <w:noProof/>
            <w:webHidden/>
          </w:rPr>
          <w:t>25</w:t>
        </w:r>
        <w:r w:rsidR="006E43D0">
          <w:rPr>
            <w:noProof/>
            <w:webHidden/>
          </w:rPr>
          <w:fldChar w:fldCharType="end"/>
        </w:r>
      </w:hyperlink>
    </w:p>
    <w:p w:rsidR="006E43D0" w:rsidRDefault="00000000" w14:paraId="581F1CDE" w14:textId="24B24534">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11">
        <w:r w:rsidRPr="00883BF4" w:rsidR="006E43D0">
          <w:rPr>
            <w:rStyle w:val="Hyperlink"/>
            <w:noProof/>
          </w:rPr>
          <w:t>Task (for performer progress tracking)</w:t>
        </w:r>
        <w:r w:rsidR="006E43D0">
          <w:rPr>
            <w:noProof/>
            <w:webHidden/>
          </w:rPr>
          <w:tab/>
        </w:r>
        <w:r w:rsidR="006E43D0">
          <w:rPr>
            <w:noProof/>
            <w:webHidden/>
          </w:rPr>
          <w:fldChar w:fldCharType="begin"/>
        </w:r>
        <w:r w:rsidR="006E43D0">
          <w:rPr>
            <w:noProof/>
            <w:webHidden/>
          </w:rPr>
          <w:instrText xml:space="preserve"> PAGEREF _Toc110355611 \h </w:instrText>
        </w:r>
        <w:r w:rsidR="006E43D0">
          <w:rPr>
            <w:noProof/>
            <w:webHidden/>
          </w:rPr>
        </w:r>
        <w:r w:rsidR="006E43D0">
          <w:rPr>
            <w:noProof/>
            <w:webHidden/>
          </w:rPr>
          <w:fldChar w:fldCharType="separate"/>
        </w:r>
        <w:r w:rsidR="006E43D0">
          <w:rPr>
            <w:noProof/>
            <w:webHidden/>
          </w:rPr>
          <w:t>28</w:t>
        </w:r>
        <w:r w:rsidR="006E43D0">
          <w:rPr>
            <w:noProof/>
            <w:webHidden/>
          </w:rPr>
          <w:fldChar w:fldCharType="end"/>
        </w:r>
      </w:hyperlink>
    </w:p>
    <w:p w:rsidR="006E43D0" w:rsidRDefault="00000000" w14:paraId="3CA346D1" w14:textId="7B7AA654">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12">
        <w:r w:rsidRPr="00883BF4" w:rsidR="006E43D0">
          <w:rPr>
            <w:rStyle w:val="Hyperlink"/>
            <w:noProof/>
          </w:rPr>
          <w:t>DiagnosticReport (e.g. Genomic Report)</w:t>
        </w:r>
        <w:r w:rsidR="006E43D0">
          <w:rPr>
            <w:noProof/>
            <w:webHidden/>
          </w:rPr>
          <w:tab/>
        </w:r>
        <w:r w:rsidR="006E43D0">
          <w:rPr>
            <w:noProof/>
            <w:webHidden/>
          </w:rPr>
          <w:fldChar w:fldCharType="begin"/>
        </w:r>
        <w:r w:rsidR="006E43D0">
          <w:rPr>
            <w:noProof/>
            <w:webHidden/>
          </w:rPr>
          <w:instrText xml:space="preserve"> PAGEREF _Toc110355612 \h </w:instrText>
        </w:r>
        <w:r w:rsidR="006E43D0">
          <w:rPr>
            <w:noProof/>
            <w:webHidden/>
          </w:rPr>
        </w:r>
        <w:r w:rsidR="006E43D0">
          <w:rPr>
            <w:noProof/>
            <w:webHidden/>
          </w:rPr>
          <w:fldChar w:fldCharType="separate"/>
        </w:r>
        <w:r w:rsidR="006E43D0">
          <w:rPr>
            <w:noProof/>
            <w:webHidden/>
          </w:rPr>
          <w:t>31</w:t>
        </w:r>
        <w:r w:rsidR="006E43D0">
          <w:rPr>
            <w:noProof/>
            <w:webHidden/>
          </w:rPr>
          <w:fldChar w:fldCharType="end"/>
        </w:r>
      </w:hyperlink>
    </w:p>
    <w:p w:rsidR="006E43D0" w:rsidRDefault="00000000" w14:paraId="5EE0956B" w14:textId="0908105B">
      <w:pPr>
        <w:pStyle w:val="TOC1"/>
        <w:tabs>
          <w:tab w:val="left" w:pos="660"/>
        </w:tabs>
        <w:rPr>
          <w:rFonts w:asciiTheme="minorHAnsi" w:hAnsiTheme="minorHAnsi" w:eastAsiaTheme="minorEastAsia" w:cstheme="minorBidi"/>
          <w:b w:val="0"/>
          <w:color w:val="auto"/>
          <w:sz w:val="22"/>
          <w:szCs w:val="22"/>
          <w:lang w:eastAsia="en-GB"/>
        </w:rPr>
      </w:pPr>
      <w:hyperlink w:history="1" w:anchor="_Toc110355613">
        <w:r w:rsidRPr="00883BF4" w:rsidR="006E43D0">
          <w:rPr>
            <w:rStyle w:val="Hyperlink"/>
          </w:rPr>
          <w:t>4.</w:t>
        </w:r>
        <w:r w:rsidR="006E43D0">
          <w:rPr>
            <w:rFonts w:asciiTheme="minorHAnsi" w:hAnsiTheme="minorHAnsi" w:eastAsiaTheme="minorEastAsia" w:cstheme="minorBidi"/>
            <w:b w:val="0"/>
            <w:color w:val="auto"/>
            <w:sz w:val="22"/>
            <w:szCs w:val="22"/>
            <w:lang w:eastAsia="en-GB"/>
          </w:rPr>
          <w:tab/>
        </w:r>
        <w:r w:rsidRPr="00883BF4" w:rsidR="006E43D0">
          <w:rPr>
            <w:rStyle w:val="Hyperlink"/>
          </w:rPr>
          <w:t>Example request/response messages using DYPD pathway use case:</w:t>
        </w:r>
        <w:r w:rsidR="006E43D0">
          <w:rPr>
            <w:webHidden/>
          </w:rPr>
          <w:tab/>
        </w:r>
        <w:r w:rsidR="006E43D0">
          <w:rPr>
            <w:webHidden/>
          </w:rPr>
          <w:fldChar w:fldCharType="begin"/>
        </w:r>
        <w:r w:rsidR="006E43D0">
          <w:rPr>
            <w:webHidden/>
          </w:rPr>
          <w:instrText xml:space="preserve"> PAGEREF _Toc110355613 \h </w:instrText>
        </w:r>
        <w:r w:rsidR="006E43D0">
          <w:rPr>
            <w:webHidden/>
          </w:rPr>
        </w:r>
        <w:r w:rsidR="006E43D0">
          <w:rPr>
            <w:webHidden/>
          </w:rPr>
          <w:fldChar w:fldCharType="separate"/>
        </w:r>
        <w:r w:rsidR="006E43D0">
          <w:rPr>
            <w:webHidden/>
          </w:rPr>
          <w:t>35</w:t>
        </w:r>
        <w:r w:rsidR="006E43D0">
          <w:rPr>
            <w:webHidden/>
          </w:rPr>
          <w:fldChar w:fldCharType="end"/>
        </w:r>
      </w:hyperlink>
    </w:p>
    <w:p w:rsidR="006E43D0" w:rsidRDefault="00000000" w14:paraId="68D10D60" w14:textId="3E25652C">
      <w:pPr>
        <w:pStyle w:val="TOC2"/>
        <w:tabs>
          <w:tab w:val="right" w:pos="9854"/>
        </w:tabs>
        <w:rPr>
          <w:rFonts w:asciiTheme="minorHAnsi" w:hAnsiTheme="minorHAnsi" w:eastAsiaTheme="minorEastAsia" w:cstheme="minorBidi"/>
          <w:noProof/>
          <w:color w:val="auto"/>
          <w:sz w:val="22"/>
          <w:szCs w:val="22"/>
          <w:lang w:eastAsia="en-GB"/>
        </w:rPr>
      </w:pPr>
      <w:hyperlink w:history="1" w:anchor="_Toc110355614">
        <w:r w:rsidRPr="00883BF4" w:rsidR="006E43D0">
          <w:rPr>
            <w:rStyle w:val="Hyperlink"/>
            <w:noProof/>
          </w:rPr>
          <w:t>Example sequence diagram</w:t>
        </w:r>
        <w:r w:rsidR="006E43D0">
          <w:rPr>
            <w:noProof/>
            <w:webHidden/>
          </w:rPr>
          <w:tab/>
        </w:r>
        <w:r w:rsidR="006E43D0">
          <w:rPr>
            <w:noProof/>
            <w:webHidden/>
          </w:rPr>
          <w:fldChar w:fldCharType="begin"/>
        </w:r>
        <w:r w:rsidR="006E43D0">
          <w:rPr>
            <w:noProof/>
            <w:webHidden/>
          </w:rPr>
          <w:instrText xml:space="preserve"> PAGEREF _Toc110355614 \h </w:instrText>
        </w:r>
        <w:r w:rsidR="006E43D0">
          <w:rPr>
            <w:noProof/>
            <w:webHidden/>
          </w:rPr>
        </w:r>
        <w:r w:rsidR="006E43D0">
          <w:rPr>
            <w:noProof/>
            <w:webHidden/>
          </w:rPr>
          <w:fldChar w:fldCharType="separate"/>
        </w:r>
        <w:r w:rsidR="006E43D0">
          <w:rPr>
            <w:noProof/>
            <w:webHidden/>
          </w:rPr>
          <w:t>35</w:t>
        </w:r>
        <w:r w:rsidR="006E43D0">
          <w:rPr>
            <w:noProof/>
            <w:webHidden/>
          </w:rPr>
          <w:fldChar w:fldCharType="end"/>
        </w:r>
      </w:hyperlink>
    </w:p>
    <w:p w:rsidR="006E43D0" w:rsidRDefault="00000000" w14:paraId="36FAFE1B" w14:textId="7DD3437E">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15">
        <w:r w:rsidRPr="00883BF4" w:rsidR="006E43D0">
          <w:rPr>
            <w:rStyle w:val="Hyperlink"/>
            <w:noProof/>
          </w:rPr>
          <w:t>1.</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Subscription for Tasks from GLH</w:t>
        </w:r>
        <w:r w:rsidR="006E43D0">
          <w:rPr>
            <w:noProof/>
            <w:webHidden/>
          </w:rPr>
          <w:tab/>
        </w:r>
        <w:r w:rsidR="006E43D0">
          <w:rPr>
            <w:noProof/>
            <w:webHidden/>
          </w:rPr>
          <w:fldChar w:fldCharType="begin"/>
        </w:r>
        <w:r w:rsidR="006E43D0">
          <w:rPr>
            <w:noProof/>
            <w:webHidden/>
          </w:rPr>
          <w:instrText xml:space="preserve"> PAGEREF _Toc110355615 \h </w:instrText>
        </w:r>
        <w:r w:rsidR="006E43D0">
          <w:rPr>
            <w:noProof/>
            <w:webHidden/>
          </w:rPr>
        </w:r>
        <w:r w:rsidR="006E43D0">
          <w:rPr>
            <w:noProof/>
            <w:webHidden/>
          </w:rPr>
          <w:fldChar w:fldCharType="separate"/>
        </w:r>
        <w:r w:rsidR="006E43D0">
          <w:rPr>
            <w:noProof/>
            <w:webHidden/>
          </w:rPr>
          <w:t>35</w:t>
        </w:r>
        <w:r w:rsidR="006E43D0">
          <w:rPr>
            <w:noProof/>
            <w:webHidden/>
          </w:rPr>
          <w:fldChar w:fldCharType="end"/>
        </w:r>
      </w:hyperlink>
    </w:p>
    <w:p w:rsidR="006E43D0" w:rsidRDefault="00000000" w14:paraId="55F330AB" w14:textId="4E8A8438">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16">
        <w:r w:rsidRPr="00883BF4" w:rsidR="006E43D0">
          <w:rPr>
            <w:rStyle w:val="Hyperlink"/>
            <w:noProof/>
          </w:rPr>
          <w:t>2.</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Initiating Genomic Test Request</w:t>
        </w:r>
        <w:r w:rsidR="006E43D0">
          <w:rPr>
            <w:noProof/>
            <w:webHidden/>
          </w:rPr>
          <w:tab/>
        </w:r>
        <w:r w:rsidR="006E43D0">
          <w:rPr>
            <w:noProof/>
            <w:webHidden/>
          </w:rPr>
          <w:fldChar w:fldCharType="begin"/>
        </w:r>
        <w:r w:rsidR="006E43D0">
          <w:rPr>
            <w:noProof/>
            <w:webHidden/>
          </w:rPr>
          <w:instrText xml:space="preserve"> PAGEREF _Toc110355616 \h </w:instrText>
        </w:r>
        <w:r w:rsidR="006E43D0">
          <w:rPr>
            <w:noProof/>
            <w:webHidden/>
          </w:rPr>
        </w:r>
        <w:r w:rsidR="006E43D0">
          <w:rPr>
            <w:noProof/>
            <w:webHidden/>
          </w:rPr>
          <w:fldChar w:fldCharType="separate"/>
        </w:r>
        <w:r w:rsidR="006E43D0">
          <w:rPr>
            <w:noProof/>
            <w:webHidden/>
          </w:rPr>
          <w:t>37</w:t>
        </w:r>
        <w:r w:rsidR="006E43D0">
          <w:rPr>
            <w:noProof/>
            <w:webHidden/>
          </w:rPr>
          <w:fldChar w:fldCharType="end"/>
        </w:r>
      </w:hyperlink>
    </w:p>
    <w:p w:rsidR="006E43D0" w:rsidRDefault="00000000" w14:paraId="6D9EE84F" w14:textId="0398DB64">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17">
        <w:r w:rsidRPr="00883BF4" w:rsidR="006E43D0">
          <w:rPr>
            <w:rStyle w:val="Hyperlink"/>
            <w:noProof/>
          </w:rPr>
          <w:t>3.</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Subscription for DiagnosticReports from Requestor</w:t>
        </w:r>
        <w:r w:rsidR="006E43D0">
          <w:rPr>
            <w:noProof/>
            <w:webHidden/>
          </w:rPr>
          <w:tab/>
        </w:r>
        <w:r w:rsidR="006E43D0">
          <w:rPr>
            <w:noProof/>
            <w:webHidden/>
          </w:rPr>
          <w:fldChar w:fldCharType="begin"/>
        </w:r>
        <w:r w:rsidR="006E43D0">
          <w:rPr>
            <w:noProof/>
            <w:webHidden/>
          </w:rPr>
          <w:instrText xml:space="preserve"> PAGEREF _Toc110355617 \h </w:instrText>
        </w:r>
        <w:r w:rsidR="006E43D0">
          <w:rPr>
            <w:noProof/>
            <w:webHidden/>
          </w:rPr>
        </w:r>
        <w:r w:rsidR="006E43D0">
          <w:rPr>
            <w:noProof/>
            <w:webHidden/>
          </w:rPr>
          <w:fldChar w:fldCharType="separate"/>
        </w:r>
        <w:r w:rsidR="006E43D0">
          <w:rPr>
            <w:noProof/>
            <w:webHidden/>
          </w:rPr>
          <w:t>77</w:t>
        </w:r>
        <w:r w:rsidR="006E43D0">
          <w:rPr>
            <w:noProof/>
            <w:webHidden/>
          </w:rPr>
          <w:fldChar w:fldCharType="end"/>
        </w:r>
      </w:hyperlink>
    </w:p>
    <w:p w:rsidR="006E43D0" w:rsidRDefault="00000000" w14:paraId="044316E3" w14:textId="3C676A6B">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18">
        <w:r w:rsidRPr="00883BF4" w:rsidR="006E43D0">
          <w:rPr>
            <w:rStyle w:val="Hyperlink"/>
            <w:noProof/>
          </w:rPr>
          <w:t>4.</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Associated Specimen record</w:t>
        </w:r>
        <w:r w:rsidR="006E43D0">
          <w:rPr>
            <w:noProof/>
            <w:webHidden/>
          </w:rPr>
          <w:tab/>
        </w:r>
        <w:r w:rsidR="006E43D0">
          <w:rPr>
            <w:noProof/>
            <w:webHidden/>
          </w:rPr>
          <w:fldChar w:fldCharType="begin"/>
        </w:r>
        <w:r w:rsidR="006E43D0">
          <w:rPr>
            <w:noProof/>
            <w:webHidden/>
          </w:rPr>
          <w:instrText xml:space="preserve"> PAGEREF _Toc110355618 \h </w:instrText>
        </w:r>
        <w:r w:rsidR="006E43D0">
          <w:rPr>
            <w:noProof/>
            <w:webHidden/>
          </w:rPr>
        </w:r>
        <w:r w:rsidR="006E43D0">
          <w:rPr>
            <w:noProof/>
            <w:webHidden/>
          </w:rPr>
          <w:fldChar w:fldCharType="separate"/>
        </w:r>
        <w:r w:rsidR="006E43D0">
          <w:rPr>
            <w:noProof/>
            <w:webHidden/>
          </w:rPr>
          <w:t>78</w:t>
        </w:r>
        <w:r w:rsidR="006E43D0">
          <w:rPr>
            <w:noProof/>
            <w:webHidden/>
          </w:rPr>
          <w:fldChar w:fldCharType="end"/>
        </w:r>
      </w:hyperlink>
    </w:p>
    <w:p w:rsidR="006E43D0" w:rsidRDefault="00000000" w14:paraId="1CD1C36E" w14:textId="1DF5E133">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19">
        <w:r w:rsidRPr="00883BF4" w:rsidR="006E43D0">
          <w:rPr>
            <w:rStyle w:val="Hyperlink"/>
            <w:noProof/>
          </w:rPr>
          <w:t>5.</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Self-post of new Task</w:t>
        </w:r>
        <w:r w:rsidR="006E43D0">
          <w:rPr>
            <w:noProof/>
            <w:webHidden/>
          </w:rPr>
          <w:tab/>
        </w:r>
        <w:r w:rsidR="006E43D0">
          <w:rPr>
            <w:noProof/>
            <w:webHidden/>
          </w:rPr>
          <w:fldChar w:fldCharType="begin"/>
        </w:r>
        <w:r w:rsidR="006E43D0">
          <w:rPr>
            <w:noProof/>
            <w:webHidden/>
          </w:rPr>
          <w:instrText xml:space="preserve"> PAGEREF _Toc110355619 \h </w:instrText>
        </w:r>
        <w:r w:rsidR="006E43D0">
          <w:rPr>
            <w:noProof/>
            <w:webHidden/>
          </w:rPr>
        </w:r>
        <w:r w:rsidR="006E43D0">
          <w:rPr>
            <w:noProof/>
            <w:webHidden/>
          </w:rPr>
          <w:fldChar w:fldCharType="separate"/>
        </w:r>
        <w:r w:rsidR="006E43D0">
          <w:rPr>
            <w:noProof/>
            <w:webHidden/>
          </w:rPr>
          <w:t>84</w:t>
        </w:r>
        <w:r w:rsidR="006E43D0">
          <w:rPr>
            <w:noProof/>
            <w:webHidden/>
          </w:rPr>
          <w:fldChar w:fldCharType="end"/>
        </w:r>
      </w:hyperlink>
    </w:p>
    <w:p w:rsidR="006E43D0" w:rsidRDefault="00000000" w14:paraId="364318F2" w14:textId="61F4932B">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20">
        <w:r w:rsidRPr="00883BF4" w:rsidR="006E43D0">
          <w:rPr>
            <w:rStyle w:val="Hyperlink"/>
            <w:noProof/>
          </w:rPr>
          <w:t>6.</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Notification of new Task to GLH</w:t>
        </w:r>
        <w:r w:rsidR="006E43D0">
          <w:rPr>
            <w:noProof/>
            <w:webHidden/>
          </w:rPr>
          <w:tab/>
        </w:r>
        <w:r w:rsidR="006E43D0">
          <w:rPr>
            <w:noProof/>
            <w:webHidden/>
          </w:rPr>
          <w:fldChar w:fldCharType="begin"/>
        </w:r>
        <w:r w:rsidR="006E43D0">
          <w:rPr>
            <w:noProof/>
            <w:webHidden/>
          </w:rPr>
          <w:instrText xml:space="preserve"> PAGEREF _Toc110355620 \h </w:instrText>
        </w:r>
        <w:r w:rsidR="006E43D0">
          <w:rPr>
            <w:noProof/>
            <w:webHidden/>
          </w:rPr>
        </w:r>
        <w:r w:rsidR="006E43D0">
          <w:rPr>
            <w:noProof/>
            <w:webHidden/>
          </w:rPr>
          <w:fldChar w:fldCharType="separate"/>
        </w:r>
        <w:r w:rsidR="006E43D0">
          <w:rPr>
            <w:noProof/>
            <w:webHidden/>
          </w:rPr>
          <w:t>86</w:t>
        </w:r>
        <w:r w:rsidR="006E43D0">
          <w:rPr>
            <w:noProof/>
            <w:webHidden/>
          </w:rPr>
          <w:fldChar w:fldCharType="end"/>
        </w:r>
      </w:hyperlink>
    </w:p>
    <w:p w:rsidR="006E43D0" w:rsidRDefault="00000000" w14:paraId="4720C86A" w14:textId="04A55CD6">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21">
        <w:r w:rsidRPr="00883BF4" w:rsidR="006E43D0">
          <w:rPr>
            <w:rStyle w:val="Hyperlink"/>
            <w:noProof/>
          </w:rPr>
          <w:t>7.</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Claim of new Task</w:t>
        </w:r>
        <w:r w:rsidR="006E43D0">
          <w:rPr>
            <w:noProof/>
            <w:webHidden/>
          </w:rPr>
          <w:tab/>
        </w:r>
        <w:r w:rsidR="006E43D0">
          <w:rPr>
            <w:noProof/>
            <w:webHidden/>
          </w:rPr>
          <w:fldChar w:fldCharType="begin"/>
        </w:r>
        <w:r w:rsidR="006E43D0">
          <w:rPr>
            <w:noProof/>
            <w:webHidden/>
          </w:rPr>
          <w:instrText xml:space="preserve"> PAGEREF _Toc110355621 \h </w:instrText>
        </w:r>
        <w:r w:rsidR="006E43D0">
          <w:rPr>
            <w:noProof/>
            <w:webHidden/>
          </w:rPr>
        </w:r>
        <w:r w:rsidR="006E43D0">
          <w:rPr>
            <w:noProof/>
            <w:webHidden/>
          </w:rPr>
          <w:fldChar w:fldCharType="separate"/>
        </w:r>
        <w:r w:rsidR="006E43D0">
          <w:rPr>
            <w:noProof/>
            <w:webHidden/>
          </w:rPr>
          <w:t>88</w:t>
        </w:r>
        <w:r w:rsidR="006E43D0">
          <w:rPr>
            <w:noProof/>
            <w:webHidden/>
          </w:rPr>
          <w:fldChar w:fldCharType="end"/>
        </w:r>
      </w:hyperlink>
    </w:p>
    <w:p w:rsidR="006E43D0" w:rsidRDefault="00000000" w14:paraId="4FB575CE" w14:textId="39F81625">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22">
        <w:r w:rsidRPr="00883BF4" w:rsidR="006E43D0">
          <w:rPr>
            <w:rStyle w:val="Hyperlink"/>
            <w:noProof/>
          </w:rPr>
          <w:t>8.</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Update of Specimen record</w:t>
        </w:r>
        <w:r w:rsidR="006E43D0">
          <w:rPr>
            <w:noProof/>
            <w:webHidden/>
          </w:rPr>
          <w:tab/>
        </w:r>
        <w:r w:rsidR="006E43D0">
          <w:rPr>
            <w:noProof/>
            <w:webHidden/>
          </w:rPr>
          <w:fldChar w:fldCharType="begin"/>
        </w:r>
        <w:r w:rsidR="006E43D0">
          <w:rPr>
            <w:noProof/>
            <w:webHidden/>
          </w:rPr>
          <w:instrText xml:space="preserve"> PAGEREF _Toc110355622 \h </w:instrText>
        </w:r>
        <w:r w:rsidR="006E43D0">
          <w:rPr>
            <w:noProof/>
            <w:webHidden/>
          </w:rPr>
        </w:r>
        <w:r w:rsidR="006E43D0">
          <w:rPr>
            <w:noProof/>
            <w:webHidden/>
          </w:rPr>
          <w:fldChar w:fldCharType="separate"/>
        </w:r>
        <w:r w:rsidR="006E43D0">
          <w:rPr>
            <w:noProof/>
            <w:webHidden/>
          </w:rPr>
          <w:t>91</w:t>
        </w:r>
        <w:r w:rsidR="006E43D0">
          <w:rPr>
            <w:noProof/>
            <w:webHidden/>
          </w:rPr>
          <w:fldChar w:fldCharType="end"/>
        </w:r>
      </w:hyperlink>
    </w:p>
    <w:p w:rsidR="006E43D0" w:rsidRDefault="00000000" w14:paraId="7F753DDE" w14:textId="15DF5C85">
      <w:pPr>
        <w:pStyle w:val="TOC2"/>
        <w:tabs>
          <w:tab w:val="left" w:pos="660"/>
          <w:tab w:val="right" w:pos="9854"/>
        </w:tabs>
        <w:rPr>
          <w:rFonts w:asciiTheme="minorHAnsi" w:hAnsiTheme="minorHAnsi" w:eastAsiaTheme="minorEastAsia" w:cstheme="minorBidi"/>
          <w:noProof/>
          <w:color w:val="auto"/>
          <w:sz w:val="22"/>
          <w:szCs w:val="22"/>
          <w:lang w:eastAsia="en-GB"/>
        </w:rPr>
      </w:pPr>
      <w:hyperlink w:history="1" w:anchor="_Toc110355623">
        <w:r w:rsidRPr="00883BF4" w:rsidR="006E43D0">
          <w:rPr>
            <w:rStyle w:val="Hyperlink"/>
            <w:noProof/>
          </w:rPr>
          <w:t>9.</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Update of Task</w:t>
        </w:r>
        <w:r w:rsidR="006E43D0">
          <w:rPr>
            <w:noProof/>
            <w:webHidden/>
          </w:rPr>
          <w:tab/>
        </w:r>
        <w:r w:rsidR="006E43D0">
          <w:rPr>
            <w:noProof/>
            <w:webHidden/>
          </w:rPr>
          <w:fldChar w:fldCharType="begin"/>
        </w:r>
        <w:r w:rsidR="006E43D0">
          <w:rPr>
            <w:noProof/>
            <w:webHidden/>
          </w:rPr>
          <w:instrText xml:space="preserve"> PAGEREF _Toc110355623 \h </w:instrText>
        </w:r>
        <w:r w:rsidR="006E43D0">
          <w:rPr>
            <w:noProof/>
            <w:webHidden/>
          </w:rPr>
        </w:r>
        <w:r w:rsidR="006E43D0">
          <w:rPr>
            <w:noProof/>
            <w:webHidden/>
          </w:rPr>
          <w:fldChar w:fldCharType="separate"/>
        </w:r>
        <w:r w:rsidR="006E43D0">
          <w:rPr>
            <w:noProof/>
            <w:webHidden/>
          </w:rPr>
          <w:t>96</w:t>
        </w:r>
        <w:r w:rsidR="006E43D0">
          <w:rPr>
            <w:noProof/>
            <w:webHidden/>
          </w:rPr>
          <w:fldChar w:fldCharType="end"/>
        </w:r>
      </w:hyperlink>
    </w:p>
    <w:p w:rsidR="006E43D0" w:rsidRDefault="00000000" w14:paraId="4FD36C47" w14:textId="5EE87717">
      <w:pPr>
        <w:pStyle w:val="TOC2"/>
        <w:tabs>
          <w:tab w:val="left" w:pos="880"/>
          <w:tab w:val="right" w:pos="9854"/>
        </w:tabs>
        <w:rPr>
          <w:rFonts w:asciiTheme="minorHAnsi" w:hAnsiTheme="minorHAnsi" w:eastAsiaTheme="minorEastAsia" w:cstheme="minorBidi"/>
          <w:noProof/>
          <w:color w:val="auto"/>
          <w:sz w:val="22"/>
          <w:szCs w:val="22"/>
          <w:lang w:eastAsia="en-GB"/>
        </w:rPr>
      </w:pPr>
      <w:hyperlink w:history="1" w:anchor="_Toc110355624">
        <w:r w:rsidRPr="00883BF4" w:rsidR="006E43D0">
          <w:rPr>
            <w:rStyle w:val="Hyperlink"/>
            <w:noProof/>
          </w:rPr>
          <w:t>10.</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Poll request for updates to Task (includes (11) response with Task)</w:t>
        </w:r>
        <w:r w:rsidR="006E43D0">
          <w:rPr>
            <w:noProof/>
            <w:webHidden/>
          </w:rPr>
          <w:tab/>
        </w:r>
        <w:r w:rsidR="006E43D0">
          <w:rPr>
            <w:noProof/>
            <w:webHidden/>
          </w:rPr>
          <w:fldChar w:fldCharType="begin"/>
        </w:r>
        <w:r w:rsidR="006E43D0">
          <w:rPr>
            <w:noProof/>
            <w:webHidden/>
          </w:rPr>
          <w:instrText xml:space="preserve"> PAGEREF _Toc110355624 \h </w:instrText>
        </w:r>
        <w:r w:rsidR="006E43D0">
          <w:rPr>
            <w:noProof/>
            <w:webHidden/>
          </w:rPr>
        </w:r>
        <w:r w:rsidR="006E43D0">
          <w:rPr>
            <w:noProof/>
            <w:webHidden/>
          </w:rPr>
          <w:fldChar w:fldCharType="separate"/>
        </w:r>
        <w:r w:rsidR="006E43D0">
          <w:rPr>
            <w:noProof/>
            <w:webHidden/>
          </w:rPr>
          <w:t>100</w:t>
        </w:r>
        <w:r w:rsidR="006E43D0">
          <w:rPr>
            <w:noProof/>
            <w:webHidden/>
          </w:rPr>
          <w:fldChar w:fldCharType="end"/>
        </w:r>
      </w:hyperlink>
    </w:p>
    <w:p w:rsidR="006E43D0" w:rsidRDefault="00000000" w14:paraId="7CEDB8BB" w14:textId="6EF23277">
      <w:pPr>
        <w:pStyle w:val="TOC2"/>
        <w:tabs>
          <w:tab w:val="left" w:pos="880"/>
          <w:tab w:val="right" w:pos="9854"/>
        </w:tabs>
        <w:rPr>
          <w:rFonts w:asciiTheme="minorHAnsi" w:hAnsiTheme="minorHAnsi" w:eastAsiaTheme="minorEastAsia" w:cstheme="minorBidi"/>
          <w:noProof/>
          <w:color w:val="auto"/>
          <w:sz w:val="22"/>
          <w:szCs w:val="22"/>
          <w:lang w:eastAsia="en-GB"/>
        </w:rPr>
      </w:pPr>
      <w:hyperlink w:history="1" w:anchor="_Toc110355625">
        <w:r w:rsidRPr="00883BF4" w:rsidR="006E43D0">
          <w:rPr>
            <w:rStyle w:val="Hyperlink"/>
            <w:noProof/>
          </w:rPr>
          <w:t>12.</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Generated Diagnostic Report from GLH</w:t>
        </w:r>
        <w:r w:rsidR="006E43D0">
          <w:rPr>
            <w:noProof/>
            <w:webHidden/>
          </w:rPr>
          <w:tab/>
        </w:r>
        <w:r w:rsidR="006E43D0">
          <w:rPr>
            <w:noProof/>
            <w:webHidden/>
          </w:rPr>
          <w:fldChar w:fldCharType="begin"/>
        </w:r>
        <w:r w:rsidR="006E43D0">
          <w:rPr>
            <w:noProof/>
            <w:webHidden/>
          </w:rPr>
          <w:instrText xml:space="preserve"> PAGEREF _Toc110355625 \h </w:instrText>
        </w:r>
        <w:r w:rsidR="006E43D0">
          <w:rPr>
            <w:noProof/>
            <w:webHidden/>
          </w:rPr>
        </w:r>
        <w:r w:rsidR="006E43D0">
          <w:rPr>
            <w:noProof/>
            <w:webHidden/>
          </w:rPr>
          <w:fldChar w:fldCharType="separate"/>
        </w:r>
        <w:r w:rsidR="006E43D0">
          <w:rPr>
            <w:noProof/>
            <w:webHidden/>
          </w:rPr>
          <w:t>104</w:t>
        </w:r>
        <w:r w:rsidR="006E43D0">
          <w:rPr>
            <w:noProof/>
            <w:webHidden/>
          </w:rPr>
          <w:fldChar w:fldCharType="end"/>
        </w:r>
      </w:hyperlink>
    </w:p>
    <w:p w:rsidR="006E43D0" w:rsidRDefault="00000000" w14:paraId="46D4CF13" w14:textId="47DB243C">
      <w:pPr>
        <w:pStyle w:val="TOC2"/>
        <w:tabs>
          <w:tab w:val="left" w:pos="880"/>
          <w:tab w:val="right" w:pos="9854"/>
        </w:tabs>
        <w:rPr>
          <w:rFonts w:asciiTheme="minorHAnsi" w:hAnsiTheme="minorHAnsi" w:eastAsiaTheme="minorEastAsia" w:cstheme="minorBidi"/>
          <w:noProof/>
          <w:color w:val="auto"/>
          <w:sz w:val="22"/>
          <w:szCs w:val="22"/>
          <w:lang w:eastAsia="en-GB"/>
        </w:rPr>
      </w:pPr>
      <w:hyperlink w:history="1" w:anchor="_Toc110355626">
        <w:r w:rsidRPr="00883BF4" w:rsidR="006E43D0">
          <w:rPr>
            <w:rStyle w:val="Hyperlink"/>
            <w:noProof/>
          </w:rPr>
          <w:t>13.</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Report of Task complete</w:t>
        </w:r>
        <w:r w:rsidR="006E43D0">
          <w:rPr>
            <w:noProof/>
            <w:webHidden/>
          </w:rPr>
          <w:tab/>
        </w:r>
        <w:r w:rsidR="006E43D0">
          <w:rPr>
            <w:noProof/>
            <w:webHidden/>
          </w:rPr>
          <w:fldChar w:fldCharType="begin"/>
        </w:r>
        <w:r w:rsidR="006E43D0">
          <w:rPr>
            <w:noProof/>
            <w:webHidden/>
          </w:rPr>
          <w:instrText xml:space="preserve"> PAGEREF _Toc110355626 \h </w:instrText>
        </w:r>
        <w:r w:rsidR="006E43D0">
          <w:rPr>
            <w:noProof/>
            <w:webHidden/>
          </w:rPr>
        </w:r>
        <w:r w:rsidR="006E43D0">
          <w:rPr>
            <w:noProof/>
            <w:webHidden/>
          </w:rPr>
          <w:fldChar w:fldCharType="separate"/>
        </w:r>
        <w:r w:rsidR="006E43D0">
          <w:rPr>
            <w:noProof/>
            <w:webHidden/>
          </w:rPr>
          <w:t>107</w:t>
        </w:r>
        <w:r w:rsidR="006E43D0">
          <w:rPr>
            <w:noProof/>
            <w:webHidden/>
          </w:rPr>
          <w:fldChar w:fldCharType="end"/>
        </w:r>
      </w:hyperlink>
    </w:p>
    <w:p w:rsidR="006E43D0" w:rsidRDefault="00000000" w14:paraId="6D18F087" w14:textId="5C95A8BB">
      <w:pPr>
        <w:pStyle w:val="TOC2"/>
        <w:tabs>
          <w:tab w:val="left" w:pos="880"/>
          <w:tab w:val="right" w:pos="9854"/>
        </w:tabs>
        <w:rPr>
          <w:rFonts w:asciiTheme="minorHAnsi" w:hAnsiTheme="minorHAnsi" w:eastAsiaTheme="minorEastAsia" w:cstheme="minorBidi"/>
          <w:noProof/>
          <w:color w:val="auto"/>
          <w:sz w:val="22"/>
          <w:szCs w:val="22"/>
          <w:lang w:eastAsia="en-GB"/>
        </w:rPr>
      </w:pPr>
      <w:hyperlink w:history="1" w:anchor="_Toc110355627">
        <w:r w:rsidRPr="00883BF4" w:rsidR="006E43D0">
          <w:rPr>
            <w:rStyle w:val="Hyperlink"/>
            <w:noProof/>
          </w:rPr>
          <w:t>14.</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Notification of Diagnostic Report</w:t>
        </w:r>
        <w:r w:rsidR="006E43D0">
          <w:rPr>
            <w:noProof/>
            <w:webHidden/>
          </w:rPr>
          <w:tab/>
        </w:r>
        <w:r w:rsidR="006E43D0">
          <w:rPr>
            <w:noProof/>
            <w:webHidden/>
          </w:rPr>
          <w:fldChar w:fldCharType="begin"/>
        </w:r>
        <w:r w:rsidR="006E43D0">
          <w:rPr>
            <w:noProof/>
            <w:webHidden/>
          </w:rPr>
          <w:instrText xml:space="preserve"> PAGEREF _Toc110355627 \h </w:instrText>
        </w:r>
        <w:r w:rsidR="006E43D0">
          <w:rPr>
            <w:noProof/>
            <w:webHidden/>
          </w:rPr>
        </w:r>
        <w:r w:rsidR="006E43D0">
          <w:rPr>
            <w:noProof/>
            <w:webHidden/>
          </w:rPr>
          <w:fldChar w:fldCharType="separate"/>
        </w:r>
        <w:r w:rsidR="006E43D0">
          <w:rPr>
            <w:noProof/>
            <w:webHidden/>
          </w:rPr>
          <w:t>111</w:t>
        </w:r>
        <w:r w:rsidR="006E43D0">
          <w:rPr>
            <w:noProof/>
            <w:webHidden/>
          </w:rPr>
          <w:fldChar w:fldCharType="end"/>
        </w:r>
      </w:hyperlink>
    </w:p>
    <w:p w:rsidR="006E43D0" w:rsidRDefault="00000000" w14:paraId="70D06912" w14:textId="0A06C918">
      <w:pPr>
        <w:pStyle w:val="TOC2"/>
        <w:tabs>
          <w:tab w:val="left" w:pos="880"/>
          <w:tab w:val="right" w:pos="9854"/>
        </w:tabs>
        <w:rPr>
          <w:rFonts w:asciiTheme="minorHAnsi" w:hAnsiTheme="minorHAnsi" w:eastAsiaTheme="minorEastAsia" w:cstheme="minorBidi"/>
          <w:noProof/>
          <w:color w:val="auto"/>
          <w:sz w:val="22"/>
          <w:szCs w:val="22"/>
          <w:lang w:eastAsia="en-GB"/>
        </w:rPr>
      </w:pPr>
      <w:hyperlink w:history="1" w:anchor="_Toc110355628">
        <w:r w:rsidRPr="00883BF4" w:rsidR="006E43D0">
          <w:rPr>
            <w:rStyle w:val="Hyperlink"/>
            <w:noProof/>
          </w:rPr>
          <w:t>15.</w:t>
        </w:r>
        <w:r w:rsidR="006E43D0">
          <w:rPr>
            <w:rFonts w:asciiTheme="minorHAnsi" w:hAnsiTheme="minorHAnsi" w:eastAsiaTheme="minorEastAsia" w:cstheme="minorBidi"/>
            <w:noProof/>
            <w:color w:val="auto"/>
            <w:sz w:val="22"/>
            <w:szCs w:val="22"/>
            <w:lang w:eastAsia="en-GB"/>
          </w:rPr>
          <w:tab/>
        </w:r>
        <w:r w:rsidRPr="00883BF4" w:rsidR="006E43D0">
          <w:rPr>
            <w:rStyle w:val="Hyperlink"/>
            <w:noProof/>
          </w:rPr>
          <w:t>Final marking of Request as complete</w:t>
        </w:r>
        <w:r w:rsidR="006E43D0">
          <w:rPr>
            <w:noProof/>
            <w:webHidden/>
          </w:rPr>
          <w:tab/>
        </w:r>
        <w:r w:rsidR="006E43D0">
          <w:rPr>
            <w:noProof/>
            <w:webHidden/>
          </w:rPr>
          <w:fldChar w:fldCharType="begin"/>
        </w:r>
        <w:r w:rsidR="006E43D0">
          <w:rPr>
            <w:noProof/>
            <w:webHidden/>
          </w:rPr>
          <w:instrText xml:space="preserve"> PAGEREF _Toc110355628 \h </w:instrText>
        </w:r>
        <w:r w:rsidR="006E43D0">
          <w:rPr>
            <w:noProof/>
            <w:webHidden/>
          </w:rPr>
        </w:r>
        <w:r w:rsidR="006E43D0">
          <w:rPr>
            <w:noProof/>
            <w:webHidden/>
          </w:rPr>
          <w:fldChar w:fldCharType="separate"/>
        </w:r>
        <w:r w:rsidR="006E43D0">
          <w:rPr>
            <w:noProof/>
            <w:webHidden/>
          </w:rPr>
          <w:t>113</w:t>
        </w:r>
        <w:r w:rsidR="006E43D0">
          <w:rPr>
            <w:noProof/>
            <w:webHidden/>
          </w:rPr>
          <w:fldChar w:fldCharType="end"/>
        </w:r>
      </w:hyperlink>
    </w:p>
    <w:p w:rsidR="006E43D0" w:rsidRDefault="00000000" w14:paraId="065BC576" w14:textId="23255D9A">
      <w:pPr>
        <w:pStyle w:val="TOC1"/>
        <w:rPr>
          <w:rFonts w:asciiTheme="minorHAnsi" w:hAnsiTheme="minorHAnsi" w:eastAsiaTheme="minorEastAsia" w:cstheme="minorBidi"/>
          <w:b w:val="0"/>
          <w:color w:val="auto"/>
          <w:sz w:val="22"/>
          <w:szCs w:val="22"/>
          <w:lang w:eastAsia="en-GB"/>
        </w:rPr>
      </w:pPr>
      <w:hyperlink w:history="1" w:anchor="_Toc110355629">
        <w:r w:rsidRPr="00883BF4" w:rsidR="006E43D0">
          <w:rPr>
            <w:rStyle w:val="Hyperlink"/>
          </w:rPr>
          <w:t>Appendix A: DPYD Use Case description</w:t>
        </w:r>
        <w:r w:rsidR="006E43D0">
          <w:rPr>
            <w:webHidden/>
          </w:rPr>
          <w:tab/>
        </w:r>
        <w:r w:rsidR="006E43D0">
          <w:rPr>
            <w:webHidden/>
          </w:rPr>
          <w:fldChar w:fldCharType="begin"/>
        </w:r>
        <w:r w:rsidR="006E43D0">
          <w:rPr>
            <w:webHidden/>
          </w:rPr>
          <w:instrText xml:space="preserve"> PAGEREF _Toc110355629 \h </w:instrText>
        </w:r>
        <w:r w:rsidR="006E43D0">
          <w:rPr>
            <w:webHidden/>
          </w:rPr>
        </w:r>
        <w:r w:rsidR="006E43D0">
          <w:rPr>
            <w:webHidden/>
          </w:rPr>
          <w:fldChar w:fldCharType="separate"/>
        </w:r>
        <w:r w:rsidR="006E43D0">
          <w:rPr>
            <w:webHidden/>
          </w:rPr>
          <w:t>118</w:t>
        </w:r>
        <w:r w:rsidR="006E43D0">
          <w:rPr>
            <w:webHidden/>
          </w:rPr>
          <w:fldChar w:fldCharType="end"/>
        </w:r>
      </w:hyperlink>
    </w:p>
    <w:p w:rsidR="006E43D0" w:rsidRDefault="00000000" w14:paraId="09B30554" w14:textId="29A69BDB">
      <w:pPr>
        <w:pStyle w:val="TOC1"/>
        <w:rPr>
          <w:rFonts w:asciiTheme="minorHAnsi" w:hAnsiTheme="minorHAnsi" w:eastAsiaTheme="minorEastAsia" w:cstheme="minorBidi"/>
          <w:b w:val="0"/>
          <w:color w:val="auto"/>
          <w:sz w:val="22"/>
          <w:szCs w:val="22"/>
          <w:lang w:eastAsia="en-GB"/>
        </w:rPr>
      </w:pPr>
      <w:hyperlink w:history="1" w:anchor="_Toc110355630">
        <w:r w:rsidRPr="00883BF4" w:rsidR="006E43D0">
          <w:rPr>
            <w:rStyle w:val="Hyperlink"/>
          </w:rPr>
          <w:t>Appendix B: Genomic Medicine Service scoping document</w:t>
        </w:r>
        <w:r w:rsidR="006E43D0">
          <w:rPr>
            <w:webHidden/>
          </w:rPr>
          <w:tab/>
        </w:r>
        <w:r w:rsidR="006E43D0">
          <w:rPr>
            <w:webHidden/>
          </w:rPr>
          <w:fldChar w:fldCharType="begin"/>
        </w:r>
        <w:r w:rsidR="006E43D0">
          <w:rPr>
            <w:webHidden/>
          </w:rPr>
          <w:instrText xml:space="preserve"> PAGEREF _Toc110355630 \h </w:instrText>
        </w:r>
        <w:r w:rsidR="006E43D0">
          <w:rPr>
            <w:webHidden/>
          </w:rPr>
        </w:r>
        <w:r w:rsidR="006E43D0">
          <w:rPr>
            <w:webHidden/>
          </w:rPr>
          <w:fldChar w:fldCharType="separate"/>
        </w:r>
        <w:r w:rsidR="006E43D0">
          <w:rPr>
            <w:webHidden/>
          </w:rPr>
          <w:t>119</w:t>
        </w:r>
        <w:r w:rsidR="006E43D0">
          <w:rPr>
            <w:webHidden/>
          </w:rPr>
          <w:fldChar w:fldCharType="end"/>
        </w:r>
      </w:hyperlink>
    </w:p>
    <w:p w:rsidRPr="00D540B6" w:rsidR="00155D8C" w:rsidP="00183E37" w:rsidRDefault="00BC0B63" w14:paraId="057AC084" w14:textId="33E0299A">
      <w:pPr>
        <w:pStyle w:val="TOC1"/>
        <w:rPr>
          <w:rFonts w:ascii="Calibri" w:hAnsi="Calibri" w:cs="Calibri"/>
        </w:rPr>
        <w:sectPr w:rsidRPr="00D540B6" w:rsidR="00155D8C" w:rsidSect="001E2958">
          <w:headerReference w:type="first" r:id="rId18"/>
          <w:pgSz w:w="11906" w:h="16838" w:orient="portrait"/>
          <w:pgMar w:top="1021" w:right="1021" w:bottom="1021" w:left="1021" w:header="561" w:footer="561" w:gutter="0"/>
          <w:cols w:space="720"/>
          <w:docGrid w:linePitch="360"/>
        </w:sectPr>
      </w:pPr>
      <w:r w:rsidRPr="00D540B6">
        <w:rPr>
          <w:rFonts w:ascii="Calibri" w:hAnsi="Calibri" w:cs="Calibri"/>
        </w:rPr>
        <w:fldChar w:fldCharType="end"/>
      </w:r>
    </w:p>
    <w:p w:rsidR="00471C9E" w:rsidP="00471C9E" w:rsidRDefault="00471C9E" w14:paraId="267C9BBC" w14:textId="77777777">
      <w:pPr>
        <w:pStyle w:val="Heading1"/>
      </w:pPr>
      <w:bookmarkStart w:name="_Toc110354970" w:id="8"/>
      <w:bookmarkStart w:name="_Toc110355603" w:id="9"/>
      <w:r>
        <w:lastRenderedPageBreak/>
        <w:t>Introduction</w:t>
      </w:r>
      <w:bookmarkEnd w:id="8"/>
      <w:bookmarkEnd w:id="9"/>
    </w:p>
    <w:p w:rsidR="00471C9E" w:rsidP="00471C9E" w:rsidRDefault="00471C9E" w14:paraId="156F53DD" w14:textId="77777777">
      <w:r>
        <w:rPr>
          <w:rFonts w:cstheme="minorHAnsi"/>
        </w:rPr>
        <w:t xml:space="preserve">This document outlines an example Genomic Medicine Service using a </w:t>
      </w:r>
      <w:r w:rsidRPr="001B3CC1">
        <w:rPr>
          <w:rFonts w:cstheme="minorHAnsi"/>
        </w:rPr>
        <w:t xml:space="preserve">workflow broker </w:t>
      </w:r>
      <w:r>
        <w:rPr>
          <w:rFonts w:cstheme="minorHAnsi"/>
        </w:rPr>
        <w:t xml:space="preserve">task management </w:t>
      </w:r>
      <w:r w:rsidRPr="001B3CC1">
        <w:rPr>
          <w:rFonts w:cstheme="minorHAnsi"/>
        </w:rPr>
        <w:t>pattern for HL7 FHIR R4 (</w:t>
      </w:r>
      <w:hyperlink w:history="1" w:anchor="optionh" r:id="rId19">
        <w:r w:rsidRPr="001B3CC1">
          <w:rPr>
            <w:rStyle w:val="Hyperlink"/>
            <w:rFonts w:cstheme="minorHAnsi"/>
          </w:rPr>
          <w:t>Workflow-management - FHIR v4.3.0 (hl7.org)</w:t>
        </w:r>
      </w:hyperlink>
      <w:r w:rsidRPr="001B3CC1">
        <w:rPr>
          <w:rFonts w:cstheme="minorHAnsi"/>
        </w:rPr>
        <w:t>)</w:t>
      </w:r>
      <w:r>
        <w:rPr>
          <w:rFonts w:cstheme="minorHAnsi"/>
        </w:rPr>
        <w:t xml:space="preserve">, implemented using a RESTful approach. A </w:t>
      </w:r>
      <w:r>
        <w:t>FHIR Messaging paradigm has also been developed but is not included within this document.</w:t>
      </w:r>
    </w:p>
    <w:p w:rsidRPr="00DB7DF5" w:rsidR="00471C9E" w:rsidP="00471C9E" w:rsidRDefault="00471C9E" w14:paraId="6AF11395" w14:textId="77777777">
      <w:pPr>
        <w:rPr>
          <w:rFonts w:cstheme="minorHAnsi"/>
        </w:rPr>
      </w:pPr>
      <w:r>
        <w:t>The document outlines the resources used, from the HL7 R4 UK Core and the international R4 FHIR standards, which may need to be profiled for use in a genomic testing pathway. The document also presents a set of example requests and responses to a GMS broker for the DPYD testing use case, attached in Appendix A.</w:t>
      </w:r>
    </w:p>
    <w:p w:rsidR="00471C9E" w:rsidP="00471C9E" w:rsidRDefault="00471C9E" w14:paraId="3D893437" w14:textId="77777777">
      <w:r>
        <w:t xml:space="preserve">This document does not cover authentication or integration with other services, e.g. SPINE or PDS. A minimal data set still needs to be agreed (including data needed for downstream send-away labs), at which point formal profiling and development of an IG and MessageDefinitions can begin. This may mean additional resources or integration with other national services will be required. </w:t>
      </w:r>
    </w:p>
    <w:p w:rsidR="00471C9E" w:rsidP="00471C9E" w:rsidRDefault="00471C9E" w14:paraId="53A4E9D6" w14:textId="77777777">
      <w:r>
        <w:t>Genomic reports currently limited to PDF attachments in DiagnosticReport resources, as detailed in the scoping document in Appendix B, but further work will look at creating structured reports and their associated resources, utilising input from the Clinical Genomics working group and the Genomic Reporting IG.</w:t>
      </w:r>
    </w:p>
    <w:p w:rsidR="00471C9E" w:rsidP="00471C9E" w:rsidRDefault="00471C9E" w14:paraId="78AB97FF" w14:textId="77777777">
      <w:r>
        <w:t xml:space="preserve">Final ValueSets and Extensions for some elements still need to be defined e.g. genomic test status and somatic/germline categories of specimens. All endpoints, service urls and referenced resources used in examples are fictitious. </w:t>
      </w:r>
    </w:p>
    <w:p w:rsidR="00471C9E" w:rsidP="00471C9E" w:rsidRDefault="00471C9E" w14:paraId="69F308FF" w14:textId="77777777">
      <w:pPr>
        <w:rPr>
          <w:rFonts w:asciiTheme="majorHAnsi" w:hAnsiTheme="majorHAnsi" w:eastAsiaTheme="majorEastAsia" w:cstheme="majorBidi"/>
          <w:color w:val="004689" w:themeColor="accent1" w:themeShade="BF"/>
          <w:sz w:val="32"/>
          <w:szCs w:val="32"/>
        </w:rPr>
      </w:pPr>
      <w:r>
        <w:br w:type="page"/>
      </w:r>
    </w:p>
    <w:p w:rsidR="00471C9E" w:rsidP="00471C9E" w:rsidRDefault="00471C9E" w14:paraId="2BAD061D" w14:textId="77777777">
      <w:pPr>
        <w:pStyle w:val="Heading1"/>
      </w:pPr>
      <w:bookmarkStart w:name="_Toc110354971" w:id="10"/>
      <w:bookmarkStart w:name="_Toc110355604" w:id="11"/>
      <w:r>
        <w:lastRenderedPageBreak/>
        <w:t>FHIR Workflow Broker Pattern</w:t>
      </w:r>
      <w:bookmarkEnd w:id="10"/>
      <w:bookmarkEnd w:id="11"/>
    </w:p>
    <w:p w:rsidR="00471C9E" w:rsidP="00471C9E" w:rsidRDefault="00471C9E" w14:paraId="27D05A75" w14:textId="77777777">
      <w:r>
        <w:t>The following pattern has been taken from the workflow management page on FHIR R4, linked above. The workflow broker is assumed to be the general architecture for the Genomic Medicine Service.</w:t>
      </w:r>
    </w:p>
    <w:p w:rsidR="00471C9E" w:rsidP="00471C9E" w:rsidRDefault="00471C9E" w14:paraId="7F2AFEC3" w14:textId="77777777">
      <w:pPr>
        <w:keepNext/>
      </w:pPr>
      <w:r>
        <w:rPr>
          <w:noProof/>
        </w:rPr>
        <w:drawing>
          <wp:inline distT="0" distB="0" distL="0" distR="0" wp14:anchorId="2F3597C9" wp14:editId="360CB537">
            <wp:extent cx="5565774" cy="3244132"/>
            <wp:effectExtent l="0" t="0" r="0" b="0"/>
            <wp:docPr id="1" name="Picture 1" descr="Diagram showing workflow brok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workflow broker workfl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794" cy="3245309"/>
                    </a:xfrm>
                    <a:prstGeom prst="rect">
                      <a:avLst/>
                    </a:prstGeom>
                    <a:noFill/>
                    <a:ln>
                      <a:noFill/>
                    </a:ln>
                  </pic:spPr>
                </pic:pic>
              </a:graphicData>
            </a:graphic>
          </wp:inline>
        </w:drawing>
      </w:r>
    </w:p>
    <w:p w:rsidRPr="006E43D0" w:rsidR="00471C9E" w:rsidP="006E43D0" w:rsidRDefault="00471C9E" w14:paraId="289CE6AA" w14:textId="6708D113">
      <w:pPr>
        <w:pStyle w:val="Caption"/>
        <w:rPr>
          <w:rFonts w:cs="Arial"/>
        </w:rPr>
      </w:pPr>
      <w:r>
        <w:t xml:space="preserve">Figure </w:t>
      </w:r>
      <w:r>
        <w:fldChar w:fldCharType="begin"/>
      </w:r>
      <w:r>
        <w:instrText>SEQ Figure \* ARABIC</w:instrText>
      </w:r>
      <w:r>
        <w:fldChar w:fldCharType="separate"/>
      </w:r>
      <w:r>
        <w:rPr>
          <w:noProof/>
        </w:rPr>
        <w:t>1</w:t>
      </w:r>
      <w:r>
        <w:fldChar w:fldCharType="end"/>
      </w:r>
      <w:r>
        <w:t xml:space="preserve">: Workflow Broker Pattern </w:t>
      </w:r>
      <w:bookmarkStart w:name="_Toc110354972" w:id="12"/>
      <w:r>
        <w:t>Steps</w:t>
      </w:r>
      <w:bookmarkEnd w:id="12"/>
    </w:p>
    <w:p w:rsidRPr="00D36219" w:rsidR="00471C9E" w:rsidP="00471C9E" w:rsidRDefault="00471C9E" w14:paraId="2649DC0E" w14:textId="77777777">
      <w:r>
        <w:t>The Steps from the generalised pattern can be applied to a Genomic Medicine Service in the following way:</w:t>
      </w:r>
    </w:p>
    <w:p w:rsidRPr="001B3CC1" w:rsidR="00471C9E" w:rsidP="00471C9E" w:rsidRDefault="00471C9E" w14:paraId="7A8BC5D2" w14:textId="77777777">
      <w:pPr>
        <w:pStyle w:val="ListParagraph"/>
        <w:numPr>
          <w:ilvl w:val="0"/>
          <w:numId w:val="15"/>
        </w:numPr>
        <w:spacing w:after="160" w:line="259" w:lineRule="auto"/>
        <w:textboxTightWrap w:val="none"/>
        <w:rPr>
          <w:rFonts w:cstheme="minorHAnsi"/>
        </w:rPr>
      </w:pPr>
      <w:r>
        <w:rPr>
          <w:rFonts w:cstheme="minorHAnsi"/>
        </w:rPr>
        <w:t xml:space="preserve">A </w:t>
      </w:r>
      <w:r w:rsidRPr="001B3CC1">
        <w:rPr>
          <w:rFonts w:cstheme="minorHAnsi"/>
        </w:rPr>
        <w:t xml:space="preserve">Placer system (e.g. EHR), POSTs </w:t>
      </w:r>
      <w:r>
        <w:rPr>
          <w:rFonts w:cstheme="minorHAnsi"/>
        </w:rPr>
        <w:t xml:space="preserve">a </w:t>
      </w:r>
      <w:r w:rsidRPr="001B3CC1">
        <w:rPr>
          <w:rFonts w:cstheme="minorHAnsi"/>
        </w:rPr>
        <w:t xml:space="preserve">UKCore-ServiceRequest to </w:t>
      </w:r>
      <w:r>
        <w:rPr>
          <w:rFonts w:cstheme="minorHAnsi"/>
        </w:rPr>
        <w:t xml:space="preserve">a </w:t>
      </w:r>
      <w:r w:rsidRPr="001B3CC1">
        <w:rPr>
          <w:rFonts w:cstheme="minorHAnsi"/>
        </w:rPr>
        <w:t>broker (e.g. central GMS orders repository)</w:t>
      </w:r>
    </w:p>
    <w:p w:rsidR="00471C9E" w:rsidP="00471C9E" w:rsidRDefault="00471C9E" w14:paraId="5F310718" w14:textId="77777777">
      <w:pPr>
        <w:pStyle w:val="ListParagraph"/>
        <w:numPr>
          <w:ilvl w:val="1"/>
          <w:numId w:val="15"/>
        </w:numPr>
        <w:spacing w:after="160" w:line="259" w:lineRule="auto"/>
        <w:textboxTightWrap w:val="none"/>
        <w:rPr>
          <w:rFonts w:cstheme="minorHAnsi"/>
        </w:rPr>
      </w:pPr>
      <w:r>
        <w:rPr>
          <w:rFonts w:cstheme="minorHAnsi"/>
        </w:rPr>
        <w:t xml:space="preserve">The </w:t>
      </w:r>
      <w:r w:rsidRPr="001B3CC1">
        <w:rPr>
          <w:rFonts w:cstheme="minorHAnsi"/>
        </w:rPr>
        <w:t>Service</w:t>
      </w:r>
      <w:r>
        <w:rPr>
          <w:rFonts w:cstheme="minorHAnsi"/>
        </w:rPr>
        <w:t>R</w:t>
      </w:r>
      <w:r w:rsidRPr="001B3CC1">
        <w:rPr>
          <w:rFonts w:cstheme="minorHAnsi"/>
        </w:rPr>
        <w:t xml:space="preserve">equest </w:t>
      </w:r>
      <w:r>
        <w:rPr>
          <w:rFonts w:cstheme="minorHAnsi"/>
        </w:rPr>
        <w:t xml:space="preserve">needs to </w:t>
      </w:r>
      <w:r w:rsidRPr="001B3CC1">
        <w:rPr>
          <w:rFonts w:cstheme="minorHAnsi"/>
        </w:rPr>
        <w:t xml:space="preserve">link to </w:t>
      </w:r>
      <w:r>
        <w:rPr>
          <w:rFonts w:cstheme="minorHAnsi"/>
        </w:rPr>
        <w:t xml:space="preserve">a </w:t>
      </w:r>
      <w:r w:rsidRPr="001B3CC1">
        <w:rPr>
          <w:rFonts w:cstheme="minorHAnsi"/>
        </w:rPr>
        <w:t>UKCore-Patient, UKCore-</w:t>
      </w:r>
      <w:r>
        <w:rPr>
          <w:rFonts w:cstheme="minorHAnsi"/>
        </w:rPr>
        <w:t>Practitioner</w:t>
      </w:r>
      <w:r w:rsidRPr="001B3CC1">
        <w:rPr>
          <w:rFonts w:cstheme="minorHAnsi"/>
        </w:rPr>
        <w:t>, UKCore-Organisation etc.</w:t>
      </w:r>
      <w:r>
        <w:rPr>
          <w:rFonts w:cstheme="minorHAnsi"/>
        </w:rPr>
        <w:t xml:space="preserve"> </w:t>
      </w:r>
    </w:p>
    <w:p w:rsidRPr="001B3CC1" w:rsidR="00471C9E" w:rsidP="00471C9E" w:rsidRDefault="00471C9E" w14:paraId="76E9FCA8" w14:textId="77777777">
      <w:pPr>
        <w:pStyle w:val="ListParagraph"/>
        <w:numPr>
          <w:ilvl w:val="1"/>
          <w:numId w:val="15"/>
        </w:numPr>
        <w:spacing w:after="160" w:line="259" w:lineRule="auto"/>
        <w:textboxTightWrap w:val="none"/>
        <w:rPr>
          <w:rFonts w:cstheme="minorHAnsi"/>
        </w:rPr>
      </w:pPr>
      <w:r>
        <w:rPr>
          <w:rFonts w:cstheme="minorHAnsi"/>
        </w:rPr>
        <w:t>An associated Specimen will also need to be sent to the broker, linked to the ServiceRequest</w:t>
      </w:r>
    </w:p>
    <w:p w:rsidRPr="001B3CC1" w:rsidR="00471C9E" w:rsidP="00471C9E" w:rsidRDefault="00471C9E" w14:paraId="098EAA2D" w14:textId="77777777">
      <w:pPr>
        <w:pStyle w:val="ListParagraph"/>
        <w:numPr>
          <w:ilvl w:val="1"/>
          <w:numId w:val="15"/>
        </w:numPr>
        <w:spacing w:after="160" w:line="259" w:lineRule="auto"/>
        <w:textboxTightWrap w:val="none"/>
        <w:rPr>
          <w:rFonts w:cstheme="minorHAnsi"/>
        </w:rPr>
      </w:pPr>
      <w:r>
        <w:rPr>
          <w:rFonts w:cstheme="minorHAnsi"/>
        </w:rPr>
        <w:t>A</w:t>
      </w:r>
      <w:r w:rsidRPr="001B3CC1">
        <w:rPr>
          <w:rFonts w:cstheme="minorHAnsi"/>
        </w:rPr>
        <w:t xml:space="preserve"> UKCore-Consent</w:t>
      </w:r>
      <w:r>
        <w:rPr>
          <w:rFonts w:cstheme="minorHAnsi"/>
        </w:rPr>
        <w:t xml:space="preserve"> should also be linked to the ServiceRequest</w:t>
      </w:r>
      <w:r w:rsidRPr="001B3CC1">
        <w:rPr>
          <w:rFonts w:cstheme="minorHAnsi"/>
        </w:rPr>
        <w:t xml:space="preserve"> for recording whether results can be used in research</w:t>
      </w:r>
      <w:r>
        <w:rPr>
          <w:rFonts w:cstheme="minorHAnsi"/>
        </w:rPr>
        <w:t xml:space="preserve"> (defined as in scope for the programme)</w:t>
      </w:r>
      <w:r w:rsidRPr="001B3CC1">
        <w:rPr>
          <w:rFonts w:cstheme="minorHAnsi"/>
        </w:rPr>
        <w:t>.</w:t>
      </w:r>
    </w:p>
    <w:p w:rsidRPr="001B3CC1" w:rsidR="00471C9E" w:rsidP="00471C9E" w:rsidRDefault="00471C9E" w14:paraId="41233E9D"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 xml:space="preserve">Broker notified of new unassigned request (without </w:t>
      </w:r>
      <w:r>
        <w:rPr>
          <w:rFonts w:cstheme="minorHAnsi"/>
        </w:rPr>
        <w:t xml:space="preserve">a </w:t>
      </w:r>
      <w:r w:rsidRPr="001B3CC1">
        <w:rPr>
          <w:rFonts w:cstheme="minorHAnsi"/>
        </w:rPr>
        <w:t>Task</w:t>
      </w:r>
      <w:r>
        <w:rPr>
          <w:rFonts w:cstheme="minorHAnsi"/>
        </w:rPr>
        <w:t xml:space="preserve"> resource</w:t>
      </w:r>
      <w:r w:rsidRPr="001B3CC1">
        <w:rPr>
          <w:rFonts w:cstheme="minorHAnsi"/>
        </w:rPr>
        <w:t xml:space="preserve">) via </w:t>
      </w:r>
      <w:r>
        <w:rPr>
          <w:rFonts w:cstheme="minorHAnsi"/>
        </w:rPr>
        <w:t xml:space="preserve">a </w:t>
      </w:r>
      <w:r w:rsidRPr="001B3CC1">
        <w:rPr>
          <w:rFonts w:cstheme="minorHAnsi"/>
        </w:rPr>
        <w:t>subscription</w:t>
      </w:r>
    </w:p>
    <w:p w:rsidRPr="001B3CC1" w:rsidR="00471C9E" w:rsidP="00471C9E" w:rsidRDefault="00471C9E" w14:paraId="0025E4B5"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 xml:space="preserve">Broker POSTs </w:t>
      </w:r>
      <w:r>
        <w:rPr>
          <w:rFonts w:cstheme="minorHAnsi"/>
        </w:rPr>
        <w:t xml:space="preserve">a </w:t>
      </w:r>
      <w:r w:rsidRPr="001B3CC1">
        <w:rPr>
          <w:rFonts w:cstheme="minorHAnsi"/>
        </w:rPr>
        <w:t xml:space="preserve">Task to </w:t>
      </w:r>
      <w:r>
        <w:rPr>
          <w:rFonts w:cstheme="minorHAnsi"/>
        </w:rPr>
        <w:t xml:space="preserve">its </w:t>
      </w:r>
      <w:r w:rsidRPr="001B3CC1">
        <w:rPr>
          <w:rFonts w:cstheme="minorHAnsi"/>
        </w:rPr>
        <w:t>own system, pointing to request resource, and seeking fulfilment from filler (UKCore-Organisation</w:t>
      </w:r>
      <w:r>
        <w:rPr>
          <w:rFonts w:cstheme="minorHAnsi"/>
        </w:rPr>
        <w:t>, in the case of the GMS, the</w:t>
      </w:r>
      <w:r w:rsidRPr="001B3CC1">
        <w:rPr>
          <w:rFonts w:cstheme="minorHAnsi"/>
        </w:rPr>
        <w:t xml:space="preserve"> Home GLH)</w:t>
      </w:r>
    </w:p>
    <w:p w:rsidRPr="001B3CC1" w:rsidR="00471C9E" w:rsidP="00471C9E" w:rsidRDefault="00471C9E" w14:paraId="48C394CC"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GLH system polls</w:t>
      </w:r>
      <w:r>
        <w:rPr>
          <w:rFonts w:cstheme="minorHAnsi"/>
        </w:rPr>
        <w:t xml:space="preserve"> or </w:t>
      </w:r>
      <w:r w:rsidRPr="001B3CC1">
        <w:rPr>
          <w:rFonts w:cstheme="minorHAnsi"/>
        </w:rPr>
        <w:t>is notified of Task</w:t>
      </w:r>
    </w:p>
    <w:p w:rsidRPr="001B3CC1" w:rsidR="00471C9E" w:rsidP="00471C9E" w:rsidRDefault="00471C9E" w14:paraId="123033ED"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 xml:space="preserve">Filler PUTs update to Task to indicate </w:t>
      </w:r>
      <w:r>
        <w:rPr>
          <w:rFonts w:cstheme="minorHAnsi"/>
        </w:rPr>
        <w:t xml:space="preserve">it has been </w:t>
      </w:r>
      <w:r w:rsidRPr="001B3CC1">
        <w:rPr>
          <w:rFonts w:cstheme="minorHAnsi"/>
        </w:rPr>
        <w:t>claimed/accepted</w:t>
      </w:r>
    </w:p>
    <w:p w:rsidRPr="001B3CC1" w:rsidR="00471C9E" w:rsidP="00471C9E" w:rsidRDefault="00471C9E" w14:paraId="5E44B67B"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 xml:space="preserve">Filler performs </w:t>
      </w:r>
      <w:r>
        <w:rPr>
          <w:rFonts w:cstheme="minorHAnsi"/>
        </w:rPr>
        <w:t xml:space="preserve">the </w:t>
      </w:r>
      <w:r w:rsidRPr="001B3CC1">
        <w:rPr>
          <w:rFonts w:cstheme="minorHAnsi"/>
        </w:rPr>
        <w:t xml:space="preserve">requested tests/analyses, internal to LIMS </w:t>
      </w:r>
      <w:r>
        <w:rPr>
          <w:rFonts w:cstheme="minorHAnsi"/>
        </w:rPr>
        <w:t>(</w:t>
      </w:r>
      <w:r w:rsidRPr="001B3CC1">
        <w:rPr>
          <w:rFonts w:cstheme="minorHAnsi"/>
        </w:rPr>
        <w:t xml:space="preserve">outside </w:t>
      </w:r>
      <w:r>
        <w:rPr>
          <w:rFonts w:cstheme="minorHAnsi"/>
        </w:rPr>
        <w:t xml:space="preserve">the </w:t>
      </w:r>
      <w:r w:rsidRPr="001B3CC1">
        <w:rPr>
          <w:rFonts w:cstheme="minorHAnsi"/>
        </w:rPr>
        <w:t>scope</w:t>
      </w:r>
      <w:r>
        <w:rPr>
          <w:rFonts w:cstheme="minorHAnsi"/>
        </w:rPr>
        <w:t xml:space="preserve"> of the central GMS)</w:t>
      </w:r>
      <w:r w:rsidRPr="001B3CC1">
        <w:rPr>
          <w:rFonts w:cstheme="minorHAnsi"/>
        </w:rPr>
        <w:t>, and updates (PUTs) Task</w:t>
      </w:r>
      <w:r>
        <w:rPr>
          <w:rFonts w:cstheme="minorHAnsi"/>
        </w:rPr>
        <w:t>s</w:t>
      </w:r>
      <w:r w:rsidRPr="001B3CC1">
        <w:rPr>
          <w:rFonts w:cstheme="minorHAnsi"/>
        </w:rPr>
        <w:t xml:space="preserve"> as progress is made</w:t>
      </w:r>
    </w:p>
    <w:p w:rsidRPr="001B3CC1" w:rsidR="00471C9E" w:rsidP="00471C9E" w:rsidRDefault="00471C9E" w14:paraId="0D196D0B" w14:textId="77777777">
      <w:pPr>
        <w:pStyle w:val="ListParagraph"/>
        <w:numPr>
          <w:ilvl w:val="0"/>
          <w:numId w:val="15"/>
        </w:numPr>
        <w:spacing w:after="160" w:line="259" w:lineRule="auto"/>
        <w:textboxTightWrap w:val="none"/>
        <w:rPr>
          <w:rFonts w:cstheme="minorHAnsi"/>
        </w:rPr>
      </w:pPr>
      <w:r>
        <w:rPr>
          <w:rFonts w:cstheme="minorHAnsi"/>
        </w:rPr>
        <w:lastRenderedPageBreak/>
        <w:t xml:space="preserve">The </w:t>
      </w:r>
      <w:r w:rsidRPr="001B3CC1">
        <w:rPr>
          <w:rFonts w:cstheme="minorHAnsi"/>
        </w:rPr>
        <w:t xml:space="preserve">Filler POSTs </w:t>
      </w:r>
      <w:r>
        <w:rPr>
          <w:rFonts w:cstheme="minorHAnsi"/>
        </w:rPr>
        <w:t xml:space="preserve">a </w:t>
      </w:r>
      <w:r w:rsidRPr="001B3CC1">
        <w:rPr>
          <w:rFonts w:cstheme="minorHAnsi"/>
        </w:rPr>
        <w:t>DiagnosticReport back to broker to record results (</w:t>
      </w:r>
      <w:r>
        <w:rPr>
          <w:rFonts w:cstheme="minorHAnsi"/>
        </w:rPr>
        <w:t xml:space="preserve">this </w:t>
      </w:r>
      <w:r w:rsidRPr="001B3CC1">
        <w:rPr>
          <w:rFonts w:cstheme="minorHAnsi"/>
        </w:rPr>
        <w:t xml:space="preserve">implements </w:t>
      </w:r>
      <w:r>
        <w:rPr>
          <w:rFonts w:cstheme="minorHAnsi"/>
        </w:rPr>
        <w:t xml:space="preserve">the </w:t>
      </w:r>
      <w:r w:rsidRPr="001B3CC1">
        <w:rPr>
          <w:rFonts w:cstheme="minorHAnsi"/>
        </w:rPr>
        <w:t>Event resource)</w:t>
      </w:r>
      <w:r>
        <w:rPr>
          <w:rFonts w:cstheme="minorHAnsi"/>
        </w:rPr>
        <w:t xml:space="preserve"> once the analysis and interpretation has been performed</w:t>
      </w:r>
    </w:p>
    <w:p w:rsidRPr="001B3CC1" w:rsidR="00471C9E" w:rsidP="00471C9E" w:rsidRDefault="00471C9E" w14:paraId="2379091A"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 xml:space="preserve">Filler </w:t>
      </w:r>
      <w:r>
        <w:rPr>
          <w:rFonts w:cstheme="minorHAnsi"/>
        </w:rPr>
        <w:t xml:space="preserve">finally </w:t>
      </w:r>
      <w:r w:rsidRPr="001B3CC1">
        <w:rPr>
          <w:rFonts w:cstheme="minorHAnsi"/>
        </w:rPr>
        <w:t xml:space="preserve">PUTs </w:t>
      </w:r>
      <w:r>
        <w:rPr>
          <w:rFonts w:cstheme="minorHAnsi"/>
        </w:rPr>
        <w:t xml:space="preserve">an </w:t>
      </w:r>
      <w:r w:rsidRPr="001B3CC1">
        <w:rPr>
          <w:rFonts w:cstheme="minorHAnsi"/>
        </w:rPr>
        <w:t xml:space="preserve">update to </w:t>
      </w:r>
      <w:r>
        <w:rPr>
          <w:rFonts w:cstheme="minorHAnsi"/>
        </w:rPr>
        <w:t xml:space="preserve">its </w:t>
      </w:r>
      <w:r w:rsidRPr="001B3CC1">
        <w:rPr>
          <w:rFonts w:cstheme="minorHAnsi"/>
        </w:rPr>
        <w:t xml:space="preserve">Task, changing </w:t>
      </w:r>
      <w:r>
        <w:rPr>
          <w:rFonts w:cstheme="minorHAnsi"/>
        </w:rPr>
        <w:t xml:space="preserve">the </w:t>
      </w:r>
      <w:r w:rsidRPr="001B3CC1">
        <w:rPr>
          <w:rFonts w:cstheme="minorHAnsi"/>
        </w:rPr>
        <w:t xml:space="preserve">status to completed and pointing to UKCore-DiagnosticReport, </w:t>
      </w:r>
      <w:r>
        <w:rPr>
          <w:rFonts w:cstheme="minorHAnsi"/>
        </w:rPr>
        <w:t xml:space="preserve">which </w:t>
      </w:r>
      <w:r w:rsidRPr="001B3CC1">
        <w:rPr>
          <w:rFonts w:cstheme="minorHAnsi"/>
        </w:rPr>
        <w:t>contain</w:t>
      </w:r>
      <w:r>
        <w:rPr>
          <w:rFonts w:cstheme="minorHAnsi"/>
        </w:rPr>
        <w:t>s</w:t>
      </w:r>
      <w:r w:rsidRPr="001B3CC1">
        <w:rPr>
          <w:rFonts w:cstheme="minorHAnsi"/>
        </w:rPr>
        <w:t xml:space="preserve"> </w:t>
      </w:r>
      <w:r>
        <w:rPr>
          <w:rFonts w:cstheme="minorHAnsi"/>
        </w:rPr>
        <w:t xml:space="preserve">the </w:t>
      </w:r>
      <w:r w:rsidRPr="001B3CC1">
        <w:rPr>
          <w:rFonts w:cstheme="minorHAnsi"/>
        </w:rPr>
        <w:t>PDF</w:t>
      </w:r>
    </w:p>
    <w:p w:rsidRPr="001B3CC1" w:rsidR="00471C9E" w:rsidP="00471C9E" w:rsidRDefault="00471C9E" w14:paraId="755EF692" w14:textId="77777777">
      <w:pPr>
        <w:pStyle w:val="ListParagraph"/>
        <w:numPr>
          <w:ilvl w:val="0"/>
          <w:numId w:val="15"/>
        </w:numPr>
        <w:spacing w:after="160" w:line="259" w:lineRule="auto"/>
        <w:textboxTightWrap w:val="none"/>
        <w:rPr>
          <w:rFonts w:cstheme="minorHAnsi"/>
        </w:rPr>
      </w:pPr>
      <w:r w:rsidRPr="001B3CC1">
        <w:rPr>
          <w:rFonts w:cstheme="minorHAnsi"/>
        </w:rPr>
        <w:t>Workflow broker subscribes to changes to Tasks</w:t>
      </w:r>
      <w:r>
        <w:rPr>
          <w:rFonts w:cstheme="minorHAnsi"/>
        </w:rPr>
        <w:t xml:space="preserve"> for automated notification to placers</w:t>
      </w:r>
    </w:p>
    <w:p w:rsidRPr="001B3CC1" w:rsidR="00471C9E" w:rsidP="00471C9E" w:rsidRDefault="00471C9E" w14:paraId="57262DDB" w14:textId="77777777">
      <w:pPr>
        <w:pStyle w:val="ListParagraph"/>
        <w:numPr>
          <w:ilvl w:val="0"/>
          <w:numId w:val="15"/>
        </w:numPr>
        <w:spacing w:after="160" w:line="259" w:lineRule="auto"/>
        <w:textboxTightWrap w:val="none"/>
        <w:rPr>
          <w:rFonts w:cstheme="minorHAnsi"/>
        </w:rPr>
      </w:pPr>
      <w:r>
        <w:rPr>
          <w:rFonts w:cstheme="minorHAnsi"/>
        </w:rPr>
        <w:t xml:space="preserve">A </w:t>
      </w:r>
      <w:r w:rsidRPr="001B3CC1">
        <w:rPr>
          <w:rFonts w:cstheme="minorHAnsi"/>
        </w:rPr>
        <w:t>Placer polls for completed Tasks (or is notified of completed Tasks)</w:t>
      </w:r>
    </w:p>
    <w:p w:rsidRPr="001B3CC1" w:rsidR="00471C9E" w:rsidP="00471C9E" w:rsidRDefault="00471C9E" w14:paraId="6EBA1D45" w14:textId="77777777">
      <w:pPr>
        <w:pStyle w:val="ListParagraph"/>
        <w:numPr>
          <w:ilvl w:val="0"/>
          <w:numId w:val="15"/>
        </w:numPr>
        <w:spacing w:after="160" w:line="259" w:lineRule="auto"/>
        <w:textboxTightWrap w:val="none"/>
        <w:rPr>
          <w:rFonts w:cstheme="minorHAnsi"/>
        </w:rPr>
      </w:pPr>
      <w:r>
        <w:rPr>
          <w:rFonts w:cstheme="minorHAnsi"/>
        </w:rPr>
        <w:t xml:space="preserve">The </w:t>
      </w:r>
      <w:r w:rsidRPr="001B3CC1">
        <w:rPr>
          <w:rFonts w:cstheme="minorHAnsi"/>
        </w:rPr>
        <w:t>Placer inspects results and updates ServiceRequest via PUT to indicate completion.</w:t>
      </w:r>
    </w:p>
    <w:p w:rsidR="00471C9E" w:rsidP="00471C9E" w:rsidRDefault="00471C9E" w14:paraId="7501E3CA" w14:textId="77777777">
      <w:pPr>
        <w:rPr>
          <w:rFonts w:asciiTheme="majorHAnsi" w:hAnsiTheme="majorHAnsi" w:eastAsiaTheme="majorEastAsia" w:cstheme="majorBidi"/>
          <w:color w:val="004689" w:themeColor="accent1" w:themeShade="BF"/>
          <w:sz w:val="32"/>
          <w:szCs w:val="32"/>
        </w:rPr>
      </w:pPr>
      <w:r>
        <w:br w:type="page"/>
      </w:r>
    </w:p>
    <w:p w:rsidR="00471C9E" w:rsidP="00471C9E" w:rsidRDefault="00471C9E" w14:paraId="648CA2CF" w14:textId="77777777">
      <w:pPr>
        <w:pStyle w:val="Heading1"/>
      </w:pPr>
      <w:bookmarkStart w:name="_Toc110354973" w:id="13"/>
      <w:bookmarkStart w:name="_Toc110355605" w:id="14"/>
      <w:r w:rsidRPr="001B3CC1">
        <w:lastRenderedPageBreak/>
        <w:t>Included FHIR Resources</w:t>
      </w:r>
      <w:bookmarkEnd w:id="13"/>
      <w:bookmarkEnd w:id="14"/>
    </w:p>
    <w:p w:rsidRPr="00EC1015" w:rsidR="00471C9E" w:rsidP="00471C9E" w:rsidRDefault="00471C9E" w14:paraId="024EC4BB" w14:textId="77777777">
      <w:r>
        <w:t>At a minimum, The following resources will need to be profiled to fully define the resources for the GMS:</w:t>
      </w:r>
    </w:p>
    <w:p w:rsidRPr="001A53B1" w:rsidR="00471C9E" w:rsidP="4E68B6FF" w:rsidRDefault="00471C9E" w14:paraId="22DDF222" w14:textId="45927081">
      <w:pPr>
        <w:pStyle w:val="ListParagraph"/>
        <w:numPr>
          <w:ilvl w:val="0"/>
          <w:numId w:val="16"/>
        </w:numPr>
        <w:spacing w:after="160" w:line="259" w:lineRule="auto"/>
        <w:textboxTightWrap w:val="none"/>
        <w:rPr>
          <w:rStyle w:val="Hyperlink"/>
          <w:rFonts w:ascii="Arial" w:hAnsi="Arial" w:cs="Arial" w:cstheme="minorAscii"/>
          <w:color w:val="0F0F0F" w:themeColor="text1"/>
        </w:rPr>
      </w:pPr>
      <w:r w:rsidRPr="4E68B6FF" w:rsidR="00471C9E">
        <w:rPr>
          <w:rFonts w:cs="Arial" w:cstheme="minorAscii"/>
        </w:rPr>
        <w:t xml:space="preserve">Subscription </w:t>
      </w:r>
      <w:hyperlink r:id="Rc4887e99dea743f4">
        <w:r w:rsidRPr="4E68B6FF" w:rsidR="00471C9E">
          <w:rPr>
            <w:rStyle w:val="Hyperlink"/>
            <w:rFonts w:cs="Arial" w:cstheme="minorAscii"/>
          </w:rPr>
          <w:t>Subscription - FHIR v4.3.0 (hl7.org)</w:t>
        </w:r>
      </w:hyperlink>
      <w:r w:rsidRPr="4E68B6FF" w:rsidR="003B0B23">
        <w:rPr>
          <w:rStyle w:val="Hyperlink"/>
          <w:rFonts w:cs="Arial" w:cstheme="minorAscii"/>
        </w:rPr>
        <w:t xml:space="preserve"> (NOT IN UK-CORE)</w:t>
      </w:r>
      <w:r w:rsidRPr="4E68B6FF" w:rsidR="00A12E85">
        <w:rPr>
          <w:rStyle w:val="Hyperlink"/>
          <w:rFonts w:cs="Arial" w:cstheme="minorAscii"/>
        </w:rPr>
        <w:t xml:space="preserve"> – talk to John about placeholder process</w:t>
      </w:r>
    </w:p>
    <w:p w:rsidRPr="001B3CC1" w:rsidR="001A53B1" w:rsidP="4E68B6FF" w:rsidRDefault="001A53B1" w14:paraId="571F5EDD" w14:textId="45927081">
      <w:pPr>
        <w:pStyle w:val="ListParagraph"/>
        <w:numPr>
          <w:ilvl w:val="1"/>
          <w:numId w:val="16"/>
        </w:numPr>
        <w:spacing w:after="160" w:line="259" w:lineRule="auto"/>
        <w:textboxTightWrap w:val="none"/>
        <w:rPr>
          <w:rFonts w:cs="Arial" w:cstheme="minorAscii"/>
        </w:rPr>
      </w:pPr>
      <w:r w:rsidRPr="4E68B6FF" w:rsidR="001A53B1">
        <w:rPr>
          <w:rStyle w:val="Hyperlink"/>
          <w:rFonts w:cs="Arial" w:cstheme="minorAscii"/>
        </w:rPr>
        <w:t>Extension assessed, demoted to NHSD if too specific</w:t>
      </w:r>
    </w:p>
    <w:p w:rsidRPr="001B3CC1" w:rsidR="00471C9E" w:rsidP="00471C9E" w:rsidRDefault="00471C9E" w14:paraId="379EBEAC" w14:textId="77777777">
      <w:pPr>
        <w:pStyle w:val="ListParagraph"/>
        <w:numPr>
          <w:ilvl w:val="0"/>
          <w:numId w:val="16"/>
        </w:numPr>
        <w:spacing w:after="160" w:line="259" w:lineRule="auto"/>
        <w:textboxTightWrap w:val="none"/>
        <w:rPr>
          <w:rFonts w:cstheme="minorHAnsi"/>
        </w:rPr>
      </w:pPr>
      <w:r w:rsidRPr="001B3CC1">
        <w:rPr>
          <w:rFonts w:cstheme="minorHAnsi"/>
        </w:rPr>
        <w:t xml:space="preserve">UKCore-ServiceRequest </w:t>
      </w:r>
      <w:hyperlink w:history="1" r:id="rId22">
        <w:r w:rsidRPr="001B3CC1">
          <w:rPr>
            <w:rStyle w:val="Hyperlink"/>
            <w:rFonts w:cstheme="minorHAnsi"/>
          </w:rPr>
          <w:t>HL7 FHIR® UK Core R4 | UK Core ServiceRequest - SIMPLIFIER.NET</w:t>
        </w:r>
      </w:hyperlink>
    </w:p>
    <w:p w:rsidRPr="001B3CC1" w:rsidR="00471C9E" w:rsidP="00471C9E" w:rsidRDefault="00471C9E" w14:paraId="60059F6E" w14:textId="77777777">
      <w:pPr>
        <w:pStyle w:val="ListParagraph"/>
        <w:numPr>
          <w:ilvl w:val="1"/>
          <w:numId w:val="16"/>
        </w:numPr>
        <w:spacing w:after="160" w:line="259" w:lineRule="auto"/>
        <w:textboxTightWrap w:val="none"/>
        <w:rPr>
          <w:rFonts w:cstheme="minorHAnsi"/>
        </w:rPr>
      </w:pPr>
      <w:r w:rsidRPr="001B3CC1">
        <w:rPr>
          <w:rFonts w:cstheme="minorHAnsi"/>
        </w:rPr>
        <w:t>Includes reference to UKCore-Patient, UKCore-Practitioner, UKCore-Organi</w:t>
      </w:r>
      <w:r>
        <w:rPr>
          <w:rFonts w:cstheme="minorHAnsi"/>
        </w:rPr>
        <w:t>z</w:t>
      </w:r>
      <w:r w:rsidRPr="001B3CC1">
        <w:rPr>
          <w:rFonts w:cstheme="minorHAnsi"/>
        </w:rPr>
        <w:t>ation (</w:t>
      </w:r>
      <w:r>
        <w:rPr>
          <w:rFonts w:cstheme="minorHAnsi"/>
        </w:rPr>
        <w:t xml:space="preserve">for </w:t>
      </w:r>
      <w:r w:rsidRPr="001B3CC1">
        <w:rPr>
          <w:rFonts w:cstheme="minorHAnsi"/>
        </w:rPr>
        <w:t>both requesting Org</w:t>
      </w:r>
      <w:r>
        <w:rPr>
          <w:rFonts w:cstheme="minorHAnsi"/>
        </w:rPr>
        <w:t>anisation</w:t>
      </w:r>
      <w:r w:rsidRPr="001B3CC1">
        <w:rPr>
          <w:rFonts w:cstheme="minorHAnsi"/>
        </w:rPr>
        <w:t xml:space="preserve"> and GLH performer), </w:t>
      </w:r>
    </w:p>
    <w:p w:rsidRPr="001B3CC1" w:rsidR="00471C9E" w:rsidP="00471C9E" w:rsidRDefault="00471C9E" w14:paraId="52C21BB9" w14:textId="77777777">
      <w:pPr>
        <w:pStyle w:val="ListParagraph"/>
        <w:numPr>
          <w:ilvl w:val="1"/>
          <w:numId w:val="16"/>
        </w:numPr>
        <w:spacing w:after="160" w:line="259" w:lineRule="auto"/>
        <w:textboxTightWrap w:val="none"/>
        <w:rPr>
          <w:rFonts w:cstheme="minorHAnsi"/>
        </w:rPr>
      </w:pPr>
      <w:r w:rsidRPr="001B3CC1">
        <w:rPr>
          <w:rFonts w:cstheme="minorHAnsi"/>
        </w:rPr>
        <w:t>Optionally also Encounter (within which the ServiceRequest was created, Condition, Observation, DiagnosticReport (for reason reference) and Any supporting info.</w:t>
      </w:r>
    </w:p>
    <w:p w:rsidRPr="001B3CC1" w:rsidR="00471C9E" w:rsidP="00471C9E" w:rsidRDefault="00471C9E" w14:paraId="7BAE5D19" w14:textId="77777777">
      <w:pPr>
        <w:pStyle w:val="ListParagraph"/>
        <w:numPr>
          <w:ilvl w:val="1"/>
          <w:numId w:val="16"/>
        </w:numPr>
        <w:spacing w:after="160" w:line="259" w:lineRule="auto"/>
        <w:textboxTightWrap w:val="none"/>
        <w:rPr>
          <w:rFonts w:cstheme="minorHAnsi"/>
        </w:rPr>
      </w:pPr>
      <w:r w:rsidRPr="001B3CC1">
        <w:rPr>
          <w:rFonts w:cstheme="minorHAnsi"/>
        </w:rPr>
        <w:t>May also include Provenance</w:t>
      </w:r>
    </w:p>
    <w:p w:rsidRPr="0036674E" w:rsidR="00471C9E" w:rsidP="4E68B6FF" w:rsidRDefault="00471C9E" w14:paraId="6B368090" w14:textId="45927081">
      <w:pPr>
        <w:pStyle w:val="ListParagraph"/>
        <w:numPr>
          <w:ilvl w:val="0"/>
          <w:numId w:val="16"/>
        </w:numPr>
        <w:spacing w:after="160" w:line="259" w:lineRule="auto"/>
        <w:textboxTightWrap w:val="none"/>
        <w:rPr>
          <w:rStyle w:val="Hyperlink"/>
          <w:rFonts w:ascii="Arial" w:hAnsi="Arial" w:cs="Arial" w:cstheme="minorAscii"/>
          <w:color w:val="0F0F0F" w:themeColor="text1"/>
        </w:rPr>
      </w:pPr>
      <w:r w:rsidRPr="4E68B6FF" w:rsidR="00471C9E">
        <w:rPr>
          <w:rFonts w:cs="Arial" w:cstheme="minorAscii"/>
        </w:rPr>
        <w:t xml:space="preserve">UKCore-Specimen </w:t>
      </w:r>
      <w:hyperlink r:id="R5aa8c4f5b70b4896">
        <w:r w:rsidRPr="4E68B6FF" w:rsidR="00471C9E">
          <w:rPr>
            <w:rStyle w:val="Hyperlink"/>
            <w:rFonts w:cs="Arial" w:cstheme="minorAscii"/>
          </w:rPr>
          <w:t>HL7 FHIR® UK Core R4 | UK Core Specimen - SIMPLIFIER.NET</w:t>
        </w:r>
      </w:hyperlink>
      <w:r w:rsidRPr="4E68B6FF" w:rsidR="003B0B23">
        <w:rPr>
          <w:rStyle w:val="Hyperlink"/>
          <w:rFonts w:cs="Arial" w:cstheme="minorAscii"/>
        </w:rPr>
        <w:t xml:space="preserve"> </w:t>
      </w:r>
      <w:r w:rsidRPr="4E68B6FF" w:rsidR="003B0B23">
        <w:rPr>
          <w:rStyle w:val="Hyperlink"/>
          <w:rFonts w:cs="Arial" w:cstheme="minorAscii"/>
        </w:rPr>
        <w:t>(DRAFT)</w:t>
      </w:r>
    </w:p>
    <w:p w:rsidRPr="009A26EE" w:rsidR="0036674E" w:rsidP="4E68B6FF" w:rsidRDefault="0036674E" w14:paraId="54D32973" w14:textId="45927081">
      <w:pPr>
        <w:pStyle w:val="ListParagraph"/>
        <w:numPr>
          <w:ilvl w:val="1"/>
          <w:numId w:val="16"/>
        </w:numPr>
        <w:spacing w:after="160" w:line="259" w:lineRule="auto"/>
        <w:textboxTightWrap w:val="none"/>
        <w:rPr>
          <w:rStyle w:val="Hyperlink"/>
          <w:rFonts w:ascii="Arial" w:hAnsi="Arial" w:cs="Arial" w:cstheme="minorAscii"/>
          <w:color w:val="0F0F0F" w:themeColor="text1"/>
        </w:rPr>
      </w:pPr>
      <w:r w:rsidRPr="4E68B6FF" w:rsidR="0036674E">
        <w:rPr>
          <w:rStyle w:val="Hyperlink"/>
          <w:rFonts w:cs="Arial" w:cstheme="minorAscii"/>
        </w:rPr>
        <w:t xml:space="preserve">C&amp;TA, </w:t>
      </w:r>
      <w:r w:rsidRPr="4E68B6FF" w:rsidR="009A26EE">
        <w:rPr>
          <w:rStyle w:val="Hyperlink"/>
          <w:rFonts w:cs="Arial" w:cstheme="minorAscii"/>
        </w:rPr>
        <w:t>UK FHIR community</w:t>
      </w:r>
      <w:r w:rsidRPr="4E68B6FF" w:rsidR="000523BB">
        <w:rPr>
          <w:rStyle w:val="Hyperlink"/>
          <w:rFonts w:cs="Arial" w:cstheme="minorAscii"/>
        </w:rPr>
        <w:t xml:space="preserve"> – 6-9 months</w:t>
      </w:r>
    </w:p>
    <w:p w:rsidRPr="001B3CC1" w:rsidR="009A26EE" w:rsidP="4E68B6FF" w:rsidRDefault="009A26EE" w14:paraId="5830F36F" w14:textId="45927081">
      <w:pPr>
        <w:pStyle w:val="ListParagraph"/>
        <w:numPr>
          <w:ilvl w:val="1"/>
          <w:numId w:val="16"/>
        </w:numPr>
        <w:spacing w:after="160" w:line="259" w:lineRule="auto"/>
        <w:textboxTightWrap w:val="none"/>
        <w:rPr>
          <w:rFonts w:cs="Arial" w:cstheme="minorAscii"/>
        </w:rPr>
      </w:pPr>
      <w:r w:rsidRPr="4E68B6FF" w:rsidR="009A26EE">
        <w:rPr>
          <w:rStyle w:val="Hyperlink"/>
          <w:rFonts w:cs="Arial" w:cstheme="minorAscii"/>
        </w:rPr>
        <w:t>Active doesn’t stop implementation for FoT</w:t>
      </w:r>
    </w:p>
    <w:p w:rsidRPr="001B3CC1" w:rsidR="00471C9E" w:rsidP="00471C9E" w:rsidRDefault="00471C9E" w14:paraId="24EF1784" w14:textId="3EC7FC61">
      <w:pPr>
        <w:pStyle w:val="ListParagraph"/>
        <w:numPr>
          <w:ilvl w:val="0"/>
          <w:numId w:val="16"/>
        </w:numPr>
        <w:spacing w:after="160" w:line="259" w:lineRule="auto"/>
        <w:textboxTightWrap w:val="none"/>
        <w:rPr>
          <w:rFonts w:cstheme="minorHAnsi"/>
        </w:rPr>
      </w:pPr>
      <w:r w:rsidRPr="001B3CC1">
        <w:rPr>
          <w:rFonts w:cstheme="minorHAnsi"/>
        </w:rPr>
        <w:t xml:space="preserve">UKCore-Consent </w:t>
      </w:r>
      <w:hyperlink w:history="1" r:id="rId24">
        <w:r w:rsidRPr="001B3CC1">
          <w:rPr>
            <w:rStyle w:val="Hyperlink"/>
            <w:rFonts w:cstheme="minorHAnsi"/>
          </w:rPr>
          <w:t>HL7 FHIR® UK Core R4 | UK Core Consent - SIMPLIFIER.NET</w:t>
        </w:r>
      </w:hyperlink>
      <w:r w:rsidR="003B0B23">
        <w:rPr>
          <w:rStyle w:val="Hyperlink"/>
          <w:rFonts w:cstheme="minorHAnsi"/>
        </w:rPr>
        <w:t xml:space="preserve"> </w:t>
      </w:r>
      <w:r w:rsidR="003B0B23">
        <w:rPr>
          <w:rStyle w:val="Hyperlink"/>
          <w:rFonts w:cstheme="minorHAnsi"/>
        </w:rPr>
        <w:t>(DRAFT)</w:t>
      </w:r>
    </w:p>
    <w:p w:rsidRPr="001B3CC1" w:rsidR="00471C9E" w:rsidP="00471C9E" w:rsidRDefault="00471C9E" w14:paraId="0365D888" w14:textId="77777777">
      <w:pPr>
        <w:pStyle w:val="ListParagraph"/>
        <w:numPr>
          <w:ilvl w:val="1"/>
          <w:numId w:val="16"/>
        </w:numPr>
        <w:spacing w:after="160" w:line="259" w:lineRule="auto"/>
        <w:textboxTightWrap w:val="none"/>
        <w:rPr>
          <w:rFonts w:cstheme="minorHAnsi"/>
        </w:rPr>
      </w:pPr>
      <w:r w:rsidRPr="001B3CC1">
        <w:rPr>
          <w:rFonts w:cstheme="minorHAnsi"/>
        </w:rPr>
        <w:t xml:space="preserve">Need to confirm where in the workflow this will need to sit, </w:t>
      </w:r>
      <w:r>
        <w:rPr>
          <w:rFonts w:cstheme="minorHAnsi"/>
        </w:rPr>
        <w:t xml:space="preserve">e.g. </w:t>
      </w:r>
      <w:r w:rsidRPr="001B3CC1">
        <w:rPr>
          <w:rFonts w:cstheme="minorHAnsi"/>
        </w:rPr>
        <w:t>will this be sent to the broker</w:t>
      </w:r>
      <w:r>
        <w:rPr>
          <w:rFonts w:cstheme="minorHAnsi"/>
        </w:rPr>
        <w:t xml:space="preserve"> or will this be stored by GEL separately.</w:t>
      </w:r>
    </w:p>
    <w:p w:rsidRPr="001B3CC1" w:rsidR="00471C9E" w:rsidP="00471C9E" w:rsidRDefault="00471C9E" w14:paraId="75308802" w14:textId="77777777">
      <w:pPr>
        <w:pStyle w:val="ListParagraph"/>
        <w:numPr>
          <w:ilvl w:val="0"/>
          <w:numId w:val="16"/>
        </w:numPr>
        <w:spacing w:after="160" w:line="259" w:lineRule="auto"/>
        <w:textboxTightWrap w:val="none"/>
        <w:rPr>
          <w:rFonts w:cstheme="minorHAnsi"/>
        </w:rPr>
      </w:pPr>
      <w:r w:rsidRPr="001B3CC1">
        <w:rPr>
          <w:rFonts w:cstheme="minorHAnsi"/>
        </w:rPr>
        <w:t xml:space="preserve">UKCore-Task </w:t>
      </w:r>
      <w:hyperlink w:history="1" r:id="rId25">
        <w:r w:rsidRPr="001B3CC1">
          <w:rPr>
            <w:rStyle w:val="Hyperlink"/>
            <w:rFonts w:cstheme="minorHAnsi"/>
          </w:rPr>
          <w:t>HL7 FHIR® UK Core R4 | UK Core Task - SIMPLIFIER.NET</w:t>
        </w:r>
      </w:hyperlink>
    </w:p>
    <w:p w:rsidRPr="00AB1E04" w:rsidR="00471C9E" w:rsidP="4E68B6FF" w:rsidRDefault="00471C9E" w14:paraId="61DEB42E" w14:textId="45927081">
      <w:pPr>
        <w:pStyle w:val="ListParagraph"/>
        <w:numPr>
          <w:ilvl w:val="0"/>
          <w:numId w:val="16"/>
        </w:numPr>
        <w:spacing w:after="160" w:line="259" w:lineRule="auto"/>
        <w:textboxTightWrap w:val="none"/>
        <w:rPr>
          <w:rStyle w:val="Hyperlink"/>
          <w:rFonts w:cs="Arial" w:cstheme="minorAscii"/>
          <w:color w:val="auto"/>
        </w:rPr>
      </w:pPr>
      <w:r w:rsidRPr="4E68B6FF" w:rsidR="00471C9E">
        <w:rPr>
          <w:rFonts w:cs="Arial" w:cstheme="minorAscii"/>
        </w:rPr>
        <w:t xml:space="preserve">UKCore-DiagnosticReport (to include only PDF in stage 1, structured in later stages) </w:t>
      </w:r>
      <w:hyperlink r:id="Rba25b423ee184393">
        <w:r w:rsidRPr="4E68B6FF" w:rsidR="00471C9E">
          <w:rPr>
            <w:rStyle w:val="Hyperlink"/>
            <w:rFonts w:cs="Arial" w:cstheme="minorAscii"/>
          </w:rPr>
          <w:t>HL7 FHIR® UK Core R4 | UK Core DiagnosticReport - SIMPLIFIER.NET</w:t>
        </w:r>
      </w:hyperlink>
      <w:r w:rsidRPr="4E68B6FF" w:rsidR="003B0B23">
        <w:rPr>
          <w:rStyle w:val="Hyperlink"/>
          <w:rFonts w:cs="Arial" w:cstheme="minorAscii"/>
        </w:rPr>
        <w:t xml:space="preserve"> (DRAFT)</w:t>
      </w:r>
    </w:p>
    <w:p w:rsidRPr="00AB1E04" w:rsidR="00AB1E04" w:rsidP="4E68B6FF" w:rsidRDefault="00AB1E04" w14:paraId="2E57943A" w14:textId="45927081">
      <w:pPr>
        <w:pStyle w:val="ListParagraph"/>
        <w:numPr>
          <w:ilvl w:val="0"/>
          <w:numId w:val="16"/>
        </w:numPr>
        <w:spacing w:after="160" w:line="259" w:lineRule="auto"/>
        <w:textboxTightWrap w:val="none"/>
        <w:rPr>
          <w:rFonts w:ascii="Arial" w:hAnsi="Arial" w:cs="Arial" w:asciiTheme="minorAscii" w:hAnsiTheme="minorAscii" w:cstheme="minorAscii"/>
          <w:color w:val="auto"/>
        </w:rPr>
      </w:pPr>
      <w:r w:rsidRPr="4E68B6FF" w:rsidR="00AB1E04">
        <w:rPr>
          <w:rFonts w:cs="Arial" w:cstheme="minorAscii"/>
        </w:rPr>
        <w:t>Also to consider:</w:t>
      </w:r>
    </w:p>
    <w:p w:rsidRPr="00FB692B" w:rsidR="00AB1E04" w:rsidP="4E68B6FF" w:rsidRDefault="00AB1E04" w14:paraId="01542E70" w14:textId="45927081">
      <w:pPr>
        <w:pStyle w:val="ListParagraph"/>
        <w:numPr>
          <w:ilvl w:val="1"/>
          <w:numId w:val="16"/>
        </w:numPr>
        <w:spacing w:after="160" w:line="259" w:lineRule="auto"/>
        <w:textboxTightWrap w:val="none"/>
        <w:rPr>
          <w:rFonts w:ascii="Arial" w:hAnsi="Arial" w:cs="Arial" w:asciiTheme="minorAscii" w:hAnsiTheme="minorAscii" w:cstheme="minorAscii"/>
          <w:color w:val="auto"/>
        </w:rPr>
      </w:pPr>
      <w:r w:rsidRPr="4E68B6FF" w:rsidR="00AB1E04">
        <w:rPr>
          <w:rFonts w:cs="Arial" w:cstheme="minorAscii"/>
        </w:rPr>
        <w:t xml:space="preserve">FamilyMemberHistory </w:t>
      </w:r>
      <w:hyperlink r:id="R9030e9e1f0ff4373">
        <w:r w:rsidRPr="4E68B6FF" w:rsidR="006A33BD">
          <w:rPr>
            <w:rStyle w:val="Hyperlink"/>
          </w:rPr>
          <w:t>FamilyMemberHistory - FHIR v4.3.0 (hl7.org)</w:t>
        </w:r>
      </w:hyperlink>
      <w:r w:rsidR="006A33BD">
        <w:rPr/>
        <w:t xml:space="preserve"> </w:t>
      </w:r>
      <w:r w:rsidR="00997537">
        <w:rPr/>
        <w:t xml:space="preserve">for genetic pedigree </w:t>
      </w:r>
      <w:r w:rsidR="00FB692B">
        <w:rPr/>
        <w:t>(NOT IN UK CORE)</w:t>
      </w:r>
    </w:p>
    <w:p w:rsidRPr="001B3CC1" w:rsidR="00FB692B" w:rsidP="4E68B6FF" w:rsidRDefault="00997537" w14:paraId="75A4A0FA" w14:textId="45927081">
      <w:pPr>
        <w:pStyle w:val="ListParagraph"/>
        <w:numPr>
          <w:ilvl w:val="1"/>
          <w:numId w:val="16"/>
        </w:numPr>
        <w:spacing w:after="160" w:line="259" w:lineRule="auto"/>
        <w:textboxTightWrap w:val="none"/>
        <w:rPr>
          <w:rStyle w:val="Hyperlink"/>
          <w:rFonts w:cs="Arial" w:cstheme="minorAscii"/>
          <w:color w:val="auto"/>
        </w:rPr>
      </w:pPr>
      <w:r w:rsidRPr="4E68B6FF" w:rsidR="00997537">
        <w:rPr>
          <w:rFonts w:cs="Arial" w:cstheme="minorAscii"/>
        </w:rPr>
        <w:t xml:space="preserve">RelatedPerson </w:t>
      </w:r>
      <w:hyperlink r:id="R2bac9f352605497a">
        <w:r w:rsidRPr="4E68B6FF" w:rsidR="00BF0F8C">
          <w:rPr>
            <w:rStyle w:val="Hyperlink"/>
          </w:rPr>
          <w:t>HL7 FHIR® UK Core R4 | UK Core RelatedPerson - SIMPLIFIER.NET</w:t>
        </w:r>
      </w:hyperlink>
    </w:p>
    <w:p w:rsidRPr="004175B8" w:rsidR="00471C9E" w:rsidP="00471C9E" w:rsidRDefault="00471C9E" w14:paraId="37B32180" w14:textId="77777777">
      <w:pPr>
        <w:rPr>
          <w:rFonts w:asciiTheme="minorHAnsi" w:hAnsiTheme="minorHAnsi" w:cstheme="minorHAnsi"/>
        </w:rPr>
      </w:pPr>
    </w:p>
    <w:p w:rsidRPr="004175B8" w:rsidR="00471C9E" w:rsidP="00471C9E" w:rsidRDefault="00471C9E" w14:paraId="6E190EB4" w14:textId="77777777">
      <w:pPr>
        <w:rPr>
          <w:rFonts w:asciiTheme="minorHAnsi" w:hAnsiTheme="minorHAnsi" w:cstheme="minorHAnsi"/>
        </w:rPr>
      </w:pPr>
      <w:r w:rsidRPr="004175B8">
        <w:rPr>
          <w:rFonts w:asciiTheme="minorHAnsi" w:hAnsiTheme="minorHAnsi" w:cstheme="minorHAnsi"/>
        </w:rPr>
        <w:t>The Following sections</w:t>
      </w:r>
      <w:r>
        <w:rPr>
          <w:rFonts w:cstheme="minorHAnsi"/>
        </w:rPr>
        <w:t xml:space="preserve"> present the snapshot structure for each resource and present an example of each (which has been expanded as much as reasonably possible). The examples will be cut down or extended depending on the minimum dataset requirement from the GMS programme.</w:t>
      </w:r>
    </w:p>
    <w:p w:rsidR="00471C9E" w:rsidP="006E43D0" w:rsidRDefault="00471C9E" w14:paraId="5255FC1C" w14:textId="77777777">
      <w:pPr>
        <w:pStyle w:val="Heading2"/>
        <w:numPr>
          <w:ilvl w:val="0"/>
          <w:numId w:val="0"/>
        </w:numPr>
        <w:ind w:left="431" w:hanging="431"/>
      </w:pPr>
      <w:bookmarkStart w:name="_Toc110354974" w:id="15"/>
      <w:bookmarkStart w:name="_Toc110355606" w:id="16"/>
      <w:r>
        <w:lastRenderedPageBreak/>
        <w:t>Subscription</w:t>
      </w:r>
      <w:bookmarkEnd w:id="15"/>
      <w:bookmarkEnd w:id="16"/>
    </w:p>
    <w:p w:rsidR="00471C9E" w:rsidP="00471C9E" w:rsidRDefault="00471C9E" w14:paraId="47B5AD97" w14:textId="77777777">
      <w:pPr>
        <w:rPr>
          <w:rFonts w:cs="Arial"/>
        </w:rPr>
      </w:pPr>
      <w:r w:rsidRPr="00141471">
        <w:rPr>
          <w:rFonts w:cs="Arial"/>
          <w:noProof/>
        </w:rPr>
        <w:drawing>
          <wp:inline distT="0" distB="0" distL="0" distR="0" wp14:anchorId="2090C57E" wp14:editId="6CF52353">
            <wp:extent cx="5731510" cy="202057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9"/>
                    <a:stretch>
                      <a:fillRect/>
                    </a:stretch>
                  </pic:blipFill>
                  <pic:spPr>
                    <a:xfrm>
                      <a:off x="0" y="0"/>
                      <a:ext cx="5731510" cy="202057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DC41FF" w:rsidR="00471C9E" w:rsidTr="00310808" w14:paraId="32B2EB19" w14:textId="77777777">
        <w:tc>
          <w:tcPr>
            <w:tcW w:w="9016" w:type="dxa"/>
          </w:tcPr>
          <w:p w:rsidRPr="00DC41FF" w:rsidR="00471C9E" w:rsidP="00310808" w:rsidRDefault="00471C9E" w14:paraId="1FD15785" w14:textId="77777777">
            <w:pPr>
              <w:rPr>
                <w:rFonts w:ascii="Consolas" w:hAnsi="Consolas" w:cs="Arial"/>
                <w:sz w:val="20"/>
                <w:szCs w:val="20"/>
              </w:rPr>
            </w:pPr>
            <w:r w:rsidRPr="00DC41FF">
              <w:rPr>
                <w:rFonts w:ascii="Consolas" w:hAnsi="Consolas" w:cs="Arial"/>
                <w:sz w:val="20"/>
                <w:szCs w:val="20"/>
              </w:rPr>
              <w:t>{</w:t>
            </w:r>
          </w:p>
          <w:p w:rsidRPr="00DC41FF" w:rsidR="00471C9E" w:rsidP="00310808" w:rsidRDefault="00471C9E" w14:paraId="3D173EBE"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"resourceType": "Subscription",</w:t>
            </w:r>
          </w:p>
          <w:p w:rsidRPr="00DC41FF" w:rsidR="00471C9E" w:rsidP="00310808" w:rsidRDefault="00471C9E" w14:paraId="3FCEC60E"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"id": "Subscription-TaskNotification-Example",</w:t>
            </w:r>
          </w:p>
          <w:p w:rsidRPr="00DC41FF" w:rsidR="00471C9E" w:rsidP="00310808" w:rsidRDefault="00471C9E" w14:paraId="7A90E86A"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"status": "active",</w:t>
            </w:r>
          </w:p>
          <w:p w:rsidRPr="00DC41FF" w:rsidR="00471C9E" w:rsidP="00310808" w:rsidRDefault="00471C9E" w14:paraId="243128D7"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"contact": [</w:t>
            </w:r>
          </w:p>
          <w:p w:rsidRPr="00DC41FF" w:rsidR="00471C9E" w:rsidP="00310808" w:rsidRDefault="00471C9E" w14:paraId="0CF87D2D"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w:t>
            </w:r>
          </w:p>
          <w:p w:rsidRPr="00DC41FF" w:rsidR="00471C9E" w:rsidP="00310808" w:rsidRDefault="00471C9E" w14:paraId="33E6DC40"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"system": "email",</w:t>
            </w:r>
          </w:p>
          <w:p w:rsidRPr="00DC41FF" w:rsidR="00471C9E" w:rsidP="00310808" w:rsidRDefault="00471C9E" w14:paraId="3A9C3FDE"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"value": "mft.genomics@nhs.net"</w:t>
            </w:r>
          </w:p>
          <w:p w:rsidRPr="00DC41FF" w:rsidR="00471C9E" w:rsidP="00310808" w:rsidRDefault="00471C9E" w14:paraId="174AFF78"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w:t>
            </w:r>
          </w:p>
          <w:p w:rsidRPr="00DC41FF" w:rsidR="00471C9E" w:rsidP="00310808" w:rsidRDefault="00471C9E" w14:paraId="33374D93"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w:t>
            </w:r>
          </w:p>
          <w:p w:rsidRPr="00DC41FF" w:rsidR="00471C9E" w:rsidP="00310808" w:rsidRDefault="00471C9E" w14:paraId="6BA7D5F8"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"reason": "Notification of new tasks for Manchester GLH",</w:t>
            </w:r>
          </w:p>
          <w:p w:rsidRPr="00DC41FF" w:rsidR="00471C9E" w:rsidP="00310808" w:rsidRDefault="00471C9E" w14:paraId="20C87592"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"criteria": "Task?owner=Organization/UKCore-Organization-RBV-Example",</w:t>
            </w:r>
          </w:p>
          <w:p w:rsidRPr="00DC41FF" w:rsidR="00471C9E" w:rsidP="00310808" w:rsidRDefault="00471C9E" w14:paraId="455319DC"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"channel": {</w:t>
            </w:r>
          </w:p>
          <w:p w:rsidRPr="00DC41FF" w:rsidR="00471C9E" w:rsidP="00310808" w:rsidRDefault="00471C9E" w14:paraId="2013F320"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"type": "rest-hook",</w:t>
            </w:r>
          </w:p>
          <w:p w:rsidRPr="00DC41FF" w:rsidR="00471C9E" w:rsidP="00310808" w:rsidRDefault="00471C9E" w14:paraId="3862E32C"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"endpoint": "https://mft.nhs.uk/nwglh/fhir",</w:t>
            </w:r>
          </w:p>
          <w:p w:rsidRPr="00DC41FF" w:rsidR="00471C9E" w:rsidP="00310808" w:rsidRDefault="00471C9E" w14:paraId="44B1F2F0"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ab/>
            </w:r>
            <w:r w:rsidRPr="00DC41FF">
              <w:rPr>
                <w:rFonts w:ascii="Consolas" w:hAnsi="Consolas" w:cs="Arial"/>
                <w:sz w:val="20"/>
                <w:szCs w:val="20"/>
              </w:rPr>
              <w:t>"payload": "application/fhir+json"</w:t>
            </w:r>
          </w:p>
          <w:p w:rsidRPr="00DC41FF" w:rsidR="00471C9E" w:rsidP="00310808" w:rsidRDefault="00471C9E" w14:paraId="79C1C6DD" w14:textId="77777777">
            <w:pPr>
              <w:rPr>
                <w:rFonts w:ascii="Consolas" w:hAnsi="Consolas" w:cs="Arial"/>
                <w:sz w:val="20"/>
                <w:szCs w:val="20"/>
              </w:rPr>
            </w:pPr>
            <w:r w:rsidRPr="00DC41FF">
              <w:rPr>
                <w:rFonts w:ascii="Consolas" w:hAnsi="Consolas" w:cs="Arial"/>
                <w:sz w:val="20"/>
                <w:szCs w:val="20"/>
              </w:rPr>
              <w:tab/>
            </w:r>
            <w:r w:rsidRPr="00DC41FF">
              <w:rPr>
                <w:rFonts w:ascii="Consolas" w:hAnsi="Consolas" w:cs="Arial"/>
                <w:sz w:val="20"/>
                <w:szCs w:val="20"/>
              </w:rPr>
              <w:t>}</w:t>
            </w:r>
          </w:p>
          <w:p w:rsidRPr="00DC41FF" w:rsidR="00471C9E" w:rsidP="00310808" w:rsidRDefault="00471C9E" w14:paraId="19F6F8C9" w14:textId="77777777">
            <w:pPr>
              <w:rPr>
                <w:rFonts w:ascii="Consolas" w:hAnsi="Consolas" w:cs="Arial"/>
                <w:sz w:val="20"/>
                <w:szCs w:val="20"/>
              </w:rPr>
            </w:pPr>
            <w:r w:rsidRPr="00DC41FF">
              <w:rPr>
                <w:rFonts w:ascii="Consolas" w:hAnsi="Consolas" w:cs="Arial"/>
                <w:sz w:val="20"/>
                <w:szCs w:val="20"/>
              </w:rPr>
              <w:t>}</w:t>
            </w:r>
          </w:p>
        </w:tc>
      </w:tr>
    </w:tbl>
    <w:p w:rsidR="00471C9E" w:rsidP="00471C9E" w:rsidRDefault="00471C9E" w14:paraId="14F1DAC7" w14:textId="77777777">
      <w:pPr>
        <w:rPr>
          <w:rFonts w:cs="Arial"/>
        </w:rPr>
      </w:pPr>
    </w:p>
    <w:p w:rsidR="00471C9E" w:rsidP="00471C9E" w:rsidRDefault="00471C9E" w14:paraId="1D62BCB7" w14:textId="77777777">
      <w:pPr>
        <w:rPr>
          <w:rFonts w:cs="Arial"/>
        </w:rPr>
      </w:pPr>
    </w:p>
    <w:p w:rsidR="00471C9E" w:rsidP="006E43D0" w:rsidRDefault="00471C9E" w14:paraId="6FEE89B3" w14:textId="77777777">
      <w:pPr>
        <w:pStyle w:val="Heading2"/>
        <w:numPr>
          <w:ilvl w:val="0"/>
          <w:numId w:val="0"/>
        </w:numPr>
        <w:ind w:left="431" w:hanging="431"/>
      </w:pPr>
      <w:bookmarkStart w:name="_Toc110354975" w:id="17"/>
      <w:bookmarkStart w:name="_Toc110355607" w:id="18"/>
      <w:r>
        <w:lastRenderedPageBreak/>
        <w:t>Specimen (e.g. Blood Sample)</w:t>
      </w:r>
      <w:bookmarkEnd w:id="17"/>
      <w:bookmarkEnd w:id="18"/>
    </w:p>
    <w:p w:rsidR="00471C9E" w:rsidP="00471C9E" w:rsidRDefault="00471C9E" w14:paraId="2D259456" w14:textId="77777777">
      <w:pPr>
        <w:rPr>
          <w:rFonts w:cs="Arial"/>
        </w:rPr>
      </w:pPr>
      <w:r w:rsidRPr="00CA2DF5">
        <w:rPr>
          <w:rFonts w:cs="Arial"/>
          <w:noProof/>
        </w:rPr>
        <w:drawing>
          <wp:inline distT="0" distB="0" distL="0" distR="0" wp14:anchorId="13591BF8" wp14:editId="5C92B376">
            <wp:extent cx="4915586" cy="6677957"/>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0"/>
                    <a:stretch>
                      <a:fillRect/>
                    </a:stretch>
                  </pic:blipFill>
                  <pic:spPr>
                    <a:xfrm>
                      <a:off x="0" y="0"/>
                      <a:ext cx="4915586" cy="667795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456E55" w:rsidR="00471C9E" w:rsidTr="00310808" w14:paraId="541A4D60" w14:textId="77777777">
        <w:tc>
          <w:tcPr>
            <w:tcW w:w="9016" w:type="dxa"/>
          </w:tcPr>
          <w:p w:rsidRPr="00456E55" w:rsidR="00471C9E" w:rsidP="00310808" w:rsidRDefault="00471C9E" w14:paraId="15B867E9" w14:textId="77777777">
            <w:pPr>
              <w:rPr>
                <w:rFonts w:ascii="Consolas" w:hAnsi="Consolas" w:cs="Arial"/>
                <w:sz w:val="20"/>
                <w:szCs w:val="20"/>
              </w:rPr>
            </w:pPr>
            <w:r w:rsidRPr="00456E55">
              <w:rPr>
                <w:rFonts w:ascii="Consolas" w:hAnsi="Consolas" w:cs="Arial"/>
                <w:sz w:val="20"/>
                <w:szCs w:val="20"/>
              </w:rPr>
              <w:t>{</w:t>
            </w:r>
          </w:p>
          <w:p w:rsidRPr="00456E55" w:rsidR="00471C9E" w:rsidP="00310808" w:rsidRDefault="00471C9E" w14:paraId="5E76FFC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"resourceType": "Specimen",</w:t>
            </w:r>
          </w:p>
          <w:p w:rsidRPr="00456E55" w:rsidR="00471C9E" w:rsidP="00310808" w:rsidRDefault="00471C9E" w14:paraId="163E6C1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"id": "UKCore-Specimen-MichaelJonesBlood-Example",</w:t>
            </w:r>
          </w:p>
          <w:p w:rsidRPr="00456E55" w:rsidR="00471C9E" w:rsidP="00310808" w:rsidRDefault="00471C9E" w14:paraId="73C5E4E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"meta": {</w:t>
            </w:r>
          </w:p>
          <w:p w:rsidRPr="00456E55" w:rsidR="00471C9E" w:rsidP="00310808" w:rsidRDefault="00471C9E" w14:paraId="09EA77DD" w14:textId="77777777">
            <w:pPr>
              <w:rPr>
                <w:rFonts w:ascii="Consolas" w:hAnsi="Consolas" w:cs="Arial"/>
                <w:sz w:val="20"/>
                <w:szCs w:val="20"/>
              </w:rPr>
            </w:pPr>
            <w:r w:rsidRPr="00456E55">
              <w:rPr>
                <w:rFonts w:ascii="Consolas" w:hAnsi="Consolas" w:cs="Arial"/>
                <w:sz w:val="20"/>
                <w:szCs w:val="20"/>
              </w:rPr>
              <w:t xml:space="preserve">        "profile": [</w:t>
            </w:r>
          </w:p>
          <w:p w:rsidRPr="00456E55" w:rsidR="00471C9E" w:rsidP="00310808" w:rsidRDefault="00471C9E" w14:paraId="030510F6" w14:textId="77777777">
            <w:pPr>
              <w:rPr>
                <w:rFonts w:ascii="Consolas" w:hAnsi="Consolas" w:cs="Arial"/>
                <w:sz w:val="20"/>
                <w:szCs w:val="20"/>
              </w:rPr>
            </w:pPr>
            <w:r w:rsidRPr="00456E55">
              <w:rPr>
                <w:rFonts w:ascii="Consolas" w:hAnsi="Consolas" w:cs="Arial"/>
                <w:sz w:val="20"/>
                <w:szCs w:val="20"/>
              </w:rPr>
              <w:t xml:space="preserve">            "https://fhir.hl7.org.uk/StructureDefinition/UKCore-Specimen"</w:t>
            </w:r>
          </w:p>
          <w:p w:rsidRPr="00456E55" w:rsidR="00471C9E" w:rsidP="00310808" w:rsidRDefault="00471C9E" w14:paraId="74685F44" w14:textId="77777777">
            <w:pPr>
              <w:rPr>
                <w:rFonts w:ascii="Consolas" w:hAnsi="Consolas" w:cs="Arial"/>
                <w:sz w:val="20"/>
                <w:szCs w:val="20"/>
              </w:rPr>
            </w:pPr>
            <w:r w:rsidRPr="00456E55">
              <w:rPr>
                <w:rFonts w:ascii="Consolas" w:hAnsi="Consolas" w:cs="Arial"/>
                <w:sz w:val="20"/>
                <w:szCs w:val="20"/>
              </w:rPr>
              <w:t xml:space="preserve">        ]</w:t>
            </w:r>
          </w:p>
          <w:p w:rsidRPr="00456E55" w:rsidR="00471C9E" w:rsidP="00310808" w:rsidRDefault="00471C9E" w14:paraId="631BB2DB" w14:textId="77777777">
            <w:pPr>
              <w:rPr>
                <w:rFonts w:ascii="Consolas" w:hAnsi="Consolas" w:cs="Arial"/>
                <w:sz w:val="20"/>
                <w:szCs w:val="20"/>
              </w:rPr>
            </w:pPr>
            <w:r w:rsidRPr="00456E55">
              <w:rPr>
                <w:rFonts w:ascii="Consolas" w:hAnsi="Consolas" w:cs="Arial"/>
                <w:sz w:val="20"/>
                <w:szCs w:val="20"/>
              </w:rPr>
              <w:lastRenderedPageBreak/>
              <w:t xml:space="preserve">    },</w:t>
            </w:r>
          </w:p>
          <w:p w:rsidRPr="00456E55" w:rsidR="00471C9E" w:rsidP="00310808" w:rsidRDefault="00471C9E" w14:paraId="38A975C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"text": {</w:t>
            </w:r>
          </w:p>
          <w:p w:rsidRPr="00456E55" w:rsidR="00471C9E" w:rsidP="00310808" w:rsidRDefault="00471C9E" w14:paraId="5817C3D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"status": "generated",</w:t>
            </w:r>
          </w:p>
          <w:p w:rsidRPr="00456E55" w:rsidR="00471C9E" w:rsidP="00310808" w:rsidRDefault="00471C9E" w14:paraId="22C198B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456E55" w:rsidR="00471C9E" w:rsidP="00310808" w:rsidRDefault="00471C9E" w14:paraId="780CEE2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231A806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"identifier": [</w:t>
            </w:r>
          </w:p>
          <w:p w:rsidRPr="00456E55" w:rsidR="00471C9E" w:rsidP="00310808" w:rsidRDefault="00471C9E" w14:paraId="4ABBD417"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22C461C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"system": "https://www.christie.nhs.uk/path",</w:t>
            </w:r>
          </w:p>
          <w:p w:rsidRPr="00456E55" w:rsidR="00471C9E" w:rsidP="00310808" w:rsidRDefault="00471C9E" w14:paraId="62E8E17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"value": "Spec123456"</w:t>
            </w:r>
          </w:p>
          <w:p w:rsidRPr="00456E55" w:rsidR="00471C9E" w:rsidP="00310808" w:rsidRDefault="00471C9E" w14:paraId="1B1DA27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AED7C3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3C3993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"status": "available",</w:t>
            </w:r>
          </w:p>
          <w:p w:rsidRPr="00456E55" w:rsidR="00471C9E" w:rsidP="00310808" w:rsidRDefault="00471C9E" w14:paraId="61DA564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 xml:space="preserve">"type": { </w:t>
            </w:r>
          </w:p>
          <w:p w:rsidRPr="00456E55" w:rsidR="00471C9E" w:rsidP="00310808" w:rsidRDefault="00471C9E" w14:paraId="102DE16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4B2DEC70"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 </w:t>
            </w:r>
          </w:p>
          <w:p w:rsidRPr="00456E55" w:rsidR="00471C9E" w:rsidP="00310808" w:rsidRDefault="00471C9E" w14:paraId="3BD4565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"http://snomed.info/sct", </w:t>
            </w:r>
          </w:p>
          <w:p w:rsidRPr="00456E55" w:rsidR="00471C9E" w:rsidP="00310808" w:rsidRDefault="00471C9E" w14:paraId="5C01E0C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"87612001", </w:t>
            </w:r>
          </w:p>
          <w:p w:rsidRPr="00456E55" w:rsidR="00471C9E" w:rsidP="00310808" w:rsidRDefault="00471C9E" w14:paraId="4F1A59C9"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"Blood (substance)"</w:t>
            </w:r>
          </w:p>
          <w:p w:rsidRPr="00456E55" w:rsidR="00471C9E" w:rsidP="00310808" w:rsidRDefault="00471C9E" w14:paraId="40F36623"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4A218B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99A1F2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8AB229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"subject":  {</w:t>
            </w:r>
          </w:p>
          <w:p w:rsidRPr="00456E55" w:rsidR="00471C9E" w:rsidP="00310808" w:rsidRDefault="00471C9E" w14:paraId="385AF6D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"reference": "Patient/UKCore-Patient-MichealJones-Example"</w:t>
            </w:r>
          </w:p>
          <w:p w:rsidRPr="00456E55" w:rsidR="00471C9E" w:rsidP="00310808" w:rsidRDefault="00471C9E" w14:paraId="14BD475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3C6794C6"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"receivedTime": "2022-07-13T09:00:00Z",</w:t>
            </w:r>
          </w:p>
          <w:p w:rsidRPr="00456E55" w:rsidR="00471C9E" w:rsidP="00310808" w:rsidRDefault="00471C9E" w14:paraId="6CC34F89"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"request": [</w:t>
            </w:r>
          </w:p>
          <w:p w:rsidRPr="00456E55" w:rsidR="00471C9E" w:rsidP="00310808" w:rsidRDefault="00471C9E" w14:paraId="1BCF324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76C8C33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"reference": "ServiceRequest/UKCore-ServiceRequest-MichaelJonesDYPDRequest-Example"</w:t>
            </w:r>
          </w:p>
          <w:p w:rsidRPr="00456E55" w:rsidR="00471C9E" w:rsidP="00310808" w:rsidRDefault="00471C9E" w14:paraId="0EF593E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7E38FCF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B4E1C1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"collection": {</w:t>
            </w:r>
          </w:p>
          <w:p w:rsidRPr="00456E55" w:rsidR="00471C9E" w:rsidP="00310808" w:rsidRDefault="00471C9E" w14:paraId="2E99C3A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"collector": {</w:t>
            </w:r>
          </w:p>
          <w:p w:rsidRPr="00456E55" w:rsidR="00471C9E" w:rsidP="00310808" w:rsidRDefault="00471C9E" w14:paraId="5BF4ABC6" w14:textId="77777777">
            <w:pPr>
              <w:rPr>
                <w:rFonts w:ascii="Consolas" w:hAnsi="Consolas" w:cs="Arial"/>
                <w:sz w:val="20"/>
                <w:szCs w:val="20"/>
              </w:rPr>
            </w:pPr>
            <w:r w:rsidRPr="00456E55">
              <w:rPr>
                <w:rFonts w:ascii="Consolas" w:hAnsi="Consolas" w:cs="Arial"/>
                <w:sz w:val="20"/>
                <w:szCs w:val="20"/>
              </w:rPr>
              <w:lastRenderedPageBreak/>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"reference": "Practitioner/UKCore-Practitioner-MaryLane-Example"</w:t>
            </w:r>
          </w:p>
          <w:p w:rsidRPr="00456E55" w:rsidR="00471C9E" w:rsidP="00310808" w:rsidRDefault="00471C9E" w14:paraId="546EA24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33550F82"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"collectedDateTime": "2022-07-11T09:00:00Z",</w:t>
            </w:r>
          </w:p>
          <w:p w:rsidRPr="00456E55" w:rsidR="00471C9E" w:rsidP="00310808" w:rsidRDefault="00471C9E" w14:paraId="6140B62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"quantity": {</w:t>
            </w:r>
          </w:p>
          <w:p w:rsidRPr="00456E55" w:rsidR="00471C9E" w:rsidP="00310808" w:rsidRDefault="00471C9E" w14:paraId="0A9904C3"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"http://unitsofmeasure.org", </w:t>
            </w:r>
          </w:p>
          <w:p w:rsidRPr="00456E55" w:rsidR="00471C9E" w:rsidP="00310808" w:rsidRDefault="00471C9E" w14:paraId="2B58535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"mL", </w:t>
            </w:r>
          </w:p>
          <w:p w:rsidRPr="00456E55" w:rsidR="00471C9E" w:rsidP="00310808" w:rsidRDefault="00471C9E" w14:paraId="76828B7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"value": "2.5"</w:t>
            </w:r>
          </w:p>
          <w:p w:rsidRPr="00456E55" w:rsidR="00471C9E" w:rsidP="00310808" w:rsidRDefault="00471C9E" w14:paraId="092D6A6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2E57321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"method": {</w:t>
            </w:r>
          </w:p>
          <w:p w:rsidRPr="00456E55" w:rsidR="00471C9E" w:rsidP="00310808" w:rsidRDefault="00471C9E" w14:paraId="6229FCF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7FDB652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EC56570"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"http://snomed.info/sct", </w:t>
            </w:r>
          </w:p>
          <w:p w:rsidRPr="00456E55" w:rsidR="00471C9E" w:rsidP="00310808" w:rsidRDefault="00471C9E" w14:paraId="15D1375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"129300006", </w:t>
            </w:r>
          </w:p>
          <w:p w:rsidRPr="00456E55" w:rsidR="00471C9E" w:rsidP="00310808" w:rsidRDefault="00471C9E" w14:paraId="1645645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"Puncture - action"</w:t>
            </w:r>
          </w:p>
          <w:p w:rsidRPr="00456E55" w:rsidR="00471C9E" w:rsidP="00310808" w:rsidRDefault="00471C9E" w14:paraId="7F2745F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20B48900"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48F87E2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000D282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"bodySite": {</w:t>
            </w:r>
          </w:p>
          <w:p w:rsidRPr="00456E55" w:rsidR="00471C9E" w:rsidP="00310808" w:rsidRDefault="00471C9E" w14:paraId="13CAA65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605CB565"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FA7BDF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"http://snomed.info/sct", </w:t>
            </w:r>
          </w:p>
          <w:p w:rsidRPr="00456E55" w:rsidR="00471C9E" w:rsidP="00310808" w:rsidRDefault="00471C9E" w14:paraId="4130D340"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"14975008", </w:t>
            </w:r>
          </w:p>
          <w:p w:rsidRPr="00456E55" w:rsidR="00471C9E" w:rsidP="00310808" w:rsidRDefault="00471C9E" w14:paraId="09252282"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"Forearm structure (body structure)"</w:t>
            </w:r>
          </w:p>
          <w:p w:rsidRPr="00456E55" w:rsidR="00471C9E" w:rsidP="00310808" w:rsidRDefault="00471C9E" w14:paraId="70A98A0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3321F0B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381D383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4032AC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88C7A4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"processing": [</w:t>
            </w:r>
          </w:p>
          <w:p w:rsidRPr="00456E55" w:rsidR="00471C9E" w:rsidP="00310808" w:rsidRDefault="00471C9E" w14:paraId="603C67F6"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086D249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"description": "Populated when sample is processed"</w:t>
            </w:r>
          </w:p>
          <w:p w:rsidRPr="00456E55" w:rsidR="00471C9E" w:rsidP="00310808" w:rsidRDefault="00471C9E" w14:paraId="5E2218C9"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D1DC5F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A41551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"container": [</w:t>
            </w:r>
          </w:p>
          <w:p w:rsidRPr="00456E55" w:rsidR="00471C9E" w:rsidP="00310808" w:rsidRDefault="00471C9E" w14:paraId="176B7AC7"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151E915"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"identifier": [</w:t>
            </w:r>
          </w:p>
          <w:p w:rsidRPr="00456E55" w:rsidR="00471C9E" w:rsidP="00310808" w:rsidRDefault="00471C9E" w14:paraId="0E67745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31E7F44B" w14:textId="77777777">
            <w:pPr>
              <w:rPr>
                <w:rFonts w:ascii="Consolas" w:hAnsi="Consolas" w:cs="Arial"/>
                <w:sz w:val="20"/>
                <w:szCs w:val="20"/>
              </w:rPr>
            </w:pPr>
            <w:r w:rsidRPr="00456E55">
              <w:rPr>
                <w:rFonts w:ascii="Consolas" w:hAnsi="Consolas" w:cs="Arial"/>
                <w:sz w:val="20"/>
                <w:szCs w:val="20"/>
              </w:rPr>
              <w:lastRenderedPageBreak/>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"use": "official",</w:t>
            </w:r>
          </w:p>
          <w:p w:rsidRPr="00456E55" w:rsidR="00471C9E" w:rsidP="00310808" w:rsidRDefault="00471C9E" w14:paraId="2A93B94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"type": {</w:t>
            </w:r>
          </w:p>
          <w:p w:rsidRPr="00456E55" w:rsidR="00471C9E" w:rsidP="00310808" w:rsidRDefault="00471C9E" w14:paraId="00380FC6"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01C1C1C7"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01338E2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"http://terminology.hl7.org/CodeSystem/v2-0203", </w:t>
            </w:r>
          </w:p>
          <w:p w:rsidRPr="00456E55" w:rsidR="00471C9E" w:rsidP="00310808" w:rsidRDefault="00471C9E" w14:paraId="31E1C32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"ACSN", </w:t>
            </w:r>
          </w:p>
          <w:p w:rsidRPr="00456E55" w:rsidR="00471C9E" w:rsidP="00310808" w:rsidRDefault="00471C9E" w14:paraId="3D097EC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"Accession ID"</w:t>
            </w:r>
          </w:p>
          <w:p w:rsidRPr="00456E55" w:rsidR="00471C9E" w:rsidP="00310808" w:rsidRDefault="00471C9E" w14:paraId="30529FA5"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CC34B9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B38BB9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A81B645"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"https://www.christie.nhs.uk/path", </w:t>
            </w:r>
          </w:p>
          <w:p w:rsidRPr="00456E55" w:rsidR="00471C9E" w:rsidP="00310808" w:rsidRDefault="00471C9E" w14:paraId="0D3A5F2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"value": "ASCN123456",</w:t>
            </w:r>
          </w:p>
          <w:p w:rsidRPr="00456E55" w:rsidR="00471C9E" w:rsidP="00310808" w:rsidRDefault="00471C9E" w14:paraId="1361AFE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"assigner": {</w:t>
            </w:r>
          </w:p>
          <w:p w:rsidRPr="00456E55" w:rsidR="00471C9E" w:rsidP="00310808" w:rsidRDefault="00471C9E" w14:paraId="25A58B4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"reference": "Organization/UKCore-Organization-RBV-Example"</w:t>
            </w:r>
          </w:p>
          <w:p w:rsidRPr="00456E55" w:rsidR="00471C9E" w:rsidP="00310808" w:rsidRDefault="00471C9E" w14:paraId="5ADE022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204A12E"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6A8187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09C01E6C"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"type": {</w:t>
            </w:r>
          </w:p>
          <w:p w:rsidRPr="00456E55" w:rsidR="00471C9E" w:rsidP="00310808" w:rsidRDefault="00471C9E" w14:paraId="2A5BD2C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1FB0EE76"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1B8EF1F"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"http://snomed.info/sct", </w:t>
            </w:r>
          </w:p>
          <w:p w:rsidRPr="00456E55" w:rsidR="00471C9E" w:rsidP="00310808" w:rsidRDefault="00471C9E" w14:paraId="0EBA525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"706067003", </w:t>
            </w:r>
          </w:p>
          <w:p w:rsidRPr="00456E55" w:rsidR="00471C9E" w:rsidP="00310808" w:rsidRDefault="00471C9E" w14:paraId="1CF520B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"Blood collection/transfer device (physical object)"</w:t>
            </w:r>
          </w:p>
          <w:p w:rsidRPr="00456E55" w:rsidR="00471C9E" w:rsidP="00310808" w:rsidRDefault="00471C9E" w14:paraId="02F572F7"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D4816B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719C5208"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1503EEC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"specimenQuantity": {</w:t>
            </w:r>
          </w:p>
          <w:p w:rsidRPr="00456E55" w:rsidR="00471C9E" w:rsidP="00310808" w:rsidRDefault="00471C9E" w14:paraId="52ECE58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"http://unitsofmeasure.org", </w:t>
            </w:r>
          </w:p>
          <w:p w:rsidRPr="00456E55" w:rsidR="00471C9E" w:rsidP="00310808" w:rsidRDefault="00471C9E" w14:paraId="652EF2BD"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"mL", </w:t>
            </w:r>
          </w:p>
          <w:p w:rsidRPr="00456E55" w:rsidR="00471C9E" w:rsidP="00310808" w:rsidRDefault="00471C9E" w14:paraId="5523366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"value": "2.5"</w:t>
            </w:r>
          </w:p>
          <w:p w:rsidRPr="00456E55" w:rsidR="00471C9E" w:rsidP="00310808" w:rsidRDefault="00471C9E" w14:paraId="42EB871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0A9ECC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71EE227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57AD9064"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"condition": {</w:t>
            </w:r>
          </w:p>
          <w:p w:rsidRPr="00456E55" w:rsidR="00471C9E" w:rsidP="00310808" w:rsidRDefault="00471C9E" w14:paraId="38891FB9"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"coding": [</w:t>
            </w:r>
          </w:p>
          <w:p w:rsidRPr="00456E55" w:rsidR="00471C9E" w:rsidP="00310808" w:rsidRDefault="00471C9E" w14:paraId="7F92DC69" w14:textId="77777777">
            <w:pPr>
              <w:rPr>
                <w:rFonts w:ascii="Consolas" w:hAnsi="Consolas" w:cs="Arial"/>
                <w:sz w:val="20"/>
                <w:szCs w:val="20"/>
              </w:rPr>
            </w:pPr>
            <w:r w:rsidRPr="00456E55">
              <w:rPr>
                <w:rFonts w:ascii="Consolas" w:hAnsi="Consolas" w:cs="Arial"/>
                <w:sz w:val="20"/>
                <w:szCs w:val="20"/>
              </w:rPr>
              <w:lastRenderedPageBreak/>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401EB10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"system": "http://terminology.hl7.org/CodeSystem/v2-0493", </w:t>
            </w:r>
          </w:p>
          <w:p w:rsidRPr="00456E55" w:rsidR="00471C9E" w:rsidP="00310808" w:rsidRDefault="00471C9E" w14:paraId="747AA113"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 xml:space="preserve">"code": "SNR", </w:t>
            </w:r>
          </w:p>
          <w:p w:rsidRPr="00456E55" w:rsidR="00471C9E" w:rsidP="00310808" w:rsidRDefault="00471C9E" w14:paraId="1F824AF1"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"display": "Sample not received"</w:t>
            </w:r>
          </w:p>
          <w:p w:rsidRPr="00456E55" w:rsidR="00471C9E" w:rsidP="00310808" w:rsidRDefault="00471C9E" w14:paraId="6481CEE6"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62EB351B"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746127B2"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ab/>
            </w:r>
            <w:r w:rsidRPr="00456E55">
              <w:rPr>
                <w:rFonts w:ascii="Consolas" w:hAnsi="Consolas" w:cs="Arial"/>
                <w:sz w:val="20"/>
                <w:szCs w:val="20"/>
              </w:rPr>
              <w:t>"text": "change code if sample condition changes"</w:t>
            </w:r>
          </w:p>
          <w:p w:rsidRPr="00456E55" w:rsidR="00471C9E" w:rsidP="00310808" w:rsidRDefault="00471C9E" w14:paraId="4E3CBE2A" w14:textId="77777777">
            <w:pPr>
              <w:rPr>
                <w:rFonts w:ascii="Consolas" w:hAnsi="Consolas" w:cs="Arial"/>
                <w:sz w:val="20"/>
                <w:szCs w:val="20"/>
              </w:rPr>
            </w:pPr>
            <w:r w:rsidRPr="00456E55">
              <w:rPr>
                <w:rFonts w:ascii="Consolas" w:hAnsi="Consolas" w:cs="Arial"/>
                <w:sz w:val="20"/>
                <w:szCs w:val="20"/>
              </w:rPr>
              <w:tab/>
            </w:r>
            <w:r w:rsidRPr="00456E55">
              <w:rPr>
                <w:rFonts w:ascii="Consolas" w:hAnsi="Consolas" w:cs="Arial"/>
                <w:sz w:val="20"/>
                <w:szCs w:val="20"/>
              </w:rPr>
              <w:t>}</w:t>
            </w:r>
          </w:p>
          <w:p w:rsidRPr="00456E55" w:rsidR="00471C9E" w:rsidP="00310808" w:rsidRDefault="00471C9E" w14:paraId="0B583DAF" w14:textId="77777777">
            <w:pPr>
              <w:rPr>
                <w:rFonts w:ascii="Consolas" w:hAnsi="Consolas" w:cs="Arial"/>
                <w:sz w:val="20"/>
                <w:szCs w:val="20"/>
              </w:rPr>
            </w:pPr>
            <w:r w:rsidRPr="00456E55">
              <w:rPr>
                <w:rFonts w:ascii="Consolas" w:hAnsi="Consolas" w:cs="Arial"/>
                <w:sz w:val="20"/>
                <w:szCs w:val="20"/>
              </w:rPr>
              <w:t>}</w:t>
            </w:r>
          </w:p>
          <w:p w:rsidRPr="00456E55" w:rsidR="00471C9E" w:rsidP="00310808" w:rsidRDefault="00471C9E" w14:paraId="53430FAE" w14:textId="77777777">
            <w:pPr>
              <w:rPr>
                <w:rFonts w:ascii="Consolas" w:hAnsi="Consolas" w:cs="Arial"/>
                <w:sz w:val="20"/>
                <w:szCs w:val="20"/>
              </w:rPr>
            </w:pPr>
          </w:p>
          <w:p w:rsidRPr="00456E55" w:rsidR="00471C9E" w:rsidP="00310808" w:rsidRDefault="00471C9E" w14:paraId="4EBD6D63" w14:textId="77777777">
            <w:pPr>
              <w:rPr>
                <w:rFonts w:ascii="Consolas" w:hAnsi="Consolas" w:cs="Arial"/>
                <w:sz w:val="20"/>
                <w:szCs w:val="20"/>
              </w:rPr>
            </w:pPr>
          </w:p>
        </w:tc>
      </w:tr>
    </w:tbl>
    <w:p w:rsidR="00471C9E" w:rsidP="00471C9E" w:rsidRDefault="00471C9E" w14:paraId="1017309F" w14:textId="77777777">
      <w:pPr>
        <w:rPr>
          <w:rFonts w:cs="Arial"/>
        </w:rPr>
      </w:pPr>
    </w:p>
    <w:p w:rsidR="00471C9E" w:rsidP="006E43D0" w:rsidRDefault="00471C9E" w14:paraId="64B107F2" w14:textId="77777777">
      <w:pPr>
        <w:pStyle w:val="Heading2"/>
        <w:numPr>
          <w:ilvl w:val="0"/>
          <w:numId w:val="0"/>
        </w:numPr>
      </w:pPr>
      <w:bookmarkStart w:name="_Toc110354976" w:id="19"/>
      <w:bookmarkStart w:name="_Toc110355608" w:id="20"/>
      <w:r>
        <w:lastRenderedPageBreak/>
        <w:t>ServiceRequest (e.g. Test Order)</w:t>
      </w:r>
      <w:bookmarkEnd w:id="19"/>
      <w:bookmarkEnd w:id="20"/>
    </w:p>
    <w:p w:rsidR="00471C9E" w:rsidP="00471C9E" w:rsidRDefault="00471C9E" w14:paraId="768AB3FD" w14:textId="77777777">
      <w:pPr>
        <w:rPr>
          <w:rFonts w:cs="Arial"/>
        </w:rPr>
      </w:pPr>
      <w:r w:rsidRPr="006F584B">
        <w:rPr>
          <w:rFonts w:cs="Arial"/>
          <w:noProof/>
        </w:rPr>
        <w:drawing>
          <wp:inline distT="0" distB="0" distL="0" distR="0" wp14:anchorId="02FBA2D1" wp14:editId="0AA1E374">
            <wp:extent cx="4906060" cy="7382905"/>
            <wp:effectExtent l="0" t="0" r="8890" b="889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1"/>
                    <a:stretch>
                      <a:fillRect/>
                    </a:stretch>
                  </pic:blipFill>
                  <pic:spPr>
                    <a:xfrm>
                      <a:off x="0" y="0"/>
                      <a:ext cx="4906060" cy="738290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C579BB" w:rsidR="00471C9E" w:rsidTr="00310808" w14:paraId="514E3CAD" w14:textId="77777777">
        <w:tc>
          <w:tcPr>
            <w:tcW w:w="9016" w:type="dxa"/>
          </w:tcPr>
          <w:p w:rsidRPr="00C579BB" w:rsidR="00471C9E" w:rsidP="00310808" w:rsidRDefault="00471C9E" w14:paraId="4227F263" w14:textId="77777777">
            <w:pPr>
              <w:rPr>
                <w:rFonts w:ascii="Consolas" w:hAnsi="Consolas" w:cs="Arial"/>
                <w:sz w:val="20"/>
                <w:szCs w:val="20"/>
              </w:rPr>
            </w:pPr>
            <w:r w:rsidRPr="00C579BB">
              <w:rPr>
                <w:rFonts w:ascii="Consolas" w:hAnsi="Consolas" w:cs="Arial"/>
                <w:sz w:val="20"/>
                <w:szCs w:val="20"/>
              </w:rPr>
              <w:t>{</w:t>
            </w:r>
          </w:p>
          <w:p w:rsidRPr="00C579BB" w:rsidR="00471C9E" w:rsidP="00310808" w:rsidRDefault="00471C9E" w14:paraId="118A950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"resourceType": "ServiceRequest",</w:t>
            </w:r>
          </w:p>
          <w:p w:rsidRPr="00C579BB" w:rsidR="00471C9E" w:rsidP="00310808" w:rsidRDefault="00471C9E" w14:paraId="0C834DCA"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"id": "UKCore-ServiceRequest-MichaelJonesDYPDRequest-Example",</w:t>
            </w:r>
          </w:p>
          <w:p w:rsidRPr="00C579BB" w:rsidR="00471C9E" w:rsidP="00310808" w:rsidRDefault="00471C9E" w14:paraId="244BEC9E"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"meta": {</w:t>
            </w:r>
          </w:p>
          <w:p w:rsidRPr="00C579BB" w:rsidR="00471C9E" w:rsidP="00310808" w:rsidRDefault="00471C9E" w14:paraId="0FC11FA6" w14:textId="77777777">
            <w:pPr>
              <w:rPr>
                <w:rFonts w:ascii="Consolas" w:hAnsi="Consolas" w:cs="Arial"/>
                <w:sz w:val="20"/>
                <w:szCs w:val="20"/>
              </w:rPr>
            </w:pPr>
            <w:r w:rsidRPr="00C579BB">
              <w:rPr>
                <w:rFonts w:ascii="Consolas" w:hAnsi="Consolas" w:cs="Arial"/>
                <w:sz w:val="20"/>
                <w:szCs w:val="20"/>
              </w:rPr>
              <w:lastRenderedPageBreak/>
              <w:t xml:space="preserve">        "profile": [</w:t>
            </w:r>
          </w:p>
          <w:p w:rsidRPr="00C579BB" w:rsidR="00471C9E" w:rsidP="00310808" w:rsidRDefault="00471C9E" w14:paraId="7EE7EA42" w14:textId="77777777">
            <w:pPr>
              <w:rPr>
                <w:rFonts w:ascii="Consolas" w:hAnsi="Consolas" w:cs="Arial"/>
                <w:sz w:val="20"/>
                <w:szCs w:val="20"/>
              </w:rPr>
            </w:pPr>
            <w:r w:rsidRPr="00C579BB">
              <w:rPr>
                <w:rFonts w:ascii="Consolas" w:hAnsi="Consolas" w:cs="Arial"/>
                <w:sz w:val="20"/>
                <w:szCs w:val="20"/>
              </w:rPr>
              <w:t xml:space="preserve">            "https://fhir.hl7.org.uk/StructureDefinition/UKCore-ServiceRequest"</w:t>
            </w:r>
          </w:p>
          <w:p w:rsidRPr="00C579BB" w:rsidR="00471C9E" w:rsidP="00310808" w:rsidRDefault="00471C9E" w14:paraId="2212E6B5" w14:textId="77777777">
            <w:pPr>
              <w:rPr>
                <w:rFonts w:ascii="Consolas" w:hAnsi="Consolas" w:cs="Arial"/>
                <w:sz w:val="20"/>
                <w:szCs w:val="20"/>
              </w:rPr>
            </w:pPr>
            <w:r w:rsidRPr="00C579BB">
              <w:rPr>
                <w:rFonts w:ascii="Consolas" w:hAnsi="Consolas" w:cs="Arial"/>
                <w:sz w:val="20"/>
                <w:szCs w:val="20"/>
              </w:rPr>
              <w:t xml:space="preserve">        ]</w:t>
            </w:r>
          </w:p>
          <w:p w:rsidRPr="00C579BB" w:rsidR="00471C9E" w:rsidP="00310808" w:rsidRDefault="00471C9E" w14:paraId="4A2963A1" w14:textId="77777777">
            <w:pPr>
              <w:rPr>
                <w:rFonts w:ascii="Consolas" w:hAnsi="Consolas" w:cs="Arial"/>
                <w:sz w:val="20"/>
                <w:szCs w:val="20"/>
              </w:rPr>
            </w:pPr>
            <w:r w:rsidRPr="00C579BB">
              <w:rPr>
                <w:rFonts w:ascii="Consolas" w:hAnsi="Consolas" w:cs="Arial"/>
                <w:sz w:val="20"/>
                <w:szCs w:val="20"/>
              </w:rPr>
              <w:t xml:space="preserve">    },</w:t>
            </w:r>
          </w:p>
          <w:p w:rsidRPr="00C579BB" w:rsidR="00471C9E" w:rsidP="00310808" w:rsidRDefault="00471C9E" w14:paraId="30DFE1F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"text": {</w:t>
            </w:r>
          </w:p>
          <w:p w:rsidRPr="00C579BB" w:rsidR="00471C9E" w:rsidP="00310808" w:rsidRDefault="00471C9E" w14:paraId="17ECAFB4"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"status": "generated",</w:t>
            </w:r>
          </w:p>
          <w:p w:rsidRPr="00C579BB" w:rsidR="00471C9E" w:rsidP="00310808" w:rsidRDefault="00471C9E" w14:paraId="6E1D403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UKCore-ServiceRequest-MichaelJonesDYPDRequest-Example&amp;quot; &lt;/p&gt;&lt;/div&gt;&lt;/div&gt;"</w:t>
            </w:r>
          </w:p>
          <w:p w:rsidRPr="00C579BB" w:rsidR="00471C9E" w:rsidP="00310808" w:rsidRDefault="00471C9E" w14:paraId="733658A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06F4A9B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"identifier": [</w:t>
            </w:r>
          </w:p>
          <w:p w:rsidRPr="00C579BB" w:rsidR="00471C9E" w:rsidP="00310808" w:rsidRDefault="00471C9E" w14:paraId="731F5BE5"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1515438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"system": "https://www.christie.nhs.uk/ehr",</w:t>
            </w:r>
          </w:p>
          <w:p w:rsidRPr="00C579BB" w:rsidR="00471C9E" w:rsidP="00310808" w:rsidRDefault="00471C9E" w14:paraId="6BCD264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"value": "LabOrder123456",</w:t>
            </w:r>
          </w:p>
          <w:p w:rsidRPr="00C579BB" w:rsidR="00471C9E" w:rsidP="00310808" w:rsidRDefault="00471C9E" w14:paraId="38434D0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"assigner":  {</w:t>
            </w:r>
          </w:p>
          <w:p w:rsidRPr="00C579BB" w:rsidR="00471C9E" w:rsidP="00310808" w:rsidRDefault="00471C9E" w14:paraId="08EE3B71"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"Organization/UKCore-Organization-RBV-Example"</w:t>
            </w:r>
          </w:p>
          <w:p w:rsidRPr="00C579BB" w:rsidR="00471C9E" w:rsidP="00310808" w:rsidRDefault="00471C9E" w14:paraId="366B1F3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69A420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6E4ACD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DC8605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"instantiatesUri": [</w:t>
            </w:r>
          </w:p>
          <w:p w:rsidRPr="00C579BB" w:rsidR="00471C9E" w:rsidP="00310808" w:rsidRDefault="00471C9E" w14:paraId="7B24E370"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"https://www.england.nhs.uk/wp-content/uploads/2020/11/1869-dpyd-policy-statement.pdf"</w:t>
            </w:r>
          </w:p>
          <w:p w:rsidRPr="00C579BB" w:rsidR="00471C9E" w:rsidP="00310808" w:rsidRDefault="00471C9E" w14:paraId="513626D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57DCAC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"basedOn": [</w:t>
            </w:r>
          </w:p>
          <w:p w:rsidRPr="00C579BB" w:rsidR="00471C9E" w:rsidP="00310808" w:rsidRDefault="00471C9E" w14:paraId="65D8C34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7C8613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"UKCore-CarePlan-PancreaticCancerPlan-Example"</w:t>
            </w:r>
          </w:p>
          <w:p w:rsidRPr="00C579BB" w:rsidR="00471C9E" w:rsidP="00310808" w:rsidRDefault="00471C9E" w14:paraId="6D4686CB"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5AE17B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2D014E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"status": "active",</w:t>
            </w:r>
          </w:p>
          <w:p w:rsidRPr="00C579BB" w:rsidR="00471C9E" w:rsidP="00310808" w:rsidRDefault="00471C9E" w14:paraId="43BECAD1"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"intent": "order",</w:t>
            </w:r>
          </w:p>
          <w:p w:rsidRPr="00C579BB" w:rsidR="00471C9E" w:rsidP="00310808" w:rsidRDefault="00471C9E" w14:paraId="0977992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"category": [</w:t>
            </w:r>
          </w:p>
          <w:p w:rsidRPr="00C579BB" w:rsidR="00471C9E" w:rsidP="00310808" w:rsidRDefault="00471C9E" w14:paraId="4C3B563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 </w:t>
            </w:r>
          </w:p>
          <w:p w:rsidRPr="00C579BB" w:rsidR="00471C9E" w:rsidP="00310808" w:rsidRDefault="00471C9E" w14:paraId="1B676F2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"coding": [</w:t>
            </w:r>
          </w:p>
          <w:p w:rsidRPr="00C579BB" w:rsidR="00471C9E" w:rsidP="00310808" w:rsidRDefault="00471C9E" w14:paraId="6A1FBF3F"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 </w:t>
            </w:r>
          </w:p>
          <w:p w:rsidRPr="00C579BB" w:rsidR="00471C9E" w:rsidP="00310808" w:rsidRDefault="00471C9E" w14:paraId="5EF8C7C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"system": "http://snomed.info/sct", </w:t>
            </w:r>
          </w:p>
          <w:p w:rsidRPr="00C579BB" w:rsidR="00471C9E" w:rsidP="00310808" w:rsidRDefault="00471C9E" w14:paraId="0915DD3E" w14:textId="77777777">
            <w:pPr>
              <w:rPr>
                <w:rFonts w:ascii="Consolas" w:hAnsi="Consolas" w:cs="Arial"/>
                <w:sz w:val="20"/>
                <w:szCs w:val="20"/>
              </w:rPr>
            </w:pPr>
            <w:r w:rsidRPr="00C579BB">
              <w:rPr>
                <w:rFonts w:ascii="Consolas" w:hAnsi="Consolas" w:cs="Arial"/>
                <w:sz w:val="20"/>
                <w:szCs w:val="20"/>
              </w:rPr>
              <w:lastRenderedPageBreak/>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"code": "108252007", </w:t>
            </w:r>
          </w:p>
          <w:p w:rsidRPr="00C579BB" w:rsidR="00471C9E" w:rsidP="00310808" w:rsidRDefault="00471C9E" w14:paraId="26D537DE"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"display": "Laboratory procedure"</w:t>
            </w:r>
          </w:p>
          <w:p w:rsidRPr="00C579BB" w:rsidR="00471C9E" w:rsidP="00310808" w:rsidRDefault="00471C9E" w14:paraId="5CCCF6CB"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3E24BDF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29855A5"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91A5529"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1241E4E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"priority": "routine",</w:t>
            </w:r>
          </w:p>
          <w:p w:rsidRPr="00C579BB" w:rsidR="00471C9E" w:rsidP="00310808" w:rsidRDefault="00471C9E" w14:paraId="04F7580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"doNotPerform": "false",</w:t>
            </w:r>
          </w:p>
          <w:p w:rsidRPr="00C579BB" w:rsidR="00471C9E" w:rsidP="00310808" w:rsidRDefault="00471C9E" w14:paraId="1FF98DF1"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 xml:space="preserve">"code": { </w:t>
            </w:r>
          </w:p>
          <w:p w:rsidRPr="00C579BB" w:rsidR="00471C9E" w:rsidP="00310808" w:rsidRDefault="00471C9E" w14:paraId="43C7184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"coding": [</w:t>
            </w:r>
          </w:p>
          <w:p w:rsidRPr="00C579BB" w:rsidR="00471C9E" w:rsidP="00310808" w:rsidRDefault="00471C9E" w14:paraId="47FAA7A5"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 </w:t>
            </w:r>
          </w:p>
          <w:p w:rsidRPr="00C579BB" w:rsidR="00471C9E" w:rsidP="00310808" w:rsidRDefault="00471C9E" w14:paraId="75FE2E9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"system": "https://www.england.nhs.uk/publication/national-genomic-test-directories", </w:t>
            </w:r>
          </w:p>
          <w:p w:rsidRPr="00C579BB" w:rsidR="00471C9E" w:rsidP="00310808" w:rsidRDefault="00471C9E" w14:paraId="334E6C4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"code": "M219.3", </w:t>
            </w:r>
          </w:p>
          <w:p w:rsidRPr="00C579BB" w:rsidR="00471C9E" w:rsidP="00310808" w:rsidRDefault="00471C9E" w14:paraId="629C27AB"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"display": "DPYD hotspot"</w:t>
            </w:r>
          </w:p>
          <w:p w:rsidRPr="00C579BB" w:rsidR="00471C9E" w:rsidP="00310808" w:rsidRDefault="00471C9E" w14:paraId="1BAAC974"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01FF2410"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341720C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7651372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"subject":  {</w:t>
            </w:r>
          </w:p>
          <w:p w:rsidRPr="00C579BB" w:rsidR="00471C9E" w:rsidP="00310808" w:rsidRDefault="00471C9E" w14:paraId="24BDC13D"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"Patient/UKCore-Patient-MichealJones-Example"</w:t>
            </w:r>
          </w:p>
          <w:p w:rsidRPr="00C579BB" w:rsidR="00471C9E" w:rsidP="00310808" w:rsidRDefault="00471C9E" w14:paraId="1EAB148F"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4406BC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"encounter":  {</w:t>
            </w:r>
          </w:p>
          <w:p w:rsidRPr="00C579BB" w:rsidR="00471C9E" w:rsidP="00310808" w:rsidRDefault="00471C9E" w14:paraId="56742D4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"Encounter/UKCore-Encounter-OncologyConsultation-Example"</w:t>
            </w:r>
          </w:p>
          <w:p w:rsidRPr="00C579BB" w:rsidR="00471C9E" w:rsidP="00310808" w:rsidRDefault="00471C9E" w14:paraId="41F9D12A"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7D9FFF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"authoredOn": "2022-07-11T09:00:00Z",</w:t>
            </w:r>
          </w:p>
          <w:p w:rsidRPr="00C579BB" w:rsidR="00471C9E" w:rsidP="00310808" w:rsidRDefault="00471C9E" w14:paraId="713D7A0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"requester": {</w:t>
            </w:r>
          </w:p>
          <w:p w:rsidRPr="00C579BB" w:rsidR="00471C9E" w:rsidP="00310808" w:rsidRDefault="00471C9E" w14:paraId="5E801DF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"Practitioner/UKCore-Practitioner-DrLucyHale-Example"</w:t>
            </w:r>
          </w:p>
          <w:p w:rsidRPr="00C579BB" w:rsidR="00471C9E" w:rsidP="00310808" w:rsidRDefault="00471C9E" w14:paraId="740A4D1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A3C6CAE"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"performer": [</w:t>
            </w:r>
          </w:p>
          <w:p w:rsidRPr="00C579BB" w:rsidR="00471C9E" w:rsidP="00310808" w:rsidRDefault="00471C9E" w14:paraId="0B223CD6"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3B848741"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"Organization/UKCore-Organization-699X0-Example"</w:t>
            </w:r>
          </w:p>
          <w:p w:rsidRPr="00C579BB" w:rsidR="00471C9E" w:rsidP="00310808" w:rsidRDefault="00471C9E" w14:paraId="6645943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1653E663"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2BBA26BA"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"reasonCode": [</w:t>
            </w:r>
          </w:p>
          <w:p w:rsidRPr="00C579BB" w:rsidR="00471C9E" w:rsidP="00310808" w:rsidRDefault="00471C9E" w14:paraId="1F6C815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 </w:t>
            </w:r>
          </w:p>
          <w:p w:rsidRPr="00C579BB" w:rsidR="00471C9E" w:rsidP="00310808" w:rsidRDefault="00471C9E" w14:paraId="20AAC34B"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"coding": [</w:t>
            </w:r>
          </w:p>
          <w:p w:rsidRPr="00C579BB" w:rsidR="00471C9E" w:rsidP="00310808" w:rsidRDefault="00471C9E" w14:paraId="5212E22C" w14:textId="77777777">
            <w:pPr>
              <w:rPr>
                <w:rFonts w:ascii="Consolas" w:hAnsi="Consolas" w:cs="Arial"/>
                <w:sz w:val="20"/>
                <w:szCs w:val="20"/>
              </w:rPr>
            </w:pPr>
            <w:r w:rsidRPr="00C579BB">
              <w:rPr>
                <w:rFonts w:ascii="Consolas" w:hAnsi="Consolas" w:cs="Arial"/>
                <w:sz w:val="20"/>
                <w:szCs w:val="20"/>
              </w:rPr>
              <w:lastRenderedPageBreak/>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 </w:t>
            </w:r>
          </w:p>
          <w:p w:rsidRPr="00C579BB" w:rsidR="00471C9E" w:rsidP="00310808" w:rsidRDefault="00471C9E" w14:paraId="397B883A"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"system": "https://www.england.nhs.uk/publication/national-genomic-test-directories", </w:t>
            </w:r>
          </w:p>
          <w:p w:rsidRPr="00C579BB" w:rsidR="00471C9E" w:rsidP="00310808" w:rsidRDefault="00471C9E" w14:paraId="5325F588"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 xml:space="preserve">"code": "363418001", </w:t>
            </w:r>
          </w:p>
          <w:p w:rsidRPr="00C579BB" w:rsidR="00471C9E" w:rsidP="00310808" w:rsidRDefault="00471C9E" w14:paraId="724941CA"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"display": "Malignant tumor of pancreas (disorder)"</w:t>
            </w:r>
          </w:p>
          <w:p w:rsidRPr="00C579BB" w:rsidR="00471C9E" w:rsidP="00310808" w:rsidRDefault="00471C9E" w14:paraId="7F6DC4F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312AF940"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58A8CFE9"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5F3CF84E"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10EC04C"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"specimen": [</w:t>
            </w:r>
          </w:p>
          <w:p w:rsidRPr="00C579BB" w:rsidR="00471C9E" w:rsidP="00310808" w:rsidRDefault="00471C9E" w14:paraId="6DF3F607"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43326341"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"reference": "UKCore-Specimen-MichaelJonesBlood-Example"</w:t>
            </w:r>
          </w:p>
          <w:p w:rsidRPr="00C579BB" w:rsidR="00471C9E" w:rsidP="00310808" w:rsidRDefault="00471C9E" w14:paraId="7F168010"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1D3BE2A5" w14:textId="77777777">
            <w:pPr>
              <w:rPr>
                <w:rFonts w:ascii="Consolas" w:hAnsi="Consolas" w:cs="Arial"/>
                <w:sz w:val="20"/>
                <w:szCs w:val="20"/>
              </w:rPr>
            </w:pPr>
            <w:r w:rsidRPr="00C579BB">
              <w:rPr>
                <w:rFonts w:ascii="Consolas" w:hAnsi="Consolas" w:cs="Arial"/>
                <w:sz w:val="20"/>
                <w:szCs w:val="20"/>
              </w:rPr>
              <w:tab/>
            </w:r>
            <w:r w:rsidRPr="00C579BB">
              <w:rPr>
                <w:rFonts w:ascii="Consolas" w:hAnsi="Consolas" w:cs="Arial"/>
                <w:sz w:val="20"/>
                <w:szCs w:val="20"/>
              </w:rPr>
              <w:t>]</w:t>
            </w:r>
          </w:p>
          <w:p w:rsidRPr="00C579BB" w:rsidR="00471C9E" w:rsidP="00310808" w:rsidRDefault="00471C9E" w14:paraId="1D729F19" w14:textId="77777777">
            <w:pPr>
              <w:rPr>
                <w:rFonts w:ascii="Consolas" w:hAnsi="Consolas" w:cs="Arial"/>
                <w:sz w:val="20"/>
                <w:szCs w:val="20"/>
              </w:rPr>
            </w:pPr>
            <w:r w:rsidRPr="00C579BB">
              <w:rPr>
                <w:rFonts w:ascii="Consolas" w:hAnsi="Consolas" w:cs="Arial"/>
                <w:sz w:val="20"/>
                <w:szCs w:val="20"/>
              </w:rPr>
              <w:t>}</w:t>
            </w:r>
          </w:p>
        </w:tc>
      </w:tr>
    </w:tbl>
    <w:p w:rsidR="00471C9E" w:rsidP="00471C9E" w:rsidRDefault="00471C9E" w14:paraId="417A9456" w14:textId="77777777">
      <w:pPr>
        <w:rPr>
          <w:rFonts w:cs="Arial"/>
        </w:rPr>
      </w:pPr>
    </w:p>
    <w:p w:rsidR="00471C9E" w:rsidP="00471C9E" w:rsidRDefault="00471C9E" w14:paraId="169978C4" w14:textId="77777777">
      <w:pPr>
        <w:rPr>
          <w:rFonts w:cs="Arial"/>
        </w:rPr>
      </w:pPr>
    </w:p>
    <w:p w:rsidR="00471C9E" w:rsidP="006E43D0" w:rsidRDefault="00471C9E" w14:paraId="18BAC2A9" w14:textId="77777777">
      <w:pPr>
        <w:pStyle w:val="Heading2"/>
        <w:numPr>
          <w:ilvl w:val="0"/>
          <w:numId w:val="0"/>
        </w:numPr>
        <w:ind w:left="431" w:hanging="431"/>
      </w:pPr>
      <w:bookmarkStart w:name="_Toc110354977" w:id="21"/>
      <w:bookmarkStart w:name="_Toc110355609" w:id="22"/>
      <w:r>
        <w:lastRenderedPageBreak/>
        <w:t>Consent (e.g. for research)</w:t>
      </w:r>
      <w:bookmarkEnd w:id="21"/>
      <w:bookmarkEnd w:id="22"/>
    </w:p>
    <w:p w:rsidR="00471C9E" w:rsidP="00471C9E" w:rsidRDefault="00471C9E" w14:paraId="4FCA7D7F" w14:textId="77777777">
      <w:pPr>
        <w:rPr>
          <w:rFonts w:cs="Arial"/>
        </w:rPr>
      </w:pPr>
      <w:r w:rsidRPr="003A2440">
        <w:rPr>
          <w:rFonts w:cs="Arial"/>
          <w:noProof/>
        </w:rPr>
        <w:drawing>
          <wp:inline distT="0" distB="0" distL="0" distR="0" wp14:anchorId="7F9F7D1B" wp14:editId="248F6CD6">
            <wp:extent cx="4715533" cy="7230484"/>
            <wp:effectExtent l="0" t="0" r="8890" b="8890"/>
            <wp:docPr id="4" name="Picture 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pic:nvPicPr>
                  <pic:blipFill>
                    <a:blip r:embed="rId32"/>
                    <a:stretch>
                      <a:fillRect/>
                    </a:stretch>
                  </pic:blipFill>
                  <pic:spPr>
                    <a:xfrm>
                      <a:off x="0" y="0"/>
                      <a:ext cx="4715533" cy="7230484"/>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7A0C5B" w:rsidR="00471C9E" w:rsidTr="00310808" w14:paraId="1E1040CD" w14:textId="77777777">
        <w:tc>
          <w:tcPr>
            <w:tcW w:w="9016" w:type="dxa"/>
          </w:tcPr>
          <w:p w:rsidRPr="007A0C5B" w:rsidR="00471C9E" w:rsidP="00310808" w:rsidRDefault="00471C9E" w14:paraId="263D6281" w14:textId="77777777">
            <w:pPr>
              <w:rPr>
                <w:rFonts w:ascii="Consolas" w:hAnsi="Consolas" w:cs="Arial"/>
                <w:sz w:val="20"/>
                <w:szCs w:val="20"/>
              </w:rPr>
            </w:pPr>
            <w:r w:rsidRPr="007A0C5B">
              <w:rPr>
                <w:rFonts w:ascii="Consolas" w:hAnsi="Consolas" w:cs="Arial"/>
                <w:sz w:val="20"/>
                <w:szCs w:val="20"/>
              </w:rPr>
              <w:t>{</w:t>
            </w:r>
          </w:p>
          <w:p w:rsidRPr="007A0C5B" w:rsidR="00471C9E" w:rsidP="00310808" w:rsidRDefault="00471C9E" w14:paraId="1BF8C1E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"resourceType": "Consent",</w:t>
            </w:r>
          </w:p>
          <w:p w:rsidRPr="007A0C5B" w:rsidR="00471C9E" w:rsidP="00310808" w:rsidRDefault="00471C9E" w14:paraId="3132DED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"id": "UKCore-Consent-MichaelJonesConsent-Example",</w:t>
            </w:r>
          </w:p>
          <w:p w:rsidRPr="007A0C5B" w:rsidR="00471C9E" w:rsidP="00310808" w:rsidRDefault="00471C9E" w14:paraId="079B622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"meta": {</w:t>
            </w:r>
          </w:p>
          <w:p w:rsidRPr="007A0C5B" w:rsidR="00471C9E" w:rsidP="00310808" w:rsidRDefault="00471C9E" w14:paraId="6F1144A9" w14:textId="77777777">
            <w:pPr>
              <w:rPr>
                <w:rFonts w:ascii="Consolas" w:hAnsi="Consolas" w:cs="Arial"/>
                <w:sz w:val="20"/>
                <w:szCs w:val="20"/>
              </w:rPr>
            </w:pPr>
            <w:r w:rsidRPr="007A0C5B">
              <w:rPr>
                <w:rFonts w:ascii="Consolas" w:hAnsi="Consolas" w:cs="Arial"/>
                <w:sz w:val="20"/>
                <w:szCs w:val="20"/>
              </w:rPr>
              <w:lastRenderedPageBreak/>
              <w:t xml:space="preserve">        "profile": [</w:t>
            </w:r>
          </w:p>
          <w:p w:rsidRPr="007A0C5B" w:rsidR="00471C9E" w:rsidP="00310808" w:rsidRDefault="00471C9E" w14:paraId="04840714" w14:textId="77777777">
            <w:pPr>
              <w:rPr>
                <w:rFonts w:ascii="Consolas" w:hAnsi="Consolas" w:cs="Arial"/>
                <w:sz w:val="20"/>
                <w:szCs w:val="20"/>
              </w:rPr>
            </w:pPr>
            <w:r w:rsidRPr="007A0C5B">
              <w:rPr>
                <w:rFonts w:ascii="Consolas" w:hAnsi="Consolas" w:cs="Arial"/>
                <w:sz w:val="20"/>
                <w:szCs w:val="20"/>
              </w:rPr>
              <w:t xml:space="preserve">            "https://fhir.hl7.org.uk/StructureDefinition/UKCore-Consent"</w:t>
            </w:r>
          </w:p>
          <w:p w:rsidRPr="007A0C5B" w:rsidR="00471C9E" w:rsidP="00310808" w:rsidRDefault="00471C9E" w14:paraId="58102B28" w14:textId="77777777">
            <w:pPr>
              <w:rPr>
                <w:rFonts w:ascii="Consolas" w:hAnsi="Consolas" w:cs="Arial"/>
                <w:sz w:val="20"/>
                <w:szCs w:val="20"/>
              </w:rPr>
            </w:pPr>
            <w:r w:rsidRPr="007A0C5B">
              <w:rPr>
                <w:rFonts w:ascii="Consolas" w:hAnsi="Consolas" w:cs="Arial"/>
                <w:sz w:val="20"/>
                <w:szCs w:val="20"/>
              </w:rPr>
              <w:t xml:space="preserve">        ]</w:t>
            </w:r>
          </w:p>
          <w:p w:rsidRPr="007A0C5B" w:rsidR="00471C9E" w:rsidP="00310808" w:rsidRDefault="00471C9E" w14:paraId="7F5493C4" w14:textId="77777777">
            <w:pPr>
              <w:rPr>
                <w:rFonts w:ascii="Consolas" w:hAnsi="Consolas" w:cs="Arial"/>
                <w:sz w:val="20"/>
                <w:szCs w:val="20"/>
              </w:rPr>
            </w:pPr>
            <w:r w:rsidRPr="007A0C5B">
              <w:rPr>
                <w:rFonts w:ascii="Consolas" w:hAnsi="Consolas" w:cs="Arial"/>
                <w:sz w:val="20"/>
                <w:szCs w:val="20"/>
              </w:rPr>
              <w:t xml:space="preserve">    },</w:t>
            </w:r>
          </w:p>
          <w:p w:rsidRPr="007A0C5B" w:rsidR="00471C9E" w:rsidP="00310808" w:rsidRDefault="00471C9E" w14:paraId="6AB5B82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"text": {</w:t>
            </w:r>
          </w:p>
          <w:p w:rsidRPr="007A0C5B" w:rsidR="00471C9E" w:rsidP="00310808" w:rsidRDefault="00471C9E" w14:paraId="58672E1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"status": "generated",</w:t>
            </w:r>
          </w:p>
          <w:p w:rsidRPr="007A0C5B" w:rsidR="00471C9E" w:rsidP="00310808" w:rsidRDefault="00471C9E" w14:paraId="0960652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UKCore-Consent-MichaelJonesConsent-Example&amp;quot; &lt;/p&gt;&lt;/div&gt;&lt;/div&gt;"</w:t>
            </w:r>
          </w:p>
          <w:p w:rsidRPr="007A0C5B" w:rsidR="00471C9E" w:rsidP="00310808" w:rsidRDefault="00471C9E" w14:paraId="52163EF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A7B99B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"identifier": [</w:t>
            </w:r>
          </w:p>
          <w:p w:rsidRPr="007A0C5B" w:rsidR="00471C9E" w:rsidP="00310808" w:rsidRDefault="00471C9E" w14:paraId="32C4326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BCF8DF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"system": "https://www.christie.nhs.uk/ehr",</w:t>
            </w:r>
          </w:p>
          <w:p w:rsidRPr="007A0C5B" w:rsidR="00471C9E" w:rsidP="00310808" w:rsidRDefault="00471C9E" w14:paraId="5485F4B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"value": "Consent123456",</w:t>
            </w:r>
          </w:p>
          <w:p w:rsidRPr="007A0C5B" w:rsidR="00471C9E" w:rsidP="00310808" w:rsidRDefault="00471C9E" w14:paraId="32096B2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"assigner":  {</w:t>
            </w:r>
          </w:p>
          <w:p w:rsidRPr="007A0C5B" w:rsidR="00471C9E" w:rsidP="00310808" w:rsidRDefault="00471C9E" w14:paraId="2E6118E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"Organization/UKCore-Organization-RBV-Example"</w:t>
            </w:r>
          </w:p>
          <w:p w:rsidRPr="007A0C5B" w:rsidR="00471C9E" w:rsidP="00310808" w:rsidRDefault="00471C9E" w14:paraId="5E0620C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C25371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ABFF07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07896B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"status": "active",</w:t>
            </w:r>
          </w:p>
          <w:p w:rsidRPr="007A0C5B" w:rsidR="00471C9E" w:rsidP="00310808" w:rsidRDefault="00471C9E" w14:paraId="4D39C42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 xml:space="preserve">"scope": { </w:t>
            </w:r>
          </w:p>
          <w:p w:rsidRPr="007A0C5B" w:rsidR="00471C9E" w:rsidP="00310808" w:rsidRDefault="00471C9E" w14:paraId="3C2669A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28AF031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5D15FBF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"http://terminology.hl7.org/CodeSystem/consentscope", </w:t>
            </w:r>
          </w:p>
          <w:p w:rsidRPr="007A0C5B" w:rsidR="00471C9E" w:rsidP="00310808" w:rsidRDefault="00471C9E" w14:paraId="2F6F390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"research", </w:t>
            </w:r>
          </w:p>
          <w:p w:rsidRPr="007A0C5B" w:rsidR="00471C9E" w:rsidP="00310808" w:rsidRDefault="00471C9E" w14:paraId="58EC5BC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"Research"</w:t>
            </w:r>
          </w:p>
          <w:p w:rsidRPr="007A0C5B" w:rsidR="00471C9E" w:rsidP="00310808" w:rsidRDefault="00471C9E" w14:paraId="7E8A842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2FD1E0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63765D4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EE5E32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"category": [</w:t>
            </w:r>
          </w:p>
          <w:p w:rsidRPr="007A0C5B" w:rsidR="00471C9E" w:rsidP="00310808" w:rsidRDefault="00471C9E" w14:paraId="6448585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4672B1A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3916A45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34AB98C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"http://terminology.hl7.org/CodeSystem/consentcategorycodes", </w:t>
            </w:r>
          </w:p>
          <w:p w:rsidRPr="007A0C5B" w:rsidR="00471C9E" w:rsidP="00310808" w:rsidRDefault="00471C9E" w14:paraId="36114889" w14:textId="77777777">
            <w:pPr>
              <w:rPr>
                <w:rFonts w:ascii="Consolas" w:hAnsi="Consolas" w:cs="Arial"/>
                <w:sz w:val="20"/>
                <w:szCs w:val="20"/>
              </w:rPr>
            </w:pPr>
            <w:r w:rsidRPr="007A0C5B">
              <w:rPr>
                <w:rFonts w:ascii="Consolas" w:hAnsi="Consolas" w:cs="Arial"/>
                <w:sz w:val="20"/>
                <w:szCs w:val="20"/>
              </w:rPr>
              <w:lastRenderedPageBreak/>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"rsdid", </w:t>
            </w:r>
          </w:p>
          <w:p w:rsidRPr="007A0C5B" w:rsidR="00471C9E" w:rsidP="00310808" w:rsidRDefault="00471C9E" w14:paraId="501890B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"De-identified Information Access"</w:t>
            </w:r>
          </w:p>
          <w:p w:rsidRPr="007A0C5B" w:rsidR="00471C9E" w:rsidP="00310808" w:rsidRDefault="00471C9E" w14:paraId="59750B0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A360FF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70F8EE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AEA572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B1F9E6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"patient":  {</w:t>
            </w:r>
          </w:p>
          <w:p w:rsidRPr="007A0C5B" w:rsidR="00471C9E" w:rsidP="00310808" w:rsidRDefault="00471C9E" w14:paraId="570CF13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"Patient/UKCore-Patient-MichealJones-Example"</w:t>
            </w:r>
          </w:p>
          <w:p w:rsidRPr="007A0C5B" w:rsidR="00471C9E" w:rsidP="00310808" w:rsidRDefault="00471C9E" w14:paraId="268DD6D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A77E17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"dateTime": "2022-07-11T09:00:00Z",</w:t>
            </w:r>
          </w:p>
          <w:p w:rsidRPr="007A0C5B" w:rsidR="00471C9E" w:rsidP="00310808" w:rsidRDefault="00471C9E" w14:paraId="5411EA5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"performer": [</w:t>
            </w:r>
          </w:p>
          <w:p w:rsidRPr="007A0C5B" w:rsidR="00471C9E" w:rsidP="00310808" w:rsidRDefault="00471C9E" w14:paraId="4E57464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530AAC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"Patient/UKCore-Patient-MichealJones-Example"</w:t>
            </w:r>
          </w:p>
          <w:p w:rsidRPr="007A0C5B" w:rsidR="00471C9E" w:rsidP="00310808" w:rsidRDefault="00471C9E" w14:paraId="37144D9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0F2582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C2C9B0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"organization": [</w:t>
            </w:r>
          </w:p>
          <w:p w:rsidRPr="007A0C5B" w:rsidR="00471C9E" w:rsidP="00310808" w:rsidRDefault="00471C9E" w14:paraId="2643FA4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8E4C85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"Organization/UKCore-Organization-RBV-Example"</w:t>
            </w:r>
          </w:p>
          <w:p w:rsidRPr="007A0C5B" w:rsidR="00471C9E" w:rsidP="00310808" w:rsidRDefault="00471C9E" w14:paraId="1BE5751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CC9A68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6F068B9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"sourceAttachment": {</w:t>
            </w:r>
          </w:p>
          <w:p w:rsidRPr="007A0C5B" w:rsidR="00471C9E" w:rsidP="00310808" w:rsidRDefault="00471C9E" w14:paraId="6925238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"contentType": "application/pdf",</w:t>
            </w:r>
          </w:p>
          <w:p w:rsidRPr="007A0C5B" w:rsidR="00471C9E" w:rsidP="00310808" w:rsidRDefault="00471C9E" w14:paraId="50D1A50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"language": "en-GB",</w:t>
            </w:r>
          </w:p>
          <w:p w:rsidRPr="007A0C5B" w:rsidR="00471C9E" w:rsidP="00310808" w:rsidRDefault="00471C9E" w14:paraId="15B4B7F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"url": "https://files.genomicsengland.co.uk/forms/Participant-consent-form-for-patients-with-cancer-or-suspected-cancer-C1.pdf",</w:t>
            </w:r>
          </w:p>
          <w:p w:rsidRPr="007A0C5B" w:rsidR="00471C9E" w:rsidP="00310808" w:rsidRDefault="00471C9E" w14:paraId="5103327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"size": "539588",</w:t>
            </w:r>
          </w:p>
          <w:p w:rsidRPr="007A0C5B" w:rsidR="00471C9E" w:rsidP="00310808" w:rsidRDefault="00471C9E" w14:paraId="02B3B2A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"title" : "Participant-consent-form-for-patients-with-cancer-or-suspected-cancer-C1_MJ",</w:t>
            </w:r>
          </w:p>
          <w:p w:rsidRPr="007A0C5B" w:rsidR="00471C9E" w:rsidP="00310808" w:rsidRDefault="00471C9E" w14:paraId="42D8BB8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"creation": "2022-07-11T09:00:00Z"</w:t>
            </w:r>
          </w:p>
          <w:p w:rsidRPr="007A0C5B" w:rsidR="00471C9E" w:rsidP="00310808" w:rsidRDefault="00471C9E" w14:paraId="0FA0141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B2FE7F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"policy": [</w:t>
            </w:r>
          </w:p>
          <w:p w:rsidRPr="007A0C5B" w:rsidR="00471C9E" w:rsidP="00310808" w:rsidRDefault="00471C9E" w14:paraId="47E1A86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7060C1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"uri": "https://s3.eu-west-2.amazonaws.com/ge-production-s3/forms/Participant-consent-form-for-patients-with-cancer-or-suspected-cancer-C1.pdf"</w:t>
            </w:r>
          </w:p>
          <w:p w:rsidRPr="007A0C5B" w:rsidR="00471C9E" w:rsidP="00310808" w:rsidRDefault="00471C9E" w14:paraId="7E0AFA0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6264A9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60936E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"verification": [</w:t>
            </w:r>
          </w:p>
          <w:p w:rsidRPr="007A0C5B" w:rsidR="00471C9E" w:rsidP="00310808" w:rsidRDefault="00471C9E" w14:paraId="2A8B71BE" w14:textId="77777777">
            <w:pPr>
              <w:rPr>
                <w:rFonts w:ascii="Consolas" w:hAnsi="Consolas" w:cs="Arial"/>
                <w:sz w:val="20"/>
                <w:szCs w:val="20"/>
              </w:rPr>
            </w:pPr>
            <w:r w:rsidRPr="007A0C5B">
              <w:rPr>
                <w:rFonts w:ascii="Consolas" w:hAnsi="Consolas" w:cs="Arial"/>
                <w:sz w:val="20"/>
                <w:szCs w:val="20"/>
              </w:rPr>
              <w:lastRenderedPageBreak/>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297403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"verified": "true",</w:t>
            </w:r>
          </w:p>
          <w:p w:rsidRPr="007A0C5B" w:rsidR="00471C9E" w:rsidP="00310808" w:rsidRDefault="00471C9E" w14:paraId="3F88698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"verifiedWith": {</w:t>
            </w:r>
          </w:p>
          <w:p w:rsidRPr="007A0C5B" w:rsidR="00471C9E" w:rsidP="00310808" w:rsidRDefault="00471C9E" w14:paraId="6F456C8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"Patient/UKCore-Patient-MichealJones-Example"</w:t>
            </w:r>
          </w:p>
          <w:p w:rsidRPr="007A0C5B" w:rsidR="00471C9E" w:rsidP="00310808" w:rsidRDefault="00471C9E" w14:paraId="55618D5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A78778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"verificationDate": "2022-07-11T09:00:00Z"</w:t>
            </w:r>
          </w:p>
          <w:p w:rsidRPr="007A0C5B" w:rsidR="00471C9E" w:rsidP="00310808" w:rsidRDefault="00471C9E" w14:paraId="1A8F75D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CA8076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531D06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"provision": {</w:t>
            </w:r>
          </w:p>
          <w:p w:rsidRPr="007A0C5B" w:rsidR="00471C9E" w:rsidP="00310808" w:rsidRDefault="00471C9E" w14:paraId="0314667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"type": "permit",</w:t>
            </w:r>
          </w:p>
          <w:p w:rsidRPr="007A0C5B" w:rsidR="00471C9E" w:rsidP="00310808" w:rsidRDefault="00471C9E" w14:paraId="40ABD0C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"period": {</w:t>
            </w:r>
          </w:p>
          <w:p w:rsidRPr="007A0C5B" w:rsidR="00471C9E" w:rsidP="00310808" w:rsidRDefault="00471C9E" w14:paraId="1A752B3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"start": "2022-07-11T09:00:00Z",</w:t>
            </w:r>
          </w:p>
          <w:p w:rsidRPr="007A0C5B" w:rsidR="00471C9E" w:rsidP="00310808" w:rsidRDefault="00471C9E" w14:paraId="1C072A42"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"end": "2025-07-11T08:59:59Z"</w:t>
            </w:r>
          </w:p>
          <w:p w:rsidRPr="007A0C5B" w:rsidR="00471C9E" w:rsidP="00310808" w:rsidRDefault="00471C9E" w14:paraId="59ECDA9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6E8A26D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"actor": [</w:t>
            </w:r>
          </w:p>
          <w:p w:rsidRPr="007A0C5B" w:rsidR="00471C9E" w:rsidP="00310808" w:rsidRDefault="00471C9E" w14:paraId="4502215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DC4CDE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"role": {</w:t>
            </w:r>
          </w:p>
          <w:p w:rsidRPr="007A0C5B" w:rsidR="00471C9E" w:rsidP="00310808" w:rsidRDefault="00471C9E" w14:paraId="021C20F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0C28612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042386A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"http://terminology.hl7.org/CodeSystem/extra-security-role-type", </w:t>
            </w:r>
          </w:p>
          <w:p w:rsidRPr="007A0C5B" w:rsidR="00471C9E" w:rsidP="00310808" w:rsidRDefault="00471C9E" w14:paraId="61F0DC8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"dataprocessor", </w:t>
            </w:r>
          </w:p>
          <w:p w:rsidRPr="007A0C5B" w:rsidR="00471C9E" w:rsidP="00310808" w:rsidRDefault="00471C9E" w14:paraId="70499A1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"data processor"</w:t>
            </w:r>
          </w:p>
          <w:p w:rsidRPr="007A0C5B" w:rsidR="00471C9E" w:rsidP="00310808" w:rsidRDefault="00471C9E" w14:paraId="52A83B6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AFB549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6E979A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5ECD01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w:t>
            </w:r>
          </w:p>
          <w:p w:rsidRPr="007A0C5B" w:rsidR="00471C9E" w:rsidP="00310808" w:rsidRDefault="00471C9E" w14:paraId="58F8B73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"reference": "Organization/UKCore-Organization-699X0-Example"</w:t>
            </w:r>
          </w:p>
          <w:p w:rsidRPr="007A0C5B" w:rsidR="00471C9E" w:rsidP="00310808" w:rsidRDefault="00471C9E" w14:paraId="589961D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F4A688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499594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A02451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"action": [</w:t>
            </w:r>
          </w:p>
          <w:p w:rsidRPr="007A0C5B" w:rsidR="00471C9E" w:rsidP="00310808" w:rsidRDefault="00471C9E" w14:paraId="442176D2"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52D82CA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4A36F99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3A12ACD0" w14:textId="77777777">
            <w:pPr>
              <w:rPr>
                <w:rFonts w:ascii="Consolas" w:hAnsi="Consolas" w:cs="Arial"/>
                <w:sz w:val="20"/>
                <w:szCs w:val="20"/>
              </w:rPr>
            </w:pPr>
            <w:r w:rsidRPr="007A0C5B">
              <w:rPr>
                <w:rFonts w:ascii="Consolas" w:hAnsi="Consolas" w:cs="Arial"/>
                <w:sz w:val="20"/>
                <w:szCs w:val="20"/>
              </w:rPr>
              <w:lastRenderedPageBreak/>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"http://terminology.hl7.org/CodeSystem/consentaction", </w:t>
            </w:r>
          </w:p>
          <w:p w:rsidRPr="007A0C5B" w:rsidR="00471C9E" w:rsidP="00310808" w:rsidRDefault="00471C9E" w14:paraId="797C8AE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"access", </w:t>
            </w:r>
          </w:p>
          <w:p w:rsidRPr="007A0C5B" w:rsidR="00471C9E" w:rsidP="00310808" w:rsidRDefault="00471C9E" w14:paraId="39EA2DA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"Access"</w:t>
            </w:r>
          </w:p>
          <w:p w:rsidRPr="007A0C5B" w:rsidR="00471C9E" w:rsidP="00310808" w:rsidRDefault="00471C9E" w14:paraId="67E6B9E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977E43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77BA68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DB0E6A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68E864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74C29FF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6980CEA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"http://terminology.hl7.org/CodeSystem/consentaction", </w:t>
            </w:r>
          </w:p>
          <w:p w:rsidRPr="007A0C5B" w:rsidR="00471C9E" w:rsidP="00310808" w:rsidRDefault="00471C9E" w14:paraId="0D85C95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"use", </w:t>
            </w:r>
          </w:p>
          <w:p w:rsidRPr="007A0C5B" w:rsidR="00471C9E" w:rsidP="00310808" w:rsidRDefault="00471C9E" w14:paraId="608A108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"Use"</w:t>
            </w:r>
          </w:p>
          <w:p w:rsidRPr="007A0C5B" w:rsidR="00471C9E" w:rsidP="00310808" w:rsidRDefault="00471C9E" w14:paraId="2BA909E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0EED83E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8E9724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ED3082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40EDB17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"class": [</w:t>
            </w:r>
          </w:p>
          <w:p w:rsidRPr="007A0C5B" w:rsidR="00471C9E" w:rsidP="00310808" w:rsidRDefault="00471C9E" w14:paraId="79BEEE02"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CBDCE9F"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"http://hl7.org/fhir/resource-types", </w:t>
            </w:r>
          </w:p>
          <w:p w:rsidRPr="007A0C5B" w:rsidR="00471C9E" w:rsidP="00310808" w:rsidRDefault="00471C9E" w14:paraId="08AC620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"DiagnosticReport", </w:t>
            </w:r>
          </w:p>
          <w:p w:rsidRPr="007A0C5B" w:rsidR="00471C9E" w:rsidP="00310808" w:rsidRDefault="00471C9E" w14:paraId="5839B68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"DiagnosticReport"</w:t>
            </w:r>
          </w:p>
          <w:p w:rsidRPr="007A0C5B" w:rsidR="00471C9E" w:rsidP="00310808" w:rsidRDefault="00471C9E" w14:paraId="391D43C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2BDC2C5"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4E5D01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"http://hl7.org/fhir/resource-types", </w:t>
            </w:r>
          </w:p>
          <w:p w:rsidRPr="007A0C5B" w:rsidR="00471C9E" w:rsidP="00310808" w:rsidRDefault="00471C9E" w14:paraId="6F6DCC7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"ClinicalImpression", </w:t>
            </w:r>
          </w:p>
          <w:p w:rsidRPr="007A0C5B" w:rsidR="00471C9E" w:rsidP="00310808" w:rsidRDefault="00471C9E" w14:paraId="624ABD1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"ClinicalImpression"</w:t>
            </w:r>
          </w:p>
          <w:p w:rsidRPr="007A0C5B" w:rsidR="00471C9E" w:rsidP="00310808" w:rsidRDefault="00471C9E" w14:paraId="6844E19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358E32B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B3C9BC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"http://hl7.org/fhir/resource-types", </w:t>
            </w:r>
          </w:p>
          <w:p w:rsidRPr="007A0C5B" w:rsidR="00471C9E" w:rsidP="00310808" w:rsidRDefault="00471C9E" w14:paraId="4F31007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"Condition", </w:t>
            </w:r>
          </w:p>
          <w:p w:rsidRPr="007A0C5B" w:rsidR="00471C9E" w:rsidP="00310808" w:rsidRDefault="00471C9E" w14:paraId="25EB2FD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"Condition"</w:t>
            </w:r>
            <w:r w:rsidRPr="007A0C5B">
              <w:rPr>
                <w:rFonts w:ascii="Consolas" w:hAnsi="Consolas" w:cs="Arial"/>
                <w:sz w:val="20"/>
                <w:szCs w:val="20"/>
              </w:rPr>
              <w:tab/>
            </w:r>
          </w:p>
          <w:p w:rsidRPr="007A0C5B" w:rsidR="00471C9E" w:rsidP="00310808" w:rsidRDefault="00471C9E" w14:paraId="4A9732C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584F1AA"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837BEA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"http://hl7.org/fhir/resource-types", </w:t>
            </w:r>
          </w:p>
          <w:p w:rsidRPr="007A0C5B" w:rsidR="00471C9E" w:rsidP="00310808" w:rsidRDefault="00471C9E" w14:paraId="0D99F9D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"MolecularSequence", </w:t>
            </w:r>
          </w:p>
          <w:p w:rsidRPr="007A0C5B" w:rsidR="00471C9E" w:rsidP="00310808" w:rsidRDefault="00471C9E" w14:paraId="6712799B" w14:textId="77777777">
            <w:pPr>
              <w:rPr>
                <w:rFonts w:ascii="Consolas" w:hAnsi="Consolas" w:cs="Arial"/>
                <w:sz w:val="20"/>
                <w:szCs w:val="20"/>
              </w:rPr>
            </w:pPr>
            <w:r w:rsidRPr="007A0C5B">
              <w:rPr>
                <w:rFonts w:ascii="Consolas" w:hAnsi="Consolas" w:cs="Arial"/>
                <w:sz w:val="20"/>
                <w:szCs w:val="20"/>
              </w:rPr>
              <w:lastRenderedPageBreak/>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"MolecularSequence"</w:t>
            </w:r>
            <w:r w:rsidRPr="007A0C5B">
              <w:rPr>
                <w:rFonts w:ascii="Consolas" w:hAnsi="Consolas" w:cs="Arial"/>
                <w:sz w:val="20"/>
                <w:szCs w:val="20"/>
              </w:rPr>
              <w:tab/>
            </w:r>
          </w:p>
          <w:p w:rsidRPr="007A0C5B" w:rsidR="00471C9E" w:rsidP="00310808" w:rsidRDefault="00471C9E" w14:paraId="4AD01A9B"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C998A5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95D2A3D"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"http://hl7.org/fhir/resource-types", </w:t>
            </w:r>
          </w:p>
          <w:p w:rsidRPr="007A0C5B" w:rsidR="00471C9E" w:rsidP="00310808" w:rsidRDefault="00471C9E" w14:paraId="262A189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"Observation", </w:t>
            </w:r>
          </w:p>
          <w:p w:rsidRPr="007A0C5B" w:rsidR="00471C9E" w:rsidP="00310808" w:rsidRDefault="00471C9E" w14:paraId="37FE15B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"Observation"</w:t>
            </w:r>
          </w:p>
          <w:p w:rsidRPr="007A0C5B" w:rsidR="00471C9E" w:rsidP="00310808" w:rsidRDefault="00471C9E" w14:paraId="29933A6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033B0F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A180A9C"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"code": [</w:t>
            </w:r>
          </w:p>
          <w:p w:rsidRPr="007A0C5B" w:rsidR="00471C9E" w:rsidP="00310808" w:rsidRDefault="00471C9E" w14:paraId="775BBC37"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15507701"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"coding": [</w:t>
            </w:r>
          </w:p>
          <w:p w:rsidRPr="007A0C5B" w:rsidR="00471C9E" w:rsidP="00310808" w:rsidRDefault="00471C9E" w14:paraId="4AF21FEE"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 </w:t>
            </w:r>
          </w:p>
          <w:p w:rsidRPr="007A0C5B" w:rsidR="00471C9E" w:rsidP="00310808" w:rsidRDefault="00471C9E" w14:paraId="45BFBAA3"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"system": "https://www.england.nhs.uk/publication/national-genomic-test-directories", </w:t>
            </w:r>
          </w:p>
          <w:p w:rsidRPr="007A0C5B" w:rsidR="00471C9E" w:rsidP="00310808" w:rsidRDefault="00471C9E" w14:paraId="6767DC8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 xml:space="preserve">"code": "M219.3", </w:t>
            </w:r>
          </w:p>
          <w:p w:rsidRPr="007A0C5B" w:rsidR="00471C9E" w:rsidP="00310808" w:rsidRDefault="00471C9E" w14:paraId="1682F9D0"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"display": "DPYD hotspot"</w:t>
            </w:r>
          </w:p>
          <w:p w:rsidRPr="007A0C5B" w:rsidR="00471C9E" w:rsidP="00310808" w:rsidRDefault="00471C9E" w14:paraId="39B655D6"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307D234"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E17D81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73CA34A9"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F5321B8" w14:textId="77777777">
            <w:pPr>
              <w:rPr>
                <w:rFonts w:ascii="Consolas" w:hAnsi="Consolas" w:cs="Arial"/>
                <w:sz w:val="20"/>
                <w:szCs w:val="20"/>
              </w:rPr>
            </w:pPr>
            <w:r w:rsidRPr="007A0C5B">
              <w:rPr>
                <w:rFonts w:ascii="Consolas" w:hAnsi="Consolas" w:cs="Arial"/>
                <w:sz w:val="20"/>
                <w:szCs w:val="20"/>
              </w:rPr>
              <w:tab/>
            </w:r>
            <w:r w:rsidRPr="007A0C5B">
              <w:rPr>
                <w:rFonts w:ascii="Consolas" w:hAnsi="Consolas" w:cs="Arial"/>
                <w:sz w:val="20"/>
                <w:szCs w:val="20"/>
              </w:rPr>
              <w:t>}</w:t>
            </w:r>
          </w:p>
          <w:p w:rsidRPr="007A0C5B" w:rsidR="00471C9E" w:rsidP="00310808" w:rsidRDefault="00471C9E" w14:paraId="23416018" w14:textId="77777777">
            <w:pPr>
              <w:rPr>
                <w:rFonts w:ascii="Consolas" w:hAnsi="Consolas" w:cs="Arial"/>
                <w:sz w:val="20"/>
                <w:szCs w:val="20"/>
              </w:rPr>
            </w:pPr>
            <w:r w:rsidRPr="007A0C5B">
              <w:rPr>
                <w:rFonts w:ascii="Consolas" w:hAnsi="Consolas" w:cs="Arial"/>
                <w:sz w:val="20"/>
                <w:szCs w:val="20"/>
              </w:rPr>
              <w:t>}</w:t>
            </w:r>
          </w:p>
        </w:tc>
      </w:tr>
    </w:tbl>
    <w:p w:rsidR="00471C9E" w:rsidP="00471C9E" w:rsidRDefault="00471C9E" w14:paraId="7092C845" w14:textId="77777777">
      <w:pPr>
        <w:rPr>
          <w:rFonts w:cs="Arial"/>
        </w:rPr>
      </w:pPr>
      <w:r>
        <w:rPr>
          <w:rFonts w:cs="Arial"/>
        </w:rPr>
        <w:lastRenderedPageBreak/>
        <w:tab/>
      </w:r>
    </w:p>
    <w:p w:rsidR="00471C9E" w:rsidP="00471C9E" w:rsidRDefault="00471C9E" w14:paraId="4A19EA10" w14:textId="77777777">
      <w:pPr>
        <w:rPr>
          <w:rFonts w:cs="Arial"/>
        </w:rPr>
      </w:pPr>
    </w:p>
    <w:p w:rsidR="00471C9E" w:rsidP="006E43D0" w:rsidRDefault="00471C9E" w14:paraId="5F355056" w14:textId="77777777">
      <w:pPr>
        <w:pStyle w:val="Heading2"/>
        <w:numPr>
          <w:ilvl w:val="0"/>
          <w:numId w:val="0"/>
        </w:numPr>
        <w:ind w:left="431" w:hanging="431"/>
      </w:pPr>
      <w:bookmarkStart w:name="_Toc110354978" w:id="23"/>
      <w:bookmarkStart w:name="_Toc110355610" w:id="24"/>
      <w:r>
        <w:lastRenderedPageBreak/>
        <w:t>Organization (e.g. Home GLH)</w:t>
      </w:r>
      <w:bookmarkEnd w:id="23"/>
      <w:bookmarkEnd w:id="24"/>
    </w:p>
    <w:p w:rsidR="00471C9E" w:rsidP="00471C9E" w:rsidRDefault="00471C9E" w14:paraId="1B57DBFF" w14:textId="77777777">
      <w:pPr>
        <w:rPr>
          <w:rFonts w:cs="Arial"/>
        </w:rPr>
      </w:pPr>
      <w:r w:rsidRPr="00A33E9D">
        <w:rPr>
          <w:rFonts w:cs="Arial"/>
          <w:noProof/>
        </w:rPr>
        <w:drawing>
          <wp:inline distT="0" distB="0" distL="0" distR="0" wp14:anchorId="2D4F17FF" wp14:editId="4E586BB3">
            <wp:extent cx="4143953" cy="3848637"/>
            <wp:effectExtent l="0" t="0" r="9525"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33"/>
                    <a:stretch>
                      <a:fillRect/>
                    </a:stretch>
                  </pic:blipFill>
                  <pic:spPr>
                    <a:xfrm>
                      <a:off x="0" y="0"/>
                      <a:ext cx="4143953" cy="3848637"/>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AA34AC" w:rsidR="00471C9E" w:rsidTr="00310808" w14:paraId="4F0FF36E" w14:textId="77777777">
        <w:tc>
          <w:tcPr>
            <w:tcW w:w="9016" w:type="dxa"/>
          </w:tcPr>
          <w:p w:rsidRPr="00AA34AC" w:rsidR="00471C9E" w:rsidP="00310808" w:rsidRDefault="00471C9E" w14:paraId="149F7691" w14:textId="77777777">
            <w:pPr>
              <w:rPr>
                <w:rFonts w:ascii="Consolas" w:hAnsi="Consolas" w:cs="Arial"/>
                <w:sz w:val="20"/>
                <w:szCs w:val="20"/>
              </w:rPr>
            </w:pPr>
            <w:r w:rsidRPr="00AA34AC">
              <w:rPr>
                <w:rFonts w:ascii="Consolas" w:hAnsi="Consolas" w:cs="Arial"/>
                <w:sz w:val="20"/>
                <w:szCs w:val="20"/>
              </w:rPr>
              <w:t>{</w:t>
            </w:r>
          </w:p>
          <w:p w:rsidRPr="00AA34AC" w:rsidR="00471C9E" w:rsidP="00310808" w:rsidRDefault="00471C9E" w14:paraId="4494639B"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"resourceType": "Organization",</w:t>
            </w:r>
          </w:p>
          <w:p w:rsidRPr="00AA34AC" w:rsidR="00471C9E" w:rsidP="00310808" w:rsidRDefault="00471C9E" w14:paraId="0BBDFD5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"id": "UKCore-Organization-699X0-Example",</w:t>
            </w:r>
          </w:p>
          <w:p w:rsidRPr="00AA34AC" w:rsidR="00471C9E" w:rsidP="00310808" w:rsidRDefault="00471C9E" w14:paraId="12AD9A4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"meta": {</w:t>
            </w:r>
          </w:p>
          <w:p w:rsidRPr="00AA34AC" w:rsidR="00471C9E" w:rsidP="00310808" w:rsidRDefault="00471C9E" w14:paraId="29043FD4" w14:textId="77777777">
            <w:pPr>
              <w:rPr>
                <w:rFonts w:ascii="Consolas" w:hAnsi="Consolas" w:cs="Arial"/>
                <w:sz w:val="20"/>
                <w:szCs w:val="20"/>
              </w:rPr>
            </w:pPr>
            <w:r w:rsidRPr="00AA34AC">
              <w:rPr>
                <w:rFonts w:ascii="Consolas" w:hAnsi="Consolas" w:cs="Arial"/>
                <w:sz w:val="20"/>
                <w:szCs w:val="20"/>
              </w:rPr>
              <w:t xml:space="preserve">        "profile": [</w:t>
            </w:r>
          </w:p>
          <w:p w:rsidRPr="00AA34AC" w:rsidR="00471C9E" w:rsidP="00310808" w:rsidRDefault="00471C9E" w14:paraId="23117E09" w14:textId="77777777">
            <w:pPr>
              <w:rPr>
                <w:rFonts w:ascii="Consolas" w:hAnsi="Consolas" w:cs="Arial"/>
                <w:sz w:val="20"/>
                <w:szCs w:val="20"/>
              </w:rPr>
            </w:pPr>
            <w:r w:rsidRPr="00AA34AC">
              <w:rPr>
                <w:rFonts w:ascii="Consolas" w:hAnsi="Consolas" w:cs="Arial"/>
                <w:sz w:val="20"/>
                <w:szCs w:val="20"/>
              </w:rPr>
              <w:t xml:space="preserve">            "https://fhir.hl7.org.uk/StructureDefinition/UKCore-Organization"</w:t>
            </w:r>
          </w:p>
          <w:p w:rsidRPr="00AA34AC" w:rsidR="00471C9E" w:rsidP="00310808" w:rsidRDefault="00471C9E" w14:paraId="711CE6D3" w14:textId="77777777">
            <w:pPr>
              <w:rPr>
                <w:rFonts w:ascii="Consolas" w:hAnsi="Consolas" w:cs="Arial"/>
                <w:sz w:val="20"/>
                <w:szCs w:val="20"/>
              </w:rPr>
            </w:pPr>
            <w:r w:rsidRPr="00AA34AC">
              <w:rPr>
                <w:rFonts w:ascii="Consolas" w:hAnsi="Consolas" w:cs="Arial"/>
                <w:sz w:val="20"/>
                <w:szCs w:val="20"/>
              </w:rPr>
              <w:t xml:space="preserve">        ]</w:t>
            </w:r>
          </w:p>
          <w:p w:rsidRPr="00AA34AC" w:rsidR="00471C9E" w:rsidP="00310808" w:rsidRDefault="00471C9E" w14:paraId="7CD01865" w14:textId="77777777">
            <w:pPr>
              <w:rPr>
                <w:rFonts w:ascii="Consolas" w:hAnsi="Consolas" w:cs="Arial"/>
                <w:sz w:val="20"/>
                <w:szCs w:val="20"/>
              </w:rPr>
            </w:pPr>
            <w:r w:rsidRPr="00AA34AC">
              <w:rPr>
                <w:rFonts w:ascii="Consolas" w:hAnsi="Consolas" w:cs="Arial"/>
                <w:sz w:val="20"/>
                <w:szCs w:val="20"/>
              </w:rPr>
              <w:t xml:space="preserve">    },</w:t>
            </w:r>
          </w:p>
          <w:p w:rsidRPr="00AA34AC" w:rsidR="00471C9E" w:rsidP="00310808" w:rsidRDefault="00471C9E" w14:paraId="5644E2AF"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"text": {</w:t>
            </w:r>
          </w:p>
          <w:p w:rsidRPr="00AA34AC" w:rsidR="00471C9E" w:rsidP="00310808" w:rsidRDefault="00471C9E" w14:paraId="2BB9477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"status": "generated",</w:t>
            </w:r>
          </w:p>
          <w:p w:rsidRPr="00AA34AC" w:rsidR="00471C9E" w:rsidP="00310808" w:rsidRDefault="00471C9E" w14:paraId="7DF8602C"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UKCore-Organization-699X0-Example&amp;quot; &lt;/p&gt;&lt;/div&gt;&lt;/div&gt;"</w:t>
            </w:r>
          </w:p>
          <w:p w:rsidRPr="00AA34AC" w:rsidR="00471C9E" w:rsidP="00310808" w:rsidRDefault="00471C9E" w14:paraId="3C8E690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3E60F54F"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"identifier": [</w:t>
            </w:r>
          </w:p>
          <w:p w:rsidRPr="00AA34AC" w:rsidR="00471C9E" w:rsidP="00310808" w:rsidRDefault="00471C9E" w14:paraId="28AFAC85"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767A357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"system": "https://fhir.nhs.uk/Id/ods-organization-code",</w:t>
            </w:r>
          </w:p>
          <w:p w:rsidRPr="00AA34AC" w:rsidR="00471C9E" w:rsidP="00310808" w:rsidRDefault="00471C9E" w14:paraId="49621D8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"value": "699X0"</w:t>
            </w:r>
          </w:p>
          <w:p w:rsidRPr="00AA34AC" w:rsidR="00471C9E" w:rsidP="00310808" w:rsidRDefault="00471C9E" w14:paraId="541485DC" w14:textId="77777777">
            <w:pPr>
              <w:rPr>
                <w:rFonts w:ascii="Consolas" w:hAnsi="Consolas" w:cs="Arial"/>
                <w:sz w:val="20"/>
                <w:szCs w:val="20"/>
              </w:rPr>
            </w:pPr>
            <w:r w:rsidRPr="00AA34AC">
              <w:rPr>
                <w:rFonts w:ascii="Consolas" w:hAnsi="Consolas" w:cs="Arial"/>
                <w:sz w:val="20"/>
                <w:szCs w:val="20"/>
              </w:rPr>
              <w:lastRenderedPageBreak/>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32602862"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2DF9FAD0"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"active": "true",</w:t>
            </w:r>
          </w:p>
          <w:p w:rsidRPr="00AA34AC" w:rsidR="00471C9E" w:rsidP="00310808" w:rsidRDefault="00471C9E" w14:paraId="6A17D4C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 xml:space="preserve">"type": { </w:t>
            </w:r>
          </w:p>
          <w:p w:rsidRPr="00AA34AC" w:rsidR="00471C9E" w:rsidP="00310808" w:rsidRDefault="00471C9E" w14:paraId="2F4AC09E"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"coding": [</w:t>
            </w:r>
          </w:p>
          <w:p w:rsidRPr="00AA34AC" w:rsidR="00471C9E" w:rsidP="00310808" w:rsidRDefault="00471C9E" w14:paraId="61CC3D92"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 </w:t>
            </w:r>
          </w:p>
          <w:p w:rsidRPr="00AA34AC" w:rsidR="00471C9E" w:rsidP="00310808" w:rsidRDefault="00471C9E" w14:paraId="7362F183"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"system": "http://terminology.hl7.org/CodeSystem/organization-type", </w:t>
            </w:r>
          </w:p>
          <w:p w:rsidRPr="00AA34AC" w:rsidR="00471C9E" w:rsidP="00310808" w:rsidRDefault="00471C9E" w14:paraId="35D828E0"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"code": "GLH", </w:t>
            </w:r>
          </w:p>
          <w:p w:rsidRPr="00AA34AC" w:rsidR="00471C9E" w:rsidP="00310808" w:rsidRDefault="00471C9E" w14:paraId="40A4DDA3"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"display": "Genomic Laboratory Hub"</w:t>
            </w:r>
          </w:p>
          <w:p w:rsidRPr="00AA34AC" w:rsidR="00471C9E" w:rsidP="00310808" w:rsidRDefault="00471C9E" w14:paraId="0FD77BE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58B8FD8C"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4BE3B94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7A47B554"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"name": "Pathology Lab - NORTH WEST GLH LED BY MANCHESTER UNIVERSITY NHS FOUNDATION TRUST",</w:t>
            </w:r>
          </w:p>
          <w:p w:rsidRPr="00AA34AC" w:rsidR="00471C9E" w:rsidP="00310808" w:rsidRDefault="00471C9E" w14:paraId="2C043DDF"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"address": [</w:t>
            </w:r>
          </w:p>
          <w:p w:rsidRPr="00AA34AC" w:rsidR="00471C9E" w:rsidP="00310808" w:rsidRDefault="00471C9E" w14:paraId="39C64C49"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07694FCF"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"type": "both",</w:t>
            </w:r>
          </w:p>
          <w:p w:rsidRPr="00AA34AC" w:rsidR="00471C9E" w:rsidP="00310808" w:rsidRDefault="00471C9E" w14:paraId="6E277005"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"line": [</w:t>
            </w:r>
          </w:p>
          <w:p w:rsidRPr="00AA34AC" w:rsidR="00471C9E" w:rsidP="00310808" w:rsidRDefault="00471C9E" w14:paraId="7A015604"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"ST MARYS HOSPITAL",</w:t>
            </w:r>
          </w:p>
          <w:p w:rsidRPr="00AA34AC" w:rsidR="00471C9E" w:rsidP="00310808" w:rsidRDefault="00471C9E" w14:paraId="204DCE5E"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"MANCHESTER ROYAL INFIRMARY",</w:t>
            </w:r>
          </w:p>
          <w:p w:rsidRPr="00AA34AC" w:rsidR="00471C9E" w:rsidP="00310808" w:rsidRDefault="00471C9E" w14:paraId="63F2A9D0"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"OXFORD ROAD"</w:t>
            </w:r>
          </w:p>
          <w:p w:rsidRPr="00AA34AC" w:rsidR="00471C9E" w:rsidP="00310808" w:rsidRDefault="00471C9E" w14:paraId="6F697D35"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3CF542A1"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"city": "Manchester",</w:t>
            </w:r>
          </w:p>
          <w:p w:rsidRPr="00AA34AC" w:rsidR="00471C9E" w:rsidP="00310808" w:rsidRDefault="00471C9E" w14:paraId="2809F561"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"postalCode": "M13 9WL"</w:t>
            </w:r>
          </w:p>
          <w:p w:rsidRPr="00AA34AC" w:rsidR="00471C9E" w:rsidP="00310808" w:rsidRDefault="00471C9E" w14:paraId="21174A61"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158D314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64A90414"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"partOf": {</w:t>
            </w:r>
          </w:p>
          <w:p w:rsidRPr="00AA34AC" w:rsidR="00471C9E" w:rsidP="00310808" w:rsidRDefault="00471C9E" w14:paraId="430E5A71"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"reference": "Organization/UKCore-Organization-R0A-Example"</w:t>
            </w:r>
          </w:p>
          <w:p w:rsidRPr="00AA34AC" w:rsidR="00471C9E" w:rsidP="00310808" w:rsidRDefault="00471C9E" w14:paraId="18B07F7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4616A69C"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"contact": [</w:t>
            </w:r>
          </w:p>
          <w:p w:rsidRPr="00AA34AC" w:rsidR="00471C9E" w:rsidP="00310808" w:rsidRDefault="00471C9E" w14:paraId="6E029938"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 </w:t>
            </w:r>
          </w:p>
          <w:p w:rsidRPr="00AA34AC" w:rsidR="00471C9E" w:rsidP="00310808" w:rsidRDefault="00471C9E" w14:paraId="74BCDE6B"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"purpose": {</w:t>
            </w:r>
          </w:p>
          <w:p w:rsidRPr="00AA34AC" w:rsidR="00471C9E" w:rsidP="00310808" w:rsidRDefault="00471C9E" w14:paraId="0CADB06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"coding": [</w:t>
            </w:r>
          </w:p>
          <w:p w:rsidRPr="00AA34AC" w:rsidR="00471C9E" w:rsidP="00310808" w:rsidRDefault="00471C9E" w14:paraId="7E55FB51"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 </w:t>
            </w:r>
          </w:p>
          <w:p w:rsidRPr="00AA34AC" w:rsidR="00471C9E" w:rsidP="00310808" w:rsidRDefault="00471C9E" w14:paraId="43975BB2"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"system": "http://terminology.hl7.org/CodeSystem/contactentity-type", </w:t>
            </w:r>
          </w:p>
          <w:p w:rsidRPr="00AA34AC" w:rsidR="00471C9E" w:rsidP="00310808" w:rsidRDefault="00471C9E" w14:paraId="20A58C84"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 xml:space="preserve">"code": "ADMIN", </w:t>
            </w:r>
          </w:p>
          <w:p w:rsidRPr="00AA34AC" w:rsidR="00471C9E" w:rsidP="00310808" w:rsidRDefault="00471C9E" w14:paraId="0A0C570F" w14:textId="77777777">
            <w:pPr>
              <w:rPr>
                <w:rFonts w:ascii="Consolas" w:hAnsi="Consolas" w:cs="Arial"/>
                <w:sz w:val="20"/>
                <w:szCs w:val="20"/>
              </w:rPr>
            </w:pPr>
            <w:r w:rsidRPr="00AA34AC">
              <w:rPr>
                <w:rFonts w:ascii="Consolas" w:hAnsi="Consolas" w:cs="Arial"/>
                <w:sz w:val="20"/>
                <w:szCs w:val="20"/>
              </w:rPr>
              <w:lastRenderedPageBreak/>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"display": "Administrative"</w:t>
            </w:r>
          </w:p>
          <w:p w:rsidRPr="00AA34AC" w:rsidR="00471C9E" w:rsidP="00310808" w:rsidRDefault="00471C9E" w14:paraId="16748948"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0FC356CA"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53E54FBC"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1F30BCA9"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"telecom": [</w:t>
            </w:r>
          </w:p>
          <w:p w:rsidRPr="00AA34AC" w:rsidR="00471C9E" w:rsidP="00310808" w:rsidRDefault="00471C9E" w14:paraId="2BC25F4F"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5ACF3137"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"system": "phone",</w:t>
            </w:r>
          </w:p>
          <w:p w:rsidRPr="00AA34AC" w:rsidR="00471C9E" w:rsidP="00310808" w:rsidRDefault="00471C9E" w14:paraId="599FEAD0"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"value": "01612766506"</w:t>
            </w:r>
          </w:p>
          <w:p w:rsidRPr="00AA34AC" w:rsidR="00471C9E" w:rsidP="00310808" w:rsidRDefault="00471C9E" w14:paraId="6700139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08FD5703"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79FFD3EB"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"system": "email",</w:t>
            </w:r>
          </w:p>
          <w:p w:rsidRPr="00AA34AC" w:rsidR="00471C9E" w:rsidP="00310808" w:rsidRDefault="00471C9E" w14:paraId="6671E9A9"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"value": "mft.genomics@nhs.net"</w:t>
            </w:r>
          </w:p>
          <w:p w:rsidRPr="00AA34AC" w:rsidR="00471C9E" w:rsidP="00310808" w:rsidRDefault="00471C9E" w14:paraId="3B1DEC02"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05F3ECFC"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79D7345E"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5000FC86"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50E47C9E"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"endpoint": {</w:t>
            </w:r>
          </w:p>
          <w:p w:rsidRPr="00AA34AC" w:rsidR="00471C9E" w:rsidP="00310808" w:rsidRDefault="00471C9E" w14:paraId="688D8E5D"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ab/>
            </w:r>
            <w:r w:rsidRPr="00AA34AC">
              <w:rPr>
                <w:rFonts w:ascii="Consolas" w:hAnsi="Consolas" w:cs="Arial"/>
                <w:sz w:val="20"/>
                <w:szCs w:val="20"/>
              </w:rPr>
              <w:t>"reference": "Endpoint/UKCore-Endpoint-NorthWestGLH-Example"</w:t>
            </w:r>
          </w:p>
          <w:p w:rsidRPr="00AA34AC" w:rsidR="00471C9E" w:rsidP="00310808" w:rsidRDefault="00471C9E" w14:paraId="199B853E" w14:textId="77777777">
            <w:pPr>
              <w:rPr>
                <w:rFonts w:ascii="Consolas" w:hAnsi="Consolas" w:cs="Arial"/>
                <w:sz w:val="20"/>
                <w:szCs w:val="20"/>
              </w:rPr>
            </w:pPr>
            <w:r w:rsidRPr="00AA34AC">
              <w:rPr>
                <w:rFonts w:ascii="Consolas" w:hAnsi="Consolas" w:cs="Arial"/>
                <w:sz w:val="20"/>
                <w:szCs w:val="20"/>
              </w:rPr>
              <w:tab/>
            </w:r>
            <w:r w:rsidRPr="00AA34AC">
              <w:rPr>
                <w:rFonts w:ascii="Consolas" w:hAnsi="Consolas" w:cs="Arial"/>
                <w:sz w:val="20"/>
                <w:szCs w:val="20"/>
              </w:rPr>
              <w:t>}</w:t>
            </w:r>
          </w:p>
          <w:p w:rsidRPr="00AA34AC" w:rsidR="00471C9E" w:rsidP="00310808" w:rsidRDefault="00471C9E" w14:paraId="7E534DDF" w14:textId="77777777">
            <w:pPr>
              <w:rPr>
                <w:rFonts w:ascii="Consolas" w:hAnsi="Consolas" w:cs="Arial"/>
                <w:sz w:val="20"/>
                <w:szCs w:val="20"/>
              </w:rPr>
            </w:pPr>
            <w:r w:rsidRPr="00AA34AC">
              <w:rPr>
                <w:rFonts w:ascii="Consolas" w:hAnsi="Consolas" w:cs="Arial"/>
                <w:sz w:val="20"/>
                <w:szCs w:val="20"/>
              </w:rPr>
              <w:t>}</w:t>
            </w:r>
          </w:p>
          <w:p w:rsidRPr="00AA34AC" w:rsidR="00471C9E" w:rsidP="00310808" w:rsidRDefault="00471C9E" w14:paraId="5CDF669C" w14:textId="77777777">
            <w:pPr>
              <w:rPr>
                <w:rFonts w:ascii="Consolas" w:hAnsi="Consolas" w:cs="Arial"/>
                <w:sz w:val="20"/>
                <w:szCs w:val="20"/>
              </w:rPr>
            </w:pPr>
          </w:p>
          <w:p w:rsidRPr="00AA34AC" w:rsidR="00471C9E" w:rsidP="00310808" w:rsidRDefault="00471C9E" w14:paraId="01705F98" w14:textId="77777777">
            <w:pPr>
              <w:rPr>
                <w:rFonts w:ascii="Consolas" w:hAnsi="Consolas" w:cs="Arial"/>
                <w:sz w:val="20"/>
                <w:szCs w:val="20"/>
              </w:rPr>
            </w:pPr>
          </w:p>
        </w:tc>
      </w:tr>
    </w:tbl>
    <w:p w:rsidR="00471C9E" w:rsidP="00471C9E" w:rsidRDefault="00471C9E" w14:paraId="31FA990E" w14:textId="77777777">
      <w:pPr>
        <w:rPr>
          <w:rFonts w:cs="Arial"/>
        </w:rPr>
      </w:pPr>
    </w:p>
    <w:p w:rsidR="00471C9E" w:rsidP="006E43D0" w:rsidRDefault="00471C9E" w14:paraId="75CE8812" w14:textId="77777777">
      <w:pPr>
        <w:pStyle w:val="Heading2"/>
        <w:numPr>
          <w:ilvl w:val="0"/>
          <w:numId w:val="0"/>
        </w:numPr>
        <w:ind w:left="431" w:hanging="431"/>
      </w:pPr>
      <w:bookmarkStart w:name="_Toc110354979" w:id="25"/>
      <w:bookmarkStart w:name="_Toc110355611" w:id="26"/>
      <w:r>
        <w:lastRenderedPageBreak/>
        <w:t>Task (for performer progress tracking)</w:t>
      </w:r>
      <w:bookmarkEnd w:id="25"/>
      <w:bookmarkEnd w:id="26"/>
    </w:p>
    <w:p w:rsidR="00471C9E" w:rsidP="00471C9E" w:rsidRDefault="00471C9E" w14:paraId="0F472084" w14:textId="77777777">
      <w:pPr>
        <w:rPr>
          <w:rFonts w:cs="Arial"/>
        </w:rPr>
      </w:pPr>
      <w:r w:rsidRPr="002C0072">
        <w:rPr>
          <w:rFonts w:cs="Arial"/>
          <w:noProof/>
        </w:rPr>
        <w:drawing>
          <wp:inline distT="0" distB="0" distL="0" distR="0" wp14:anchorId="3128989B" wp14:editId="7D733F55">
            <wp:extent cx="4877481" cy="8259328"/>
            <wp:effectExtent l="0" t="0" r="0" b="889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34"/>
                    <a:stretch>
                      <a:fillRect/>
                    </a:stretch>
                  </pic:blipFill>
                  <pic:spPr>
                    <a:xfrm>
                      <a:off x="0" y="0"/>
                      <a:ext cx="4877481" cy="8259328"/>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76360F" w:rsidR="00471C9E" w:rsidTr="00310808" w14:paraId="5A410A84" w14:textId="77777777">
        <w:tc>
          <w:tcPr>
            <w:tcW w:w="9016" w:type="dxa"/>
          </w:tcPr>
          <w:p w:rsidRPr="0076360F" w:rsidR="00471C9E" w:rsidP="00310808" w:rsidRDefault="00471C9E" w14:paraId="36B712BD" w14:textId="77777777">
            <w:pPr>
              <w:rPr>
                <w:rFonts w:ascii="Consolas" w:hAnsi="Consolas" w:cs="Arial"/>
                <w:sz w:val="20"/>
                <w:szCs w:val="20"/>
              </w:rPr>
            </w:pPr>
            <w:r w:rsidRPr="0076360F">
              <w:rPr>
                <w:rFonts w:ascii="Consolas" w:hAnsi="Consolas" w:cs="Arial"/>
                <w:sz w:val="20"/>
                <w:szCs w:val="20"/>
              </w:rPr>
              <w:lastRenderedPageBreak/>
              <w:t>{</w:t>
            </w:r>
          </w:p>
          <w:p w:rsidRPr="0076360F" w:rsidR="00471C9E" w:rsidP="00310808" w:rsidRDefault="00471C9E" w14:paraId="2856ABA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"resourceType": "Task",</w:t>
            </w:r>
          </w:p>
          <w:p w:rsidRPr="0076360F" w:rsidR="00471C9E" w:rsidP="00310808" w:rsidRDefault="00471C9E" w14:paraId="200350ED"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"id": "UKCore-Task-DPYDSequencingTask-Example",</w:t>
            </w:r>
          </w:p>
          <w:p w:rsidRPr="0076360F" w:rsidR="00471C9E" w:rsidP="00310808" w:rsidRDefault="00471C9E" w14:paraId="3A445D3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"meta": {</w:t>
            </w:r>
          </w:p>
          <w:p w:rsidRPr="0076360F" w:rsidR="00471C9E" w:rsidP="00310808" w:rsidRDefault="00471C9E" w14:paraId="6BB95EB2" w14:textId="77777777">
            <w:pPr>
              <w:rPr>
                <w:rFonts w:ascii="Consolas" w:hAnsi="Consolas" w:cs="Arial"/>
                <w:sz w:val="20"/>
                <w:szCs w:val="20"/>
              </w:rPr>
            </w:pPr>
            <w:r w:rsidRPr="0076360F">
              <w:rPr>
                <w:rFonts w:ascii="Consolas" w:hAnsi="Consolas" w:cs="Arial"/>
                <w:sz w:val="20"/>
                <w:szCs w:val="20"/>
              </w:rPr>
              <w:t xml:space="preserve">        "profile": [</w:t>
            </w:r>
          </w:p>
          <w:p w:rsidRPr="0076360F" w:rsidR="00471C9E" w:rsidP="00310808" w:rsidRDefault="00471C9E" w14:paraId="4172D0B2" w14:textId="77777777">
            <w:pPr>
              <w:rPr>
                <w:rFonts w:ascii="Consolas" w:hAnsi="Consolas" w:cs="Arial"/>
                <w:sz w:val="20"/>
                <w:szCs w:val="20"/>
              </w:rPr>
            </w:pPr>
            <w:r w:rsidRPr="0076360F">
              <w:rPr>
                <w:rFonts w:ascii="Consolas" w:hAnsi="Consolas" w:cs="Arial"/>
                <w:sz w:val="20"/>
                <w:szCs w:val="20"/>
              </w:rPr>
              <w:t xml:space="preserve">            "https://fhir.hl7.org.uk/StructureDefinition/UKCore-Task"</w:t>
            </w:r>
          </w:p>
          <w:p w:rsidRPr="0076360F" w:rsidR="00471C9E" w:rsidP="00310808" w:rsidRDefault="00471C9E" w14:paraId="6CBD0438" w14:textId="77777777">
            <w:pPr>
              <w:rPr>
                <w:rFonts w:ascii="Consolas" w:hAnsi="Consolas" w:cs="Arial"/>
                <w:sz w:val="20"/>
                <w:szCs w:val="20"/>
              </w:rPr>
            </w:pPr>
            <w:r w:rsidRPr="0076360F">
              <w:rPr>
                <w:rFonts w:ascii="Consolas" w:hAnsi="Consolas" w:cs="Arial"/>
                <w:sz w:val="20"/>
                <w:szCs w:val="20"/>
              </w:rPr>
              <w:t xml:space="preserve">        ]</w:t>
            </w:r>
          </w:p>
          <w:p w:rsidRPr="0076360F" w:rsidR="00471C9E" w:rsidP="00310808" w:rsidRDefault="00471C9E" w14:paraId="2A57C418" w14:textId="77777777">
            <w:pPr>
              <w:rPr>
                <w:rFonts w:ascii="Consolas" w:hAnsi="Consolas" w:cs="Arial"/>
                <w:sz w:val="20"/>
                <w:szCs w:val="20"/>
              </w:rPr>
            </w:pPr>
            <w:r w:rsidRPr="0076360F">
              <w:rPr>
                <w:rFonts w:ascii="Consolas" w:hAnsi="Consolas" w:cs="Arial"/>
                <w:sz w:val="20"/>
                <w:szCs w:val="20"/>
              </w:rPr>
              <w:t xml:space="preserve">    },</w:t>
            </w:r>
          </w:p>
          <w:p w:rsidRPr="0076360F" w:rsidR="00471C9E" w:rsidP="00310808" w:rsidRDefault="00471C9E" w14:paraId="040A87FE"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"text": {</w:t>
            </w:r>
          </w:p>
          <w:p w:rsidRPr="0076360F" w:rsidR="00471C9E" w:rsidP="00310808" w:rsidRDefault="00471C9E" w14:paraId="230FC26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"status": "generated",</w:t>
            </w:r>
          </w:p>
          <w:p w:rsidRPr="0076360F" w:rsidR="00471C9E" w:rsidP="00310808" w:rsidRDefault="00471C9E" w14:paraId="2EA122C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76360F" w:rsidR="00471C9E" w:rsidP="00310808" w:rsidRDefault="00471C9E" w14:paraId="76BF61A9"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271293E5"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"identifier": [</w:t>
            </w:r>
          </w:p>
          <w:p w:rsidRPr="0076360F" w:rsidR="00471C9E" w:rsidP="00310808" w:rsidRDefault="00471C9E" w14:paraId="0EC089A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0B6D1D11"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"system": "https://mft.nhs.uk/nwglh/lims",</w:t>
            </w:r>
          </w:p>
          <w:p w:rsidRPr="0076360F" w:rsidR="00471C9E" w:rsidP="00310808" w:rsidRDefault="00471C9E" w14:paraId="7400C96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"value": "DPYDSequencingTask"</w:t>
            </w:r>
          </w:p>
          <w:p w:rsidRPr="0076360F" w:rsidR="00471C9E" w:rsidP="00310808" w:rsidRDefault="00471C9E" w14:paraId="5D3B3F0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44EE85E7"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0D93C0E5"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"instantiatesUri": "https://www.england.nhs.uk/wp-content/uploads/2020/11/1869-dpyd-policy-statement.pdf",</w:t>
            </w:r>
          </w:p>
          <w:p w:rsidRPr="0076360F" w:rsidR="00471C9E" w:rsidP="00310808" w:rsidRDefault="00471C9E" w14:paraId="785BB9B9"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"partOf": {</w:t>
            </w:r>
          </w:p>
          <w:p w:rsidRPr="0076360F" w:rsidR="00471C9E" w:rsidP="00310808" w:rsidRDefault="00471C9E" w14:paraId="71F0F8A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"reference": "Task/UKCore-Task-ParentTask-Example"</w:t>
            </w:r>
          </w:p>
          <w:p w:rsidRPr="0076360F" w:rsidR="00471C9E" w:rsidP="00310808" w:rsidRDefault="00471C9E" w14:paraId="4480D219"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1D08ED6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"status": "requested",</w:t>
            </w:r>
          </w:p>
          <w:p w:rsidRPr="0076360F" w:rsidR="00471C9E" w:rsidP="00310808" w:rsidRDefault="00471C9E" w14:paraId="7A88B74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 xml:space="preserve">"businessStatus": { </w:t>
            </w:r>
          </w:p>
          <w:p w:rsidRPr="0076360F" w:rsidR="00471C9E" w:rsidP="00310808" w:rsidRDefault="00471C9E" w14:paraId="69ECDCD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"coding": [</w:t>
            </w:r>
          </w:p>
          <w:p w:rsidRPr="0076360F" w:rsidR="00471C9E" w:rsidP="00310808" w:rsidRDefault="00471C9E" w14:paraId="3EE1E6A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 </w:t>
            </w:r>
          </w:p>
          <w:p w:rsidRPr="0076360F" w:rsidR="00471C9E" w:rsidP="00310808" w:rsidRDefault="00471C9E" w14:paraId="7B5B2CE5"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"system": "http://terminology.hl7.org/CodeSystem/lab-status-codes", </w:t>
            </w:r>
          </w:p>
          <w:p w:rsidRPr="0076360F" w:rsidR="00471C9E" w:rsidP="00310808" w:rsidRDefault="00471C9E" w14:paraId="73D65A47"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"code": "AwaitingSpecimen", </w:t>
            </w:r>
          </w:p>
          <w:p w:rsidRPr="0076360F" w:rsidR="00471C9E" w:rsidP="00310808" w:rsidRDefault="00471C9E" w14:paraId="0152573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"display": "Awaiting Specimen"</w:t>
            </w:r>
          </w:p>
          <w:p w:rsidRPr="0076360F" w:rsidR="00471C9E" w:rsidP="00310808" w:rsidRDefault="00471C9E" w14:paraId="4EE7E750"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31A1D33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28309A2E"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6B97AF33" w14:textId="77777777">
            <w:pPr>
              <w:rPr>
                <w:rFonts w:ascii="Consolas" w:hAnsi="Consolas" w:cs="Arial"/>
                <w:sz w:val="20"/>
                <w:szCs w:val="20"/>
              </w:rPr>
            </w:pPr>
            <w:r w:rsidRPr="0076360F">
              <w:rPr>
                <w:rFonts w:ascii="Consolas" w:hAnsi="Consolas" w:cs="Arial"/>
                <w:sz w:val="20"/>
                <w:szCs w:val="20"/>
              </w:rPr>
              <w:lastRenderedPageBreak/>
              <w:tab/>
            </w:r>
            <w:r w:rsidRPr="0076360F">
              <w:rPr>
                <w:rFonts w:ascii="Consolas" w:hAnsi="Consolas" w:cs="Arial"/>
                <w:sz w:val="20"/>
                <w:szCs w:val="20"/>
              </w:rPr>
              <w:t>"intent": "filler-order",</w:t>
            </w:r>
          </w:p>
          <w:p w:rsidRPr="0076360F" w:rsidR="00471C9E" w:rsidP="00310808" w:rsidRDefault="00471C9E" w14:paraId="35292539"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"priority": "routine",</w:t>
            </w:r>
          </w:p>
          <w:p w:rsidRPr="0076360F" w:rsidR="00471C9E" w:rsidP="00310808" w:rsidRDefault="00471C9E" w14:paraId="0685D28E"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 xml:space="preserve">"code": { </w:t>
            </w:r>
          </w:p>
          <w:p w:rsidRPr="0076360F" w:rsidR="00471C9E" w:rsidP="00310808" w:rsidRDefault="00471C9E" w14:paraId="56EB32B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"coding": [</w:t>
            </w:r>
          </w:p>
          <w:p w:rsidRPr="0076360F" w:rsidR="00471C9E" w:rsidP="00310808" w:rsidRDefault="00471C9E" w14:paraId="1805082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 </w:t>
            </w:r>
          </w:p>
          <w:p w:rsidRPr="0076360F" w:rsidR="00471C9E" w:rsidP="00310808" w:rsidRDefault="00471C9E" w14:paraId="14173F3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"system": "http://hl7.org/fhir/CodeSystem/task-code", </w:t>
            </w:r>
          </w:p>
          <w:p w:rsidRPr="0076360F" w:rsidR="00471C9E" w:rsidP="00310808" w:rsidRDefault="00471C9E" w14:paraId="5AE1533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"code": "fulfill", </w:t>
            </w:r>
          </w:p>
          <w:p w:rsidRPr="0076360F" w:rsidR="00471C9E" w:rsidP="00310808" w:rsidRDefault="00471C9E" w14:paraId="1143035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"display": "Fulfill the focal request"</w:t>
            </w:r>
          </w:p>
          <w:p w:rsidRPr="0076360F" w:rsidR="00471C9E" w:rsidP="00310808" w:rsidRDefault="00471C9E" w14:paraId="52E49CBD"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275DE0F8"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578C498F"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3BEEC705"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"focus": {</w:t>
            </w:r>
          </w:p>
          <w:p w:rsidRPr="0076360F" w:rsidR="00471C9E" w:rsidP="00310808" w:rsidRDefault="00471C9E" w14:paraId="5255DD0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"reference": "ServiceRequest/UKCore-ServiceRequest-MichaelJonesDYPDRequest-Example"</w:t>
            </w:r>
          </w:p>
          <w:p w:rsidRPr="0076360F" w:rsidR="00471C9E" w:rsidP="00310808" w:rsidRDefault="00471C9E" w14:paraId="430C9FE5"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565EEBEE"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"for": {</w:t>
            </w:r>
          </w:p>
          <w:p w:rsidRPr="0076360F" w:rsidR="00471C9E" w:rsidP="00310808" w:rsidRDefault="00471C9E" w14:paraId="128DFE3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"reference": "Patient/UKCore-Patient-MichealJones-Example"</w:t>
            </w:r>
          </w:p>
          <w:p w:rsidRPr="0076360F" w:rsidR="00471C9E" w:rsidP="00310808" w:rsidRDefault="00471C9E" w14:paraId="6C5DC437"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643D5C1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"authoredOn": "2022-07-13T09:00:00Z",</w:t>
            </w:r>
          </w:p>
          <w:p w:rsidRPr="0076360F" w:rsidR="00471C9E" w:rsidP="00310808" w:rsidRDefault="00471C9E" w14:paraId="21024CE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"lastModified": "2022-07-13T09:00:00Z",</w:t>
            </w:r>
          </w:p>
          <w:p w:rsidRPr="0076360F" w:rsidR="00471C9E" w:rsidP="00310808" w:rsidRDefault="00471C9E" w14:paraId="704CE107"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"requester": {</w:t>
            </w:r>
          </w:p>
          <w:p w:rsidRPr="0076360F" w:rsidR="00471C9E" w:rsidP="00310808" w:rsidRDefault="00471C9E" w14:paraId="5061C2B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"reference": "Practitioner/UKCore-Practitioner-DrLucyHale-Example"</w:t>
            </w:r>
          </w:p>
          <w:p w:rsidRPr="0076360F" w:rsidR="00471C9E" w:rsidP="00310808" w:rsidRDefault="00471C9E" w14:paraId="5177424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6736F4F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"performerType": [</w:t>
            </w:r>
          </w:p>
          <w:p w:rsidRPr="0076360F" w:rsidR="00471C9E" w:rsidP="00310808" w:rsidRDefault="00471C9E" w14:paraId="42615B29"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2BF3182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"coding": [</w:t>
            </w:r>
          </w:p>
          <w:p w:rsidRPr="0076360F" w:rsidR="00471C9E" w:rsidP="00310808" w:rsidRDefault="00471C9E" w14:paraId="27F244FF"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 </w:t>
            </w:r>
          </w:p>
          <w:p w:rsidRPr="0076360F" w:rsidR="00471C9E" w:rsidP="00310808" w:rsidRDefault="00471C9E" w14:paraId="144DA04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"system": "http://snomed.info/sct", </w:t>
            </w:r>
          </w:p>
          <w:p w:rsidRPr="0076360F" w:rsidR="00471C9E" w:rsidP="00310808" w:rsidRDefault="00471C9E" w14:paraId="010AEC7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 xml:space="preserve">"code": "159282002", </w:t>
            </w:r>
          </w:p>
          <w:p w:rsidRPr="0076360F" w:rsidR="00471C9E" w:rsidP="00310808" w:rsidRDefault="00471C9E" w14:paraId="1B1E197A"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"display": "Laboratory technician (occupation)"</w:t>
            </w:r>
          </w:p>
          <w:p w:rsidRPr="0076360F" w:rsidR="00471C9E" w:rsidP="00310808" w:rsidRDefault="00471C9E" w14:paraId="6CC4100C"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38A88094"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33597253"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0983BBB6"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w:t>
            </w:r>
          </w:p>
          <w:p w:rsidRPr="0076360F" w:rsidR="00471C9E" w:rsidP="00310808" w:rsidRDefault="00471C9E" w14:paraId="1DC4FBA1"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"owner": {</w:t>
            </w:r>
          </w:p>
          <w:p w:rsidRPr="0076360F" w:rsidR="00471C9E" w:rsidP="00310808" w:rsidRDefault="00471C9E" w14:paraId="28F6000B" w14:textId="77777777">
            <w:pPr>
              <w:rPr>
                <w:rFonts w:ascii="Consolas" w:hAnsi="Consolas" w:cs="Arial"/>
                <w:sz w:val="20"/>
                <w:szCs w:val="20"/>
              </w:rPr>
            </w:pPr>
            <w:r w:rsidRPr="0076360F">
              <w:rPr>
                <w:rFonts w:ascii="Consolas" w:hAnsi="Consolas" w:cs="Arial"/>
                <w:sz w:val="20"/>
                <w:szCs w:val="20"/>
              </w:rPr>
              <w:tab/>
            </w:r>
            <w:r w:rsidRPr="0076360F">
              <w:rPr>
                <w:rFonts w:ascii="Consolas" w:hAnsi="Consolas" w:cs="Arial"/>
                <w:sz w:val="20"/>
                <w:szCs w:val="20"/>
              </w:rPr>
              <w:tab/>
            </w:r>
            <w:r w:rsidRPr="0076360F">
              <w:rPr>
                <w:rFonts w:ascii="Consolas" w:hAnsi="Consolas" w:cs="Arial"/>
                <w:sz w:val="20"/>
                <w:szCs w:val="20"/>
              </w:rPr>
              <w:t>"reference": "Organization/UKCore-Organization-RBV-Example"</w:t>
            </w:r>
          </w:p>
          <w:p w:rsidRPr="0076360F" w:rsidR="00471C9E" w:rsidP="00310808" w:rsidRDefault="00471C9E" w14:paraId="006C7473" w14:textId="77777777">
            <w:pPr>
              <w:rPr>
                <w:rFonts w:ascii="Consolas" w:hAnsi="Consolas" w:cs="Arial"/>
                <w:sz w:val="20"/>
                <w:szCs w:val="20"/>
              </w:rPr>
            </w:pPr>
            <w:r w:rsidRPr="0076360F">
              <w:rPr>
                <w:rFonts w:ascii="Consolas" w:hAnsi="Consolas" w:cs="Arial"/>
                <w:sz w:val="20"/>
                <w:szCs w:val="20"/>
              </w:rPr>
              <w:lastRenderedPageBreak/>
              <w:tab/>
            </w:r>
            <w:r w:rsidRPr="0076360F">
              <w:rPr>
                <w:rFonts w:ascii="Consolas" w:hAnsi="Consolas" w:cs="Arial"/>
                <w:sz w:val="20"/>
                <w:szCs w:val="20"/>
              </w:rPr>
              <w:t>}</w:t>
            </w:r>
          </w:p>
          <w:p w:rsidRPr="0076360F" w:rsidR="00471C9E" w:rsidP="00310808" w:rsidRDefault="00471C9E" w14:paraId="5BBC1A12" w14:textId="77777777">
            <w:pPr>
              <w:rPr>
                <w:rFonts w:ascii="Consolas" w:hAnsi="Consolas" w:cs="Arial"/>
                <w:sz w:val="20"/>
                <w:szCs w:val="20"/>
              </w:rPr>
            </w:pPr>
            <w:r w:rsidRPr="0076360F">
              <w:rPr>
                <w:rFonts w:ascii="Consolas" w:hAnsi="Consolas" w:cs="Arial"/>
                <w:sz w:val="20"/>
                <w:szCs w:val="20"/>
              </w:rPr>
              <w:t>}</w:t>
            </w:r>
          </w:p>
        </w:tc>
      </w:tr>
    </w:tbl>
    <w:p w:rsidR="00471C9E" w:rsidP="00471C9E" w:rsidRDefault="00471C9E" w14:paraId="0C3D576D" w14:textId="77777777">
      <w:pPr>
        <w:rPr>
          <w:rFonts w:cs="Arial"/>
        </w:rPr>
      </w:pPr>
    </w:p>
    <w:p w:rsidR="00471C9E" w:rsidP="00471C9E" w:rsidRDefault="00471C9E" w14:paraId="284FB289" w14:textId="77777777">
      <w:pPr>
        <w:rPr>
          <w:rFonts w:cs="Arial"/>
        </w:rPr>
      </w:pPr>
    </w:p>
    <w:p w:rsidR="00471C9E" w:rsidP="006E43D0" w:rsidRDefault="00471C9E" w14:paraId="1481059E" w14:textId="77777777">
      <w:pPr>
        <w:pStyle w:val="Heading2"/>
        <w:numPr>
          <w:ilvl w:val="0"/>
          <w:numId w:val="0"/>
        </w:numPr>
        <w:ind w:left="431" w:hanging="431"/>
      </w:pPr>
      <w:bookmarkStart w:name="_Toc110354980" w:id="27"/>
      <w:bookmarkStart w:name="_Toc110355612" w:id="28"/>
      <w:r>
        <w:t>DiagnosticReport (e.g. Genomic Report)</w:t>
      </w:r>
      <w:bookmarkEnd w:id="27"/>
      <w:bookmarkEnd w:id="28"/>
    </w:p>
    <w:p w:rsidR="00471C9E" w:rsidP="00471C9E" w:rsidRDefault="00471C9E" w14:paraId="34C13BB1" w14:textId="77777777">
      <w:pPr>
        <w:rPr>
          <w:rFonts w:cs="Arial"/>
        </w:rPr>
      </w:pPr>
      <w:r w:rsidRPr="001F7E69">
        <w:rPr>
          <w:rFonts w:cs="Arial"/>
          <w:noProof/>
        </w:rPr>
        <w:drawing>
          <wp:inline distT="0" distB="0" distL="0" distR="0" wp14:anchorId="49519597" wp14:editId="59E4A97B">
            <wp:extent cx="4620270" cy="4486901"/>
            <wp:effectExtent l="0" t="0" r="8890" b="952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35"/>
                    <a:stretch>
                      <a:fillRect/>
                    </a:stretch>
                  </pic:blipFill>
                  <pic:spPr>
                    <a:xfrm>
                      <a:off x="0" y="0"/>
                      <a:ext cx="4620270" cy="4486901"/>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Pr="008B68AA" w:rsidR="00471C9E" w:rsidTr="00310808" w14:paraId="29445941" w14:textId="77777777">
        <w:tc>
          <w:tcPr>
            <w:tcW w:w="9016" w:type="dxa"/>
          </w:tcPr>
          <w:p w:rsidRPr="008B68AA" w:rsidR="00471C9E" w:rsidP="00310808" w:rsidRDefault="00471C9E" w14:paraId="741BBF1A" w14:textId="77777777">
            <w:pPr>
              <w:rPr>
                <w:rFonts w:ascii="Consolas" w:hAnsi="Consolas" w:cs="Arial"/>
                <w:sz w:val="20"/>
                <w:szCs w:val="20"/>
              </w:rPr>
            </w:pPr>
            <w:r w:rsidRPr="008B68AA">
              <w:rPr>
                <w:rFonts w:ascii="Consolas" w:hAnsi="Consolas" w:cs="Arial"/>
                <w:sz w:val="20"/>
                <w:szCs w:val="20"/>
              </w:rPr>
              <w:t>{</w:t>
            </w:r>
          </w:p>
          <w:p w:rsidRPr="008B68AA" w:rsidR="00471C9E" w:rsidP="00310808" w:rsidRDefault="00471C9E" w14:paraId="677F456C"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"resourceType": "DiagnosticReport",</w:t>
            </w:r>
          </w:p>
          <w:p w:rsidRPr="008B68AA" w:rsidR="00471C9E" w:rsidP="00310808" w:rsidRDefault="00471C9E" w14:paraId="18973F8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"id": "UKCore-DiagnosticReport-MichaelJonesReport-Example",</w:t>
            </w:r>
          </w:p>
          <w:p w:rsidRPr="008B68AA" w:rsidR="00471C9E" w:rsidP="00310808" w:rsidRDefault="00471C9E" w14:paraId="7D6D5BE8"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"meta": {</w:t>
            </w:r>
          </w:p>
          <w:p w:rsidRPr="008B68AA" w:rsidR="00471C9E" w:rsidP="00310808" w:rsidRDefault="00471C9E" w14:paraId="676BDE1F" w14:textId="77777777">
            <w:pPr>
              <w:rPr>
                <w:rFonts w:ascii="Consolas" w:hAnsi="Consolas" w:cs="Arial"/>
                <w:sz w:val="20"/>
                <w:szCs w:val="20"/>
              </w:rPr>
            </w:pPr>
            <w:r w:rsidRPr="008B68AA">
              <w:rPr>
                <w:rFonts w:ascii="Consolas" w:hAnsi="Consolas" w:cs="Arial"/>
                <w:sz w:val="20"/>
                <w:szCs w:val="20"/>
              </w:rPr>
              <w:t xml:space="preserve">        "profile": [</w:t>
            </w:r>
          </w:p>
          <w:p w:rsidRPr="008B68AA" w:rsidR="00471C9E" w:rsidP="00310808" w:rsidRDefault="00471C9E" w14:paraId="30353B6E" w14:textId="77777777">
            <w:pPr>
              <w:rPr>
                <w:rFonts w:ascii="Consolas" w:hAnsi="Consolas" w:cs="Arial"/>
                <w:sz w:val="20"/>
                <w:szCs w:val="20"/>
              </w:rPr>
            </w:pPr>
            <w:r w:rsidRPr="008B68AA">
              <w:rPr>
                <w:rFonts w:ascii="Consolas" w:hAnsi="Consolas" w:cs="Arial"/>
                <w:sz w:val="20"/>
                <w:szCs w:val="20"/>
              </w:rPr>
              <w:t xml:space="preserve">            "https://fhir.hl7.org.uk/StructureDefinition/UKCore-DiagnosticReport"</w:t>
            </w:r>
          </w:p>
          <w:p w:rsidRPr="008B68AA" w:rsidR="00471C9E" w:rsidP="00310808" w:rsidRDefault="00471C9E" w14:paraId="0535C195" w14:textId="77777777">
            <w:pPr>
              <w:rPr>
                <w:rFonts w:ascii="Consolas" w:hAnsi="Consolas" w:cs="Arial"/>
                <w:sz w:val="20"/>
                <w:szCs w:val="20"/>
              </w:rPr>
            </w:pPr>
            <w:r w:rsidRPr="008B68AA">
              <w:rPr>
                <w:rFonts w:ascii="Consolas" w:hAnsi="Consolas" w:cs="Arial"/>
                <w:sz w:val="20"/>
                <w:szCs w:val="20"/>
              </w:rPr>
              <w:t xml:space="preserve">        ]</w:t>
            </w:r>
          </w:p>
          <w:p w:rsidRPr="008B68AA" w:rsidR="00471C9E" w:rsidP="00310808" w:rsidRDefault="00471C9E" w14:paraId="7A5023B4" w14:textId="77777777">
            <w:pPr>
              <w:rPr>
                <w:rFonts w:ascii="Consolas" w:hAnsi="Consolas" w:cs="Arial"/>
                <w:sz w:val="20"/>
                <w:szCs w:val="20"/>
              </w:rPr>
            </w:pPr>
            <w:r w:rsidRPr="008B68AA">
              <w:rPr>
                <w:rFonts w:ascii="Consolas" w:hAnsi="Consolas" w:cs="Arial"/>
                <w:sz w:val="20"/>
                <w:szCs w:val="20"/>
              </w:rPr>
              <w:t xml:space="preserve">    },</w:t>
            </w:r>
          </w:p>
          <w:p w:rsidRPr="008B68AA" w:rsidR="00471C9E" w:rsidP="00310808" w:rsidRDefault="00471C9E" w14:paraId="6F76A188"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"text": {</w:t>
            </w:r>
          </w:p>
          <w:p w:rsidRPr="008B68AA" w:rsidR="00471C9E" w:rsidP="00310808" w:rsidRDefault="00471C9E" w14:paraId="351FC30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"status": "generated",</w:t>
            </w:r>
          </w:p>
          <w:p w:rsidRPr="008B68AA" w:rsidR="00471C9E" w:rsidP="00310808" w:rsidRDefault="00471C9E" w14:paraId="1E8A080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"div": "&lt;div xmlns=\"http://www.w3.org/1999/xhtml\"&gt;&lt;p&gt;&lt;b&gt;Generated Narrative&lt;/b&gt;&lt;/p&gt;&lt;div </w:t>
            </w:r>
            <w:r w:rsidRPr="008B68AA">
              <w:rPr>
                <w:rFonts w:ascii="Consolas" w:hAnsi="Consolas" w:cs="Arial"/>
                <w:sz w:val="20"/>
                <w:szCs w:val="20"/>
              </w:rPr>
              <w:lastRenderedPageBreak/>
              <w:t>style=\"display: inline-block; background-color: #d9e0e7; padding: 6px; margin: 4px; border: 1px solid #8da1b4; border-radius: 5px; line-height: 60%\"&gt;&lt;p style=\"margin-bottom: 0px\"&gt;Resource &amp;quot; UKCore-DiagnosticReport-MichaelJonesReport-Example&amp;quot; &lt;/p&gt;&lt;/div&gt;&lt;/div&gt;"</w:t>
            </w:r>
          </w:p>
          <w:p w:rsidRPr="008B68AA" w:rsidR="00471C9E" w:rsidP="00310808" w:rsidRDefault="00471C9E" w14:paraId="30622977"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40DD93E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"identifier": [</w:t>
            </w:r>
          </w:p>
          <w:p w:rsidRPr="008B68AA" w:rsidR="00471C9E" w:rsidP="00310808" w:rsidRDefault="00471C9E" w14:paraId="0F80887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5100453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"system": "https://mft.nhs.uk/nwglh/lims",</w:t>
            </w:r>
          </w:p>
          <w:p w:rsidRPr="008B68AA" w:rsidR="00471C9E" w:rsidP="00310808" w:rsidRDefault="00471C9E" w14:paraId="126C8F8D"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"value": "DPYDGenomicReport",</w:t>
            </w:r>
          </w:p>
          <w:p w:rsidRPr="008B68AA" w:rsidR="00471C9E" w:rsidP="00310808" w:rsidRDefault="00471C9E" w14:paraId="69CBC0A7"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"assigner": {</w:t>
            </w:r>
          </w:p>
          <w:p w:rsidRPr="008B68AA" w:rsidR="00471C9E" w:rsidP="00310808" w:rsidRDefault="00471C9E" w14:paraId="48AABBD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"Organization/UKCore-Organization-699X0-Example"</w:t>
            </w:r>
          </w:p>
          <w:p w:rsidRPr="008B68AA" w:rsidR="00471C9E" w:rsidP="00310808" w:rsidRDefault="00471C9E" w14:paraId="58F59DB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61AF870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25DC4827"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EC8B88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"basedOn": {</w:t>
            </w:r>
          </w:p>
          <w:p w:rsidRPr="008B68AA" w:rsidR="00471C9E" w:rsidP="00310808" w:rsidRDefault="00471C9E" w14:paraId="455B6A35"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"ServiceRequest/UKCore-ServiceRequest-MichaelJonesDYPDRequest-Example"</w:t>
            </w:r>
          </w:p>
          <w:p w:rsidRPr="008B68AA" w:rsidR="00471C9E" w:rsidP="00310808" w:rsidRDefault="00471C9E" w14:paraId="5F064D5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FD10302"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"status": "final",</w:t>
            </w:r>
          </w:p>
          <w:p w:rsidRPr="008B68AA" w:rsidR="00471C9E" w:rsidP="00310808" w:rsidRDefault="00471C9E" w14:paraId="606D0A6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"category": [</w:t>
            </w:r>
          </w:p>
          <w:p w:rsidRPr="008B68AA" w:rsidR="00471C9E" w:rsidP="00310808" w:rsidRDefault="00471C9E" w14:paraId="52346DAD"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 </w:t>
            </w:r>
          </w:p>
          <w:p w:rsidRPr="008B68AA" w:rsidR="00471C9E" w:rsidP="00310808" w:rsidRDefault="00471C9E" w14:paraId="40606D66"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"coding": [</w:t>
            </w:r>
          </w:p>
          <w:p w:rsidRPr="008B68AA" w:rsidR="00471C9E" w:rsidP="00310808" w:rsidRDefault="00471C9E" w14:paraId="4E51BCF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 </w:t>
            </w:r>
          </w:p>
          <w:p w:rsidRPr="008B68AA" w:rsidR="00471C9E" w:rsidP="00310808" w:rsidRDefault="00471C9E" w14:paraId="30CA500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"system": "http://terminology.hl7.org/CodeSystem/v2-0074", </w:t>
            </w:r>
          </w:p>
          <w:p w:rsidRPr="008B68AA" w:rsidR="00471C9E" w:rsidP="00310808" w:rsidRDefault="00471C9E" w14:paraId="5C6DEF2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"code": "LAB", </w:t>
            </w:r>
          </w:p>
          <w:p w:rsidRPr="008B68AA" w:rsidR="00471C9E" w:rsidP="00310808" w:rsidRDefault="00471C9E" w14:paraId="007C31E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"display": "Laboratory"</w:t>
            </w:r>
          </w:p>
          <w:p w:rsidRPr="008B68AA" w:rsidR="00471C9E" w:rsidP="00310808" w:rsidRDefault="00471C9E" w14:paraId="37939ED2"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3540BCB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F93FF3D"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3BB3835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70C201E2"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 xml:space="preserve">"code": { </w:t>
            </w:r>
          </w:p>
          <w:p w:rsidRPr="008B68AA" w:rsidR="00471C9E" w:rsidP="00310808" w:rsidRDefault="00471C9E" w14:paraId="5DCF292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"coding": [</w:t>
            </w:r>
          </w:p>
          <w:p w:rsidRPr="008B68AA" w:rsidR="00471C9E" w:rsidP="00310808" w:rsidRDefault="00471C9E" w14:paraId="6F6B506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 </w:t>
            </w:r>
          </w:p>
          <w:p w:rsidRPr="008B68AA" w:rsidR="00471C9E" w:rsidP="00310808" w:rsidRDefault="00471C9E" w14:paraId="02F7797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"system": "http://snomed.info/sct", </w:t>
            </w:r>
          </w:p>
          <w:p w:rsidRPr="008B68AA" w:rsidR="00471C9E" w:rsidP="00310808" w:rsidRDefault="00471C9E" w14:paraId="6AFAECF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"code": "4321000179101", </w:t>
            </w:r>
          </w:p>
          <w:p w:rsidRPr="008B68AA" w:rsidR="00471C9E" w:rsidP="00310808" w:rsidRDefault="00471C9E" w14:paraId="3760D44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"display": "Hematology report (record artifact)"</w:t>
            </w:r>
          </w:p>
          <w:p w:rsidRPr="008B68AA" w:rsidR="00471C9E" w:rsidP="00310808" w:rsidRDefault="00471C9E" w14:paraId="18BCD34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1F03288F" w14:textId="77777777">
            <w:pPr>
              <w:rPr>
                <w:rFonts w:ascii="Consolas" w:hAnsi="Consolas" w:cs="Arial"/>
                <w:sz w:val="20"/>
                <w:szCs w:val="20"/>
              </w:rPr>
            </w:pPr>
            <w:r w:rsidRPr="008B68AA">
              <w:rPr>
                <w:rFonts w:ascii="Consolas" w:hAnsi="Consolas" w:cs="Arial"/>
                <w:sz w:val="20"/>
                <w:szCs w:val="20"/>
              </w:rPr>
              <w:lastRenderedPageBreak/>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5737CBE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1295D0C8"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"subject": {</w:t>
            </w:r>
          </w:p>
          <w:p w:rsidRPr="008B68AA" w:rsidR="00471C9E" w:rsidP="00310808" w:rsidRDefault="00471C9E" w14:paraId="1877522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"Patient/UKCore-Patient-MichealJones-Example"</w:t>
            </w:r>
          </w:p>
          <w:p w:rsidRPr="008B68AA" w:rsidR="00471C9E" w:rsidP="00310808" w:rsidRDefault="00471C9E" w14:paraId="3497D00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3F13796D"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"encounter": {</w:t>
            </w:r>
          </w:p>
          <w:p w:rsidRPr="008B68AA" w:rsidR="00471C9E" w:rsidP="00310808" w:rsidRDefault="00471C9E" w14:paraId="692613E0"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"Encounter/UKCore-Encounter-OncologyConsultation-Example"</w:t>
            </w:r>
          </w:p>
          <w:p w:rsidRPr="008B68AA" w:rsidR="00471C9E" w:rsidP="00310808" w:rsidRDefault="00471C9E" w14:paraId="74D56AF0"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3A746EF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"issued": "2022-07-15T09:00:00Z",</w:t>
            </w:r>
          </w:p>
          <w:p w:rsidRPr="008B68AA" w:rsidR="00471C9E" w:rsidP="00310808" w:rsidRDefault="00471C9E" w14:paraId="1FD234F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"performer": [</w:t>
            </w:r>
          </w:p>
          <w:p w:rsidRPr="008B68AA" w:rsidR="00471C9E" w:rsidP="00310808" w:rsidRDefault="00471C9E" w14:paraId="5E473196"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6C462E5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"Organization/UKCore-Organization-699X0-Example"</w:t>
            </w:r>
          </w:p>
          <w:p w:rsidRPr="008B68AA" w:rsidR="00471C9E" w:rsidP="00310808" w:rsidRDefault="00471C9E" w14:paraId="5B6DB50C"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1AC77297"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7083CD8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"resultsInterpreter": [</w:t>
            </w:r>
          </w:p>
          <w:p w:rsidRPr="008B68AA" w:rsidR="00471C9E" w:rsidP="00310808" w:rsidRDefault="00471C9E" w14:paraId="0B711A4D"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D0AB67F"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"Organization/UKCore-Organization-REP-Example"</w:t>
            </w:r>
          </w:p>
          <w:p w:rsidRPr="008B68AA" w:rsidR="00471C9E" w:rsidP="00310808" w:rsidRDefault="00471C9E" w14:paraId="6F07D44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1A6816E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2642F3FC"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"specimen": [</w:t>
            </w:r>
          </w:p>
          <w:p w:rsidRPr="008B68AA" w:rsidR="00471C9E" w:rsidP="00310808" w:rsidRDefault="00471C9E" w14:paraId="7196C52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4015D19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"reference": "Specimen/UKCore-Specimen-MichaelJonesBlood-Example"</w:t>
            </w:r>
          </w:p>
          <w:p w:rsidRPr="008B68AA" w:rsidR="00471C9E" w:rsidP="00310808" w:rsidRDefault="00471C9E" w14:paraId="20157946"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72DA44D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3A90318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"conclusionCode": [</w:t>
            </w:r>
          </w:p>
          <w:p w:rsidRPr="008B68AA" w:rsidR="00471C9E" w:rsidP="00310808" w:rsidRDefault="00471C9E" w14:paraId="48C96CF3"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 </w:t>
            </w:r>
          </w:p>
          <w:p w:rsidRPr="008B68AA" w:rsidR="00471C9E" w:rsidP="00310808" w:rsidRDefault="00471C9E" w14:paraId="72657CB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"coding": [</w:t>
            </w:r>
          </w:p>
          <w:p w:rsidRPr="008B68AA" w:rsidR="00471C9E" w:rsidP="00310808" w:rsidRDefault="00471C9E" w14:paraId="3A6F766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 </w:t>
            </w:r>
          </w:p>
          <w:p w:rsidRPr="008B68AA" w:rsidR="00471C9E" w:rsidP="00310808" w:rsidRDefault="00471C9E" w14:paraId="611DAD6C"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"system": "http://snomed.info/sct", </w:t>
            </w:r>
          </w:p>
          <w:p w:rsidRPr="008B68AA" w:rsidR="00471C9E" w:rsidP="00310808" w:rsidRDefault="00471C9E" w14:paraId="4A92F2EF"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 xml:space="preserve">"code": "738544002", </w:t>
            </w:r>
          </w:p>
          <w:p w:rsidRPr="008B68AA" w:rsidR="00471C9E" w:rsidP="00310808" w:rsidRDefault="00471C9E" w14:paraId="027E877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"display": "Dihydropyrimidine dehydrogenase normal metabolizer (finding)"</w:t>
            </w:r>
          </w:p>
          <w:p w:rsidRPr="008B68AA" w:rsidR="00471C9E" w:rsidP="00310808" w:rsidRDefault="00471C9E" w14:paraId="4B20263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2B65FB99"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271E63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669A7AD7" w14:textId="77777777">
            <w:pPr>
              <w:rPr>
                <w:rFonts w:ascii="Consolas" w:hAnsi="Consolas" w:cs="Arial"/>
                <w:sz w:val="20"/>
                <w:szCs w:val="20"/>
              </w:rPr>
            </w:pPr>
            <w:r w:rsidRPr="008B68AA">
              <w:rPr>
                <w:rFonts w:ascii="Consolas" w:hAnsi="Consolas" w:cs="Arial"/>
                <w:sz w:val="20"/>
                <w:szCs w:val="20"/>
              </w:rPr>
              <w:lastRenderedPageBreak/>
              <w:tab/>
            </w:r>
            <w:r w:rsidRPr="008B68AA">
              <w:rPr>
                <w:rFonts w:ascii="Consolas" w:hAnsi="Consolas" w:cs="Arial"/>
                <w:sz w:val="20"/>
                <w:szCs w:val="20"/>
              </w:rPr>
              <w:t>],</w:t>
            </w:r>
          </w:p>
          <w:p w:rsidRPr="008B68AA" w:rsidR="00471C9E" w:rsidP="00310808" w:rsidRDefault="00471C9E" w14:paraId="4F676B4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"presentedForm": [</w:t>
            </w:r>
          </w:p>
          <w:p w:rsidRPr="008B68AA" w:rsidR="00471C9E" w:rsidP="00310808" w:rsidRDefault="00471C9E" w14:paraId="4D8BD6EA"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08C0B178"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"contentType": "application/pdf",</w:t>
            </w:r>
          </w:p>
          <w:p w:rsidRPr="008B68AA" w:rsidR="00471C9E" w:rsidP="00310808" w:rsidRDefault="00471C9E" w14:paraId="6364EFA1"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"language": "en-GB",</w:t>
            </w:r>
          </w:p>
          <w:p w:rsidRPr="008B68AA" w:rsidR="00471C9E" w:rsidP="00310808" w:rsidRDefault="00471C9E" w14:paraId="3249E5AE"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"data": "JVBERi0xLjYNJeLjz9MNCjY2NSAwI...VmDQo1Mzg3NjMNCiUlRU9GDQo=",</w:t>
            </w:r>
          </w:p>
          <w:p w:rsidRPr="008B68AA" w:rsidR="00471C9E" w:rsidP="00310808" w:rsidRDefault="00471C9E" w14:paraId="57FD1728"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"size": "539588",</w:t>
            </w:r>
          </w:p>
          <w:p w:rsidRPr="008B68AA" w:rsidR="00471C9E" w:rsidP="00310808" w:rsidRDefault="00471C9E" w14:paraId="236E364B"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"title" : "Genomic Report for DPYD deficiency for Michael Jones",</w:t>
            </w:r>
          </w:p>
          <w:p w:rsidRPr="008B68AA" w:rsidR="00471C9E" w:rsidP="00310808" w:rsidRDefault="00471C9E" w14:paraId="5625B024"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"creation": "2022-07-15T09:00:00Z"</w:t>
            </w:r>
          </w:p>
          <w:p w:rsidRPr="008B68AA" w:rsidR="00471C9E" w:rsidP="00310808" w:rsidRDefault="00471C9E" w14:paraId="7EE32732"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6B63AC5C" w14:textId="77777777">
            <w:pPr>
              <w:rPr>
                <w:rFonts w:ascii="Consolas" w:hAnsi="Consolas" w:cs="Arial"/>
                <w:sz w:val="20"/>
                <w:szCs w:val="20"/>
              </w:rPr>
            </w:pPr>
            <w:r w:rsidRPr="008B68AA">
              <w:rPr>
                <w:rFonts w:ascii="Consolas" w:hAnsi="Consolas" w:cs="Arial"/>
                <w:sz w:val="20"/>
                <w:szCs w:val="20"/>
              </w:rPr>
              <w:tab/>
            </w:r>
            <w:r w:rsidRPr="008B68AA">
              <w:rPr>
                <w:rFonts w:ascii="Consolas" w:hAnsi="Consolas" w:cs="Arial"/>
                <w:sz w:val="20"/>
                <w:szCs w:val="20"/>
              </w:rPr>
              <w:t>]</w:t>
            </w:r>
          </w:p>
          <w:p w:rsidRPr="008B68AA" w:rsidR="00471C9E" w:rsidP="00310808" w:rsidRDefault="00471C9E" w14:paraId="69D847B8" w14:textId="77777777">
            <w:pPr>
              <w:rPr>
                <w:rFonts w:ascii="Consolas" w:hAnsi="Consolas" w:cs="Arial"/>
                <w:sz w:val="20"/>
                <w:szCs w:val="20"/>
              </w:rPr>
            </w:pPr>
            <w:r w:rsidRPr="008B68AA">
              <w:rPr>
                <w:rFonts w:ascii="Consolas" w:hAnsi="Consolas" w:cs="Arial"/>
                <w:sz w:val="20"/>
                <w:szCs w:val="20"/>
              </w:rPr>
              <w:t>}</w:t>
            </w:r>
          </w:p>
        </w:tc>
      </w:tr>
    </w:tbl>
    <w:p w:rsidR="00471C9E" w:rsidP="00471C9E" w:rsidRDefault="00471C9E" w14:paraId="3E20CC4F" w14:textId="77777777">
      <w:pPr>
        <w:rPr>
          <w:rFonts w:cs="Arial"/>
        </w:rPr>
      </w:pPr>
    </w:p>
    <w:p w:rsidR="00471C9E" w:rsidP="00471C9E" w:rsidRDefault="00471C9E" w14:paraId="0B4AC74C" w14:textId="77777777">
      <w:pPr>
        <w:rPr>
          <w:rFonts w:cs="Arial"/>
        </w:rPr>
      </w:pPr>
    </w:p>
    <w:p w:rsidRPr="004D5014" w:rsidR="00471C9E" w:rsidP="00471C9E" w:rsidRDefault="00471C9E" w14:paraId="4ECC64DB" w14:textId="77777777">
      <w:pPr>
        <w:rPr>
          <w:rFonts w:cs="Arial"/>
        </w:rPr>
      </w:pPr>
    </w:p>
    <w:p w:rsidRPr="00557A26" w:rsidR="00471C9E" w:rsidP="00471C9E" w:rsidRDefault="00471C9E" w14:paraId="124612E2" w14:textId="77777777">
      <w:pPr>
        <w:rPr>
          <w:rFonts w:cs="Arial"/>
        </w:rPr>
      </w:pPr>
    </w:p>
    <w:p w:rsidR="00471C9E" w:rsidP="00471C9E" w:rsidRDefault="00471C9E" w14:paraId="254F1C1B" w14:textId="77777777">
      <w:pPr>
        <w:rPr>
          <w:rFonts w:asciiTheme="majorHAnsi" w:hAnsiTheme="majorHAnsi" w:eastAsiaTheme="majorEastAsia" w:cstheme="majorBidi"/>
          <w:color w:val="004689" w:themeColor="accent1" w:themeShade="BF"/>
          <w:sz w:val="32"/>
          <w:szCs w:val="32"/>
        </w:rPr>
      </w:pPr>
      <w:r>
        <w:br w:type="page"/>
      </w:r>
    </w:p>
    <w:p w:rsidR="00471C9E" w:rsidP="00471C9E" w:rsidRDefault="00471C9E" w14:paraId="66F5ED88" w14:textId="77777777">
      <w:pPr>
        <w:pStyle w:val="Heading1"/>
      </w:pPr>
      <w:bookmarkStart w:name="_Toc110354981" w:id="29"/>
      <w:bookmarkStart w:name="_Toc110355613" w:id="30"/>
      <w:r>
        <w:lastRenderedPageBreak/>
        <w:t>Example request/response messages using DYPD pathway use case:</w:t>
      </w:r>
      <w:bookmarkEnd w:id="29"/>
      <w:bookmarkEnd w:id="30"/>
    </w:p>
    <w:p w:rsidRPr="00550BF9" w:rsidR="00471C9E" w:rsidP="00471C9E" w:rsidRDefault="00471C9E" w14:paraId="03A65D51" w14:textId="77777777">
      <w:r>
        <w:t xml:space="preserve">The following sections present example requests and responses required to fully order and track a DPYD test from order though to completion. </w:t>
      </w:r>
    </w:p>
    <w:p w:rsidRPr="00126EAA" w:rsidR="00471C9E" w:rsidP="006E43D0" w:rsidRDefault="00471C9E" w14:paraId="205696EA" w14:textId="77777777">
      <w:pPr>
        <w:pStyle w:val="Heading2"/>
        <w:numPr>
          <w:ilvl w:val="0"/>
          <w:numId w:val="0"/>
        </w:numPr>
        <w:ind w:left="431" w:hanging="431"/>
      </w:pPr>
      <w:bookmarkStart w:name="_Toc110354982" w:id="31"/>
      <w:bookmarkStart w:name="_Toc110355614" w:id="32"/>
      <w:r>
        <w:t>Example sequence diagram</w:t>
      </w:r>
      <w:bookmarkEnd w:id="31"/>
      <w:bookmarkEnd w:id="32"/>
    </w:p>
    <w:p w:rsidR="00471C9E" w:rsidP="00471C9E" w:rsidRDefault="00471C9E" w14:paraId="34E8421C" w14:textId="77777777">
      <w:r>
        <w:object w:dxaOrig="10006" w:dyaOrig="8055" w14:anchorId="6F5CBD6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451.5pt;height:363.5pt" o:ole="" type="#_x0000_t75">
            <v:imagedata o:title="" r:id="rId36"/>
          </v:shape>
          <o:OLEObject Type="Embed" ProgID="Visio.Drawing.15" ShapeID="_x0000_i1025" DrawAspect="Content" ObjectID="_1722246795" r:id="rId37"/>
        </w:object>
      </w:r>
    </w:p>
    <w:p w:rsidR="00471C9E" w:rsidP="00471C9E" w:rsidRDefault="00471C9E" w14:paraId="4D3D015D" w14:textId="77777777"/>
    <w:p w:rsidRPr="002473B7" w:rsidR="00471C9E" w:rsidP="00471C9E" w:rsidRDefault="00471C9E" w14:paraId="386A3AC8" w14:textId="77777777"/>
    <w:p w:rsidR="00471C9E" w:rsidP="00471C9E" w:rsidRDefault="00471C9E" w14:paraId="5E5DD702" w14:textId="77777777">
      <w:pPr>
        <w:pStyle w:val="Heading2"/>
        <w:numPr>
          <w:ilvl w:val="0"/>
          <w:numId w:val="18"/>
        </w:numPr>
        <w:ind w:left="360"/>
      </w:pPr>
      <w:bookmarkStart w:name="_Toc110354983" w:id="33"/>
      <w:bookmarkStart w:name="_Toc110355615" w:id="34"/>
      <w:r>
        <w:t>Subscription for Tasks from GLH</w:t>
      </w:r>
      <w:bookmarkEnd w:id="33"/>
      <w:bookmarkEnd w:id="34"/>
    </w:p>
    <w:p w:rsidRPr="00AD29EA" w:rsidR="00471C9E" w:rsidP="00471C9E" w:rsidRDefault="00471C9E" w14:paraId="510E4516" w14:textId="77777777">
      <w:pPr>
        <w:pStyle w:val="Heading3"/>
        <w:numPr>
          <w:ilvl w:val="0"/>
          <w:numId w:val="0"/>
        </w:numPr>
        <w:ind w:left="960" w:hanging="960"/>
      </w:pPr>
      <w:bookmarkStart w:name="_Toc110354984" w:id="35"/>
      <w:r>
        <w:t>Request</w:t>
      </w:r>
      <w:bookmarkEnd w:id="35"/>
    </w:p>
    <w:tbl>
      <w:tblPr>
        <w:tblStyle w:val="TableGrid"/>
        <w:tblW w:w="0" w:type="auto"/>
        <w:tblLook w:val="04A0" w:firstRow="1" w:lastRow="0" w:firstColumn="1" w:lastColumn="0" w:noHBand="0" w:noVBand="1"/>
      </w:tblPr>
      <w:tblGrid>
        <w:gridCol w:w="9016"/>
      </w:tblGrid>
      <w:tr w:rsidR="00471C9E" w:rsidTr="00310808" w14:paraId="024D3D0D" w14:textId="77777777">
        <w:tc>
          <w:tcPr>
            <w:tcW w:w="9016" w:type="dxa"/>
          </w:tcPr>
          <w:p w:rsidRPr="00301B91" w:rsidR="00471C9E" w:rsidP="00310808" w:rsidRDefault="00471C9E" w14:paraId="2B7D4345" w14:textId="77777777">
            <w:pPr>
              <w:ind w:left="360"/>
              <w:rPr>
                <w:rFonts w:ascii="Consolas" w:hAnsi="Consolas"/>
                <w:sz w:val="20"/>
                <w:szCs w:val="20"/>
              </w:rPr>
            </w:pPr>
            <w:r w:rsidRPr="00301B91">
              <w:rPr>
                <w:rFonts w:ascii="Consolas" w:hAnsi="Consolas"/>
                <w:sz w:val="20"/>
                <w:szCs w:val="20"/>
              </w:rPr>
              <w:t xml:space="preserve">POST </w:t>
            </w:r>
            <w:r>
              <w:rPr>
                <w:rFonts w:ascii="Consolas" w:hAnsi="Consolas"/>
                <w:sz w:val="20"/>
                <w:szCs w:val="20"/>
              </w:rPr>
              <w:t>/GMS</w:t>
            </w:r>
            <w:r w:rsidRPr="00301B91">
              <w:rPr>
                <w:rFonts w:ascii="Consolas" w:hAnsi="Consolas"/>
                <w:sz w:val="20"/>
                <w:szCs w:val="20"/>
              </w:rPr>
              <w:t>/Subscription/ HTTP/1.1</w:t>
            </w:r>
          </w:p>
          <w:p w:rsidRPr="00301B91" w:rsidR="00471C9E" w:rsidP="00310808" w:rsidRDefault="00471C9E" w14:paraId="7F8A8594" w14:textId="77777777">
            <w:pPr>
              <w:ind w:left="360"/>
              <w:rPr>
                <w:rFonts w:ascii="Consolas" w:hAnsi="Consolas"/>
                <w:sz w:val="20"/>
                <w:szCs w:val="20"/>
              </w:rPr>
            </w:pPr>
            <w:r w:rsidRPr="00301B91">
              <w:rPr>
                <w:rFonts w:ascii="Consolas" w:hAnsi="Consolas"/>
                <w:sz w:val="20"/>
                <w:szCs w:val="20"/>
              </w:rPr>
              <w:t xml:space="preserve">Host: </w:t>
            </w:r>
            <w:r>
              <w:rPr>
                <w:rFonts w:ascii="Consolas" w:hAnsi="Consolas"/>
                <w:sz w:val="20"/>
                <w:szCs w:val="20"/>
              </w:rPr>
              <w:t>api.service.nhs.uk</w:t>
            </w:r>
          </w:p>
          <w:p w:rsidRPr="00301B91" w:rsidR="00471C9E" w:rsidP="00310808" w:rsidRDefault="00471C9E" w14:paraId="003384F7" w14:textId="77777777">
            <w:pPr>
              <w:ind w:left="360"/>
              <w:rPr>
                <w:rFonts w:ascii="Consolas" w:hAnsi="Consolas"/>
                <w:sz w:val="20"/>
                <w:szCs w:val="20"/>
              </w:rPr>
            </w:pPr>
            <w:r w:rsidRPr="00301B91">
              <w:rPr>
                <w:rFonts w:ascii="Consolas" w:hAnsi="Consolas"/>
                <w:sz w:val="20"/>
                <w:szCs w:val="20"/>
              </w:rPr>
              <w:t>Content-Type: application/json</w:t>
            </w:r>
          </w:p>
          <w:p w:rsidRPr="00301B91" w:rsidR="00471C9E" w:rsidP="00310808" w:rsidRDefault="00471C9E" w14:paraId="5380B77E" w14:textId="77777777">
            <w:pPr>
              <w:ind w:left="360"/>
              <w:rPr>
                <w:rFonts w:ascii="Consolas" w:hAnsi="Consolas"/>
                <w:sz w:val="20"/>
                <w:szCs w:val="20"/>
              </w:rPr>
            </w:pPr>
            <w:r w:rsidRPr="00301B91">
              <w:rPr>
                <w:rFonts w:ascii="Consolas" w:hAnsi="Consolas"/>
                <w:sz w:val="20"/>
                <w:szCs w:val="20"/>
              </w:rPr>
              <w:t>Content-Length: 441</w:t>
            </w:r>
          </w:p>
          <w:p w:rsidRPr="00301B91" w:rsidR="00471C9E" w:rsidP="00310808" w:rsidRDefault="00471C9E" w14:paraId="0C0C4CB9" w14:textId="77777777">
            <w:pPr>
              <w:ind w:left="360"/>
              <w:rPr>
                <w:rFonts w:ascii="Consolas" w:hAnsi="Consolas"/>
                <w:sz w:val="20"/>
                <w:szCs w:val="20"/>
              </w:rPr>
            </w:pPr>
          </w:p>
          <w:p w:rsidRPr="00301B91" w:rsidR="00471C9E" w:rsidP="00310808" w:rsidRDefault="00471C9E" w14:paraId="4EE7FEF1" w14:textId="77777777">
            <w:pPr>
              <w:ind w:left="360"/>
              <w:rPr>
                <w:rFonts w:ascii="Consolas" w:hAnsi="Consolas"/>
                <w:sz w:val="20"/>
                <w:szCs w:val="20"/>
              </w:rPr>
            </w:pPr>
            <w:r w:rsidRPr="00301B91">
              <w:rPr>
                <w:rFonts w:ascii="Consolas" w:hAnsi="Consolas"/>
                <w:sz w:val="20"/>
                <w:szCs w:val="20"/>
              </w:rPr>
              <w:t>{</w:t>
            </w:r>
          </w:p>
          <w:p w:rsidRPr="00301B91" w:rsidR="00471C9E" w:rsidP="00310808" w:rsidRDefault="00471C9E" w14:paraId="352C440F" w14:textId="77777777">
            <w:pPr>
              <w:ind w:left="360"/>
              <w:rPr>
                <w:rFonts w:ascii="Consolas" w:hAnsi="Consolas"/>
                <w:sz w:val="20"/>
                <w:szCs w:val="20"/>
              </w:rPr>
            </w:pPr>
            <w:r w:rsidRPr="00301B91">
              <w:rPr>
                <w:rFonts w:ascii="Consolas" w:hAnsi="Consolas"/>
                <w:sz w:val="20"/>
                <w:szCs w:val="20"/>
              </w:rPr>
              <w:lastRenderedPageBreak/>
              <w:tab/>
            </w:r>
            <w:r w:rsidRPr="00301B91">
              <w:rPr>
                <w:rFonts w:ascii="Consolas" w:hAnsi="Consolas"/>
                <w:sz w:val="20"/>
                <w:szCs w:val="20"/>
              </w:rPr>
              <w:t>"resourceType": "Subscription",</w:t>
            </w:r>
          </w:p>
          <w:p w:rsidRPr="00301B91" w:rsidR="00471C9E" w:rsidP="00310808" w:rsidRDefault="00471C9E" w14:paraId="7E3BCB7D"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"status": "active",</w:t>
            </w:r>
          </w:p>
          <w:p w:rsidRPr="00301B91" w:rsidR="00471C9E" w:rsidP="00310808" w:rsidRDefault="00471C9E" w14:paraId="56FA64A8"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"contact": [</w:t>
            </w:r>
          </w:p>
          <w:p w:rsidRPr="00301B91" w:rsidR="00471C9E" w:rsidP="00310808" w:rsidRDefault="00471C9E" w14:paraId="5EF470BF"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w:t>
            </w:r>
          </w:p>
          <w:p w:rsidRPr="00301B91" w:rsidR="00471C9E" w:rsidP="00310808" w:rsidRDefault="00471C9E" w14:paraId="629648EB"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"system": "email",</w:t>
            </w:r>
          </w:p>
          <w:p w:rsidRPr="00301B91" w:rsidR="00471C9E" w:rsidP="00310808" w:rsidRDefault="00471C9E" w14:paraId="3A78510A"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"value": "mft.genomics@nhs.net"</w:t>
            </w:r>
          </w:p>
          <w:p w:rsidRPr="00301B91" w:rsidR="00471C9E" w:rsidP="00310808" w:rsidRDefault="00471C9E" w14:paraId="34C9B52A"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w:t>
            </w:r>
          </w:p>
          <w:p w:rsidRPr="00301B91" w:rsidR="00471C9E" w:rsidP="00310808" w:rsidRDefault="00471C9E" w14:paraId="3937DF81"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w:t>
            </w:r>
          </w:p>
          <w:p w:rsidRPr="00301B91" w:rsidR="00471C9E" w:rsidP="00310808" w:rsidRDefault="00471C9E" w14:paraId="2F862A23"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"reason": "Notification of new tasks for Manchester GLH",</w:t>
            </w:r>
          </w:p>
          <w:p w:rsidRPr="00301B91" w:rsidR="00471C9E" w:rsidP="00310808" w:rsidRDefault="00471C9E" w14:paraId="490B4520"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"criteria": "Task?owner:Organization.identifier=https://fhir.nhs.uk/Id/ods-organization-code|699X0",</w:t>
            </w:r>
          </w:p>
          <w:p w:rsidRPr="00301B91" w:rsidR="00471C9E" w:rsidP="00310808" w:rsidRDefault="00471C9E" w14:paraId="5067B03F"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"channel": {</w:t>
            </w:r>
          </w:p>
          <w:p w:rsidRPr="00301B91" w:rsidR="00471C9E" w:rsidP="00310808" w:rsidRDefault="00471C9E" w14:paraId="34E12FA3"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"type": "rest-hook",</w:t>
            </w:r>
          </w:p>
          <w:p w:rsidRPr="00301B91" w:rsidR="00471C9E" w:rsidP="00310808" w:rsidRDefault="00471C9E" w14:paraId="3DED5662"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"endpoint": "https://mft.nhs.uk/nwglh/fhir",</w:t>
            </w:r>
          </w:p>
          <w:p w:rsidRPr="00301B91" w:rsidR="00471C9E" w:rsidP="00310808" w:rsidRDefault="00471C9E" w14:paraId="5517C318"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ab/>
            </w:r>
            <w:r w:rsidRPr="00301B91">
              <w:rPr>
                <w:rFonts w:ascii="Consolas" w:hAnsi="Consolas"/>
                <w:sz w:val="20"/>
                <w:szCs w:val="20"/>
              </w:rPr>
              <w:t>"payload": "application/fhir+json"</w:t>
            </w:r>
          </w:p>
          <w:p w:rsidRPr="00301B91" w:rsidR="00471C9E" w:rsidP="00310808" w:rsidRDefault="00471C9E" w14:paraId="0BA4533A" w14:textId="77777777">
            <w:pPr>
              <w:ind w:left="360"/>
              <w:rPr>
                <w:rFonts w:ascii="Consolas" w:hAnsi="Consolas"/>
                <w:sz w:val="20"/>
                <w:szCs w:val="20"/>
              </w:rPr>
            </w:pPr>
            <w:r w:rsidRPr="00301B91">
              <w:rPr>
                <w:rFonts w:ascii="Consolas" w:hAnsi="Consolas"/>
                <w:sz w:val="20"/>
                <w:szCs w:val="20"/>
              </w:rPr>
              <w:tab/>
            </w:r>
            <w:r w:rsidRPr="00301B91">
              <w:rPr>
                <w:rFonts w:ascii="Consolas" w:hAnsi="Consolas"/>
                <w:sz w:val="20"/>
                <w:szCs w:val="20"/>
              </w:rPr>
              <w:t>}</w:t>
            </w:r>
          </w:p>
          <w:p w:rsidR="00471C9E" w:rsidP="00310808" w:rsidRDefault="00471C9E" w14:paraId="3A1993F0" w14:textId="77777777">
            <w:pPr>
              <w:ind w:left="360"/>
            </w:pPr>
            <w:r w:rsidRPr="00301B91">
              <w:rPr>
                <w:rFonts w:ascii="Consolas" w:hAnsi="Consolas"/>
                <w:sz w:val="20"/>
                <w:szCs w:val="20"/>
              </w:rPr>
              <w:t>}</w:t>
            </w:r>
          </w:p>
        </w:tc>
      </w:tr>
    </w:tbl>
    <w:p w:rsidR="00471C9E" w:rsidP="00471C9E" w:rsidRDefault="00471C9E" w14:paraId="682BCD8C" w14:textId="77777777"/>
    <w:p w:rsidR="00471C9E" w:rsidP="00471C9E" w:rsidRDefault="00471C9E" w14:paraId="73796C0B" w14:textId="77777777">
      <w:pPr>
        <w:pStyle w:val="Heading3"/>
        <w:numPr>
          <w:ilvl w:val="0"/>
          <w:numId w:val="0"/>
        </w:numPr>
        <w:ind w:left="960" w:hanging="960"/>
      </w:pPr>
      <w:bookmarkStart w:name="_Toc110354985" w:id="36"/>
      <w:r>
        <w:t>Response</w:t>
      </w:r>
      <w:bookmarkEnd w:id="36"/>
    </w:p>
    <w:tbl>
      <w:tblPr>
        <w:tblStyle w:val="TableGrid"/>
        <w:tblW w:w="0" w:type="auto"/>
        <w:tblLook w:val="04A0" w:firstRow="1" w:lastRow="0" w:firstColumn="1" w:lastColumn="0" w:noHBand="0" w:noVBand="1"/>
      </w:tblPr>
      <w:tblGrid>
        <w:gridCol w:w="9016"/>
      </w:tblGrid>
      <w:tr w:rsidRPr="00AD29EA" w:rsidR="00471C9E" w:rsidTr="00310808" w14:paraId="61B51F5B" w14:textId="77777777">
        <w:tc>
          <w:tcPr>
            <w:tcW w:w="9016" w:type="dxa"/>
          </w:tcPr>
          <w:p w:rsidRPr="00AD29EA" w:rsidR="00471C9E" w:rsidP="00310808" w:rsidRDefault="00471C9E" w14:paraId="1432E054" w14:textId="77777777">
            <w:pPr>
              <w:rPr>
                <w:rFonts w:ascii="Consolas" w:hAnsi="Consolas"/>
                <w:sz w:val="20"/>
                <w:szCs w:val="20"/>
              </w:rPr>
            </w:pPr>
            <w:r w:rsidRPr="00AD29EA">
              <w:rPr>
                <w:rFonts w:ascii="Consolas" w:hAnsi="Consolas"/>
                <w:sz w:val="20"/>
                <w:szCs w:val="20"/>
              </w:rPr>
              <w:t>201 Created</w:t>
            </w:r>
          </w:p>
          <w:p w:rsidRPr="00AD29EA" w:rsidR="00471C9E" w:rsidP="00310808" w:rsidRDefault="00471C9E" w14:paraId="7ED4B394" w14:textId="77777777">
            <w:pPr>
              <w:rPr>
                <w:rFonts w:ascii="Consolas" w:hAnsi="Consolas"/>
                <w:sz w:val="20"/>
                <w:szCs w:val="20"/>
              </w:rPr>
            </w:pPr>
            <w:r w:rsidRPr="00AD29EA">
              <w:rPr>
                <w:rFonts w:ascii="Consolas" w:hAnsi="Consolas"/>
                <w:sz w:val="20"/>
                <w:szCs w:val="20"/>
              </w:rPr>
              <w:t>Date: Thu, 21 Jul 2022 16:09:15 GMT</w:t>
            </w:r>
          </w:p>
          <w:p w:rsidRPr="00AD29EA" w:rsidR="00471C9E" w:rsidP="00310808" w:rsidRDefault="00471C9E" w14:paraId="40FA3664" w14:textId="77777777">
            <w:pPr>
              <w:rPr>
                <w:rFonts w:ascii="Consolas" w:hAnsi="Consolas"/>
                <w:sz w:val="20"/>
                <w:szCs w:val="20"/>
              </w:rPr>
            </w:pPr>
            <w:r w:rsidRPr="00AD29EA">
              <w:rPr>
                <w:rFonts w:ascii="Consolas" w:hAnsi="Consolas"/>
                <w:sz w:val="20"/>
                <w:szCs w:val="20"/>
              </w:rPr>
              <w:t>Content-Type: application/fhir+json; fhirVersion=4.0; charset=utf-8</w:t>
            </w:r>
          </w:p>
          <w:p w:rsidRPr="00AD29EA" w:rsidR="00471C9E" w:rsidP="00310808" w:rsidRDefault="00471C9E" w14:paraId="5A057D75" w14:textId="77777777">
            <w:pPr>
              <w:rPr>
                <w:rFonts w:ascii="Consolas" w:hAnsi="Consolas"/>
                <w:sz w:val="20"/>
                <w:szCs w:val="20"/>
              </w:rPr>
            </w:pPr>
            <w:r w:rsidRPr="00AD29EA">
              <w:rPr>
                <w:rFonts w:ascii="Consolas" w:hAnsi="Consolas"/>
                <w:sz w:val="20"/>
                <w:szCs w:val="20"/>
              </w:rPr>
              <w:t>Content-Length: 622</w:t>
            </w:r>
          </w:p>
          <w:p w:rsidRPr="00AD29EA" w:rsidR="00471C9E" w:rsidP="00310808" w:rsidRDefault="00471C9E" w14:paraId="1FAAD742" w14:textId="77777777">
            <w:pPr>
              <w:rPr>
                <w:rFonts w:ascii="Consolas" w:hAnsi="Consolas"/>
                <w:sz w:val="20"/>
                <w:szCs w:val="20"/>
              </w:rPr>
            </w:pPr>
            <w:r w:rsidRPr="00AD29EA">
              <w:rPr>
                <w:rFonts w:ascii="Consolas" w:hAnsi="Consolas"/>
                <w:sz w:val="20"/>
                <w:szCs w:val="20"/>
              </w:rPr>
              <w:t>Connection: keep-alive</w:t>
            </w:r>
          </w:p>
          <w:p w:rsidRPr="00AD29EA" w:rsidR="00471C9E" w:rsidP="00310808" w:rsidRDefault="00471C9E" w14:paraId="7810CC13" w14:textId="77777777">
            <w:pPr>
              <w:rPr>
                <w:rFonts w:ascii="Consolas" w:hAnsi="Consolas"/>
                <w:sz w:val="20"/>
                <w:szCs w:val="20"/>
              </w:rPr>
            </w:pPr>
            <w:r w:rsidRPr="00AD29EA">
              <w:rPr>
                <w:rFonts w:ascii="Consolas" w:hAnsi="Consolas"/>
                <w:sz w:val="20"/>
                <w:szCs w:val="20"/>
              </w:rPr>
              <w:t>ETag: W/\"b644e1f9-cdbb-4ba2-9ac5-1405529804cf\"</w:t>
            </w:r>
          </w:p>
          <w:p w:rsidRPr="00AD29EA" w:rsidR="00471C9E" w:rsidP="00310808" w:rsidRDefault="00471C9E" w14:paraId="3771F195" w14:textId="77777777">
            <w:pPr>
              <w:rPr>
                <w:rFonts w:ascii="Consolas" w:hAnsi="Consolas"/>
                <w:sz w:val="20"/>
                <w:szCs w:val="20"/>
              </w:rPr>
            </w:pPr>
            <w:r w:rsidRPr="00AD29EA">
              <w:rPr>
                <w:rFonts w:ascii="Consolas" w:hAnsi="Consolas"/>
                <w:sz w:val="20"/>
                <w:szCs w:val="20"/>
              </w:rPr>
              <w:t>Last-Modified: Thu, 21 Jul 2022 16:09:15 GMT</w:t>
            </w:r>
          </w:p>
          <w:p w:rsidRPr="00AD29EA" w:rsidR="00471C9E" w:rsidP="00310808" w:rsidRDefault="00471C9E" w14:paraId="294DC48F" w14:textId="77777777">
            <w:pPr>
              <w:rPr>
                <w:rFonts w:ascii="Consolas" w:hAnsi="Consolas"/>
                <w:sz w:val="20"/>
                <w:szCs w:val="20"/>
              </w:rPr>
            </w:pPr>
            <w:r w:rsidRPr="00AD29EA">
              <w:rPr>
                <w:rFonts w:ascii="Consolas" w:hAnsi="Consolas"/>
                <w:sz w:val="20"/>
                <w:szCs w:val="20"/>
              </w:rPr>
              <w:t>Location: https://api.service.nhs.uk/GMS/Subscription/f9b2fcba-9f87-4c8a-a146-5830784df9d9/_history/b644e1f9-cdbb-4ba2-9ac5-1405529804cf</w:t>
            </w:r>
          </w:p>
          <w:p w:rsidRPr="00AD29EA" w:rsidR="00471C9E" w:rsidP="00310808" w:rsidRDefault="00471C9E" w14:paraId="277A7D37" w14:textId="77777777">
            <w:pPr>
              <w:rPr>
                <w:rFonts w:ascii="Consolas" w:hAnsi="Consolas"/>
                <w:sz w:val="20"/>
                <w:szCs w:val="20"/>
              </w:rPr>
            </w:pPr>
          </w:p>
          <w:p w:rsidRPr="00AD29EA" w:rsidR="00471C9E" w:rsidP="00310808" w:rsidRDefault="00471C9E" w14:paraId="2122639A" w14:textId="77777777">
            <w:pPr>
              <w:rPr>
                <w:rFonts w:ascii="Consolas" w:hAnsi="Consolas"/>
                <w:sz w:val="20"/>
                <w:szCs w:val="20"/>
              </w:rPr>
            </w:pPr>
            <w:r w:rsidRPr="00AD29EA">
              <w:rPr>
                <w:rFonts w:ascii="Consolas" w:hAnsi="Consolas"/>
                <w:sz w:val="20"/>
                <w:szCs w:val="20"/>
              </w:rPr>
              <w:t>{</w:t>
            </w:r>
          </w:p>
          <w:p w:rsidRPr="00AD29EA" w:rsidR="00471C9E" w:rsidP="00310808" w:rsidRDefault="00471C9E" w14:paraId="3F53BC66" w14:textId="77777777">
            <w:pPr>
              <w:rPr>
                <w:rFonts w:ascii="Consolas" w:hAnsi="Consolas"/>
                <w:sz w:val="20"/>
                <w:szCs w:val="20"/>
              </w:rPr>
            </w:pPr>
            <w:r w:rsidRPr="00AD29EA">
              <w:rPr>
                <w:rFonts w:ascii="Consolas" w:hAnsi="Consolas"/>
                <w:sz w:val="20"/>
                <w:szCs w:val="20"/>
              </w:rPr>
              <w:t xml:space="preserve">  "resourceType": "Subscription",</w:t>
            </w:r>
          </w:p>
          <w:p w:rsidRPr="00AD29EA" w:rsidR="00471C9E" w:rsidP="00310808" w:rsidRDefault="00471C9E" w14:paraId="0A6F6A67" w14:textId="77777777">
            <w:pPr>
              <w:rPr>
                <w:rFonts w:ascii="Consolas" w:hAnsi="Consolas"/>
                <w:sz w:val="20"/>
                <w:szCs w:val="20"/>
              </w:rPr>
            </w:pPr>
            <w:r w:rsidRPr="00AD29EA">
              <w:rPr>
                <w:rFonts w:ascii="Consolas" w:hAnsi="Consolas"/>
                <w:sz w:val="20"/>
                <w:szCs w:val="20"/>
              </w:rPr>
              <w:t xml:space="preserve">  "status": "active",</w:t>
            </w:r>
          </w:p>
          <w:p w:rsidRPr="00AD29EA" w:rsidR="00471C9E" w:rsidP="00310808" w:rsidRDefault="00471C9E" w14:paraId="6F51A09F" w14:textId="77777777">
            <w:pPr>
              <w:rPr>
                <w:rFonts w:ascii="Consolas" w:hAnsi="Consolas"/>
                <w:sz w:val="20"/>
                <w:szCs w:val="20"/>
              </w:rPr>
            </w:pPr>
            <w:r w:rsidRPr="00AD29EA">
              <w:rPr>
                <w:rFonts w:ascii="Consolas" w:hAnsi="Consolas"/>
                <w:sz w:val="20"/>
                <w:szCs w:val="20"/>
              </w:rPr>
              <w:t xml:space="preserve">  "contact": [</w:t>
            </w:r>
          </w:p>
          <w:p w:rsidRPr="00AD29EA" w:rsidR="00471C9E" w:rsidP="00310808" w:rsidRDefault="00471C9E" w14:paraId="298BDE3D" w14:textId="77777777">
            <w:pPr>
              <w:rPr>
                <w:rFonts w:ascii="Consolas" w:hAnsi="Consolas"/>
                <w:sz w:val="20"/>
                <w:szCs w:val="20"/>
              </w:rPr>
            </w:pPr>
            <w:r w:rsidRPr="00AD29EA">
              <w:rPr>
                <w:rFonts w:ascii="Consolas" w:hAnsi="Consolas"/>
                <w:sz w:val="20"/>
                <w:szCs w:val="20"/>
              </w:rPr>
              <w:t xml:space="preserve">    {</w:t>
            </w:r>
          </w:p>
          <w:p w:rsidRPr="00AD29EA" w:rsidR="00471C9E" w:rsidP="00310808" w:rsidRDefault="00471C9E" w14:paraId="75D981FB" w14:textId="77777777">
            <w:pPr>
              <w:rPr>
                <w:rFonts w:ascii="Consolas" w:hAnsi="Consolas"/>
                <w:sz w:val="20"/>
                <w:szCs w:val="20"/>
              </w:rPr>
            </w:pPr>
            <w:r w:rsidRPr="00AD29EA">
              <w:rPr>
                <w:rFonts w:ascii="Consolas" w:hAnsi="Consolas"/>
                <w:sz w:val="20"/>
                <w:szCs w:val="20"/>
              </w:rPr>
              <w:t xml:space="preserve">      "system": "email",</w:t>
            </w:r>
          </w:p>
          <w:p w:rsidRPr="00AD29EA" w:rsidR="00471C9E" w:rsidP="00310808" w:rsidRDefault="00471C9E" w14:paraId="345C6063" w14:textId="77777777">
            <w:pPr>
              <w:rPr>
                <w:rFonts w:ascii="Consolas" w:hAnsi="Consolas"/>
                <w:sz w:val="20"/>
                <w:szCs w:val="20"/>
              </w:rPr>
            </w:pPr>
            <w:r w:rsidRPr="00AD29EA">
              <w:rPr>
                <w:rFonts w:ascii="Consolas" w:hAnsi="Consolas"/>
                <w:sz w:val="20"/>
                <w:szCs w:val="20"/>
              </w:rPr>
              <w:t xml:space="preserve">      "value": "mft.genomics@nhs.net"</w:t>
            </w:r>
          </w:p>
          <w:p w:rsidRPr="00AD29EA" w:rsidR="00471C9E" w:rsidP="00310808" w:rsidRDefault="00471C9E" w14:paraId="56EA8683" w14:textId="77777777">
            <w:pPr>
              <w:rPr>
                <w:rFonts w:ascii="Consolas" w:hAnsi="Consolas"/>
                <w:sz w:val="20"/>
                <w:szCs w:val="20"/>
              </w:rPr>
            </w:pPr>
            <w:r w:rsidRPr="00AD29EA">
              <w:rPr>
                <w:rFonts w:ascii="Consolas" w:hAnsi="Consolas"/>
                <w:sz w:val="20"/>
                <w:szCs w:val="20"/>
              </w:rPr>
              <w:lastRenderedPageBreak/>
              <w:t xml:space="preserve">    }</w:t>
            </w:r>
          </w:p>
          <w:p w:rsidRPr="00AD29EA" w:rsidR="00471C9E" w:rsidP="00310808" w:rsidRDefault="00471C9E" w14:paraId="7E37338A" w14:textId="77777777">
            <w:pPr>
              <w:rPr>
                <w:rFonts w:ascii="Consolas" w:hAnsi="Consolas"/>
                <w:sz w:val="20"/>
                <w:szCs w:val="20"/>
              </w:rPr>
            </w:pPr>
            <w:r w:rsidRPr="00AD29EA">
              <w:rPr>
                <w:rFonts w:ascii="Consolas" w:hAnsi="Consolas"/>
                <w:sz w:val="20"/>
                <w:szCs w:val="20"/>
              </w:rPr>
              <w:t xml:space="preserve">  ],</w:t>
            </w:r>
          </w:p>
          <w:p w:rsidRPr="00AD29EA" w:rsidR="00471C9E" w:rsidP="00310808" w:rsidRDefault="00471C9E" w14:paraId="26C1412D" w14:textId="77777777">
            <w:pPr>
              <w:rPr>
                <w:rFonts w:ascii="Consolas" w:hAnsi="Consolas"/>
                <w:sz w:val="20"/>
                <w:szCs w:val="20"/>
              </w:rPr>
            </w:pPr>
            <w:r w:rsidRPr="00AD29EA">
              <w:rPr>
                <w:rFonts w:ascii="Consolas" w:hAnsi="Consolas"/>
                <w:sz w:val="20"/>
                <w:szCs w:val="20"/>
              </w:rPr>
              <w:t xml:space="preserve">  "reason": "Notification of new tasks for Manchester GLH",</w:t>
            </w:r>
          </w:p>
          <w:p w:rsidRPr="00AD29EA" w:rsidR="00471C9E" w:rsidP="00310808" w:rsidRDefault="00471C9E" w14:paraId="5EEE218E" w14:textId="77777777">
            <w:pPr>
              <w:rPr>
                <w:rFonts w:ascii="Consolas" w:hAnsi="Consolas"/>
                <w:sz w:val="20"/>
                <w:szCs w:val="20"/>
              </w:rPr>
            </w:pPr>
            <w:r w:rsidRPr="00AD29EA">
              <w:rPr>
                <w:rFonts w:ascii="Consolas" w:hAnsi="Consolas"/>
                <w:sz w:val="20"/>
                <w:szCs w:val="20"/>
              </w:rPr>
              <w:t xml:space="preserve">  "criteria": "Task?owner:Organization.identifier=https://fhir.nhs.uk/Id/ods-organization-code|699X0",</w:t>
            </w:r>
          </w:p>
          <w:p w:rsidRPr="00AD29EA" w:rsidR="00471C9E" w:rsidP="00310808" w:rsidRDefault="00471C9E" w14:paraId="708A25FD" w14:textId="77777777">
            <w:pPr>
              <w:rPr>
                <w:rFonts w:ascii="Consolas" w:hAnsi="Consolas"/>
                <w:sz w:val="20"/>
                <w:szCs w:val="20"/>
              </w:rPr>
            </w:pPr>
            <w:r w:rsidRPr="00AD29EA">
              <w:rPr>
                <w:rFonts w:ascii="Consolas" w:hAnsi="Consolas"/>
                <w:sz w:val="20"/>
                <w:szCs w:val="20"/>
              </w:rPr>
              <w:t xml:space="preserve">  "channel": {</w:t>
            </w:r>
          </w:p>
          <w:p w:rsidRPr="00AD29EA" w:rsidR="00471C9E" w:rsidP="00310808" w:rsidRDefault="00471C9E" w14:paraId="7EE06034" w14:textId="77777777">
            <w:pPr>
              <w:rPr>
                <w:rFonts w:ascii="Consolas" w:hAnsi="Consolas"/>
                <w:sz w:val="20"/>
                <w:szCs w:val="20"/>
              </w:rPr>
            </w:pPr>
            <w:r w:rsidRPr="00AD29EA">
              <w:rPr>
                <w:rFonts w:ascii="Consolas" w:hAnsi="Consolas"/>
                <w:sz w:val="20"/>
                <w:szCs w:val="20"/>
              </w:rPr>
              <w:t xml:space="preserve">    "type": "rest-hook",</w:t>
            </w:r>
          </w:p>
          <w:p w:rsidRPr="00AD29EA" w:rsidR="00471C9E" w:rsidP="00310808" w:rsidRDefault="00471C9E" w14:paraId="00D7B07E" w14:textId="77777777">
            <w:pPr>
              <w:rPr>
                <w:rFonts w:ascii="Consolas" w:hAnsi="Consolas"/>
                <w:sz w:val="20"/>
                <w:szCs w:val="20"/>
              </w:rPr>
            </w:pPr>
            <w:r w:rsidRPr="00AD29EA">
              <w:rPr>
                <w:rFonts w:ascii="Consolas" w:hAnsi="Consolas"/>
                <w:sz w:val="20"/>
                <w:szCs w:val="20"/>
              </w:rPr>
              <w:t xml:space="preserve">    "endpoint": "https://mft.nhs.uk/nwglh/fhir",</w:t>
            </w:r>
          </w:p>
          <w:p w:rsidRPr="00AD29EA" w:rsidR="00471C9E" w:rsidP="00310808" w:rsidRDefault="00471C9E" w14:paraId="6D9A8027" w14:textId="77777777">
            <w:pPr>
              <w:rPr>
                <w:rFonts w:ascii="Consolas" w:hAnsi="Consolas"/>
                <w:sz w:val="20"/>
                <w:szCs w:val="20"/>
              </w:rPr>
            </w:pPr>
            <w:r w:rsidRPr="00AD29EA">
              <w:rPr>
                <w:rFonts w:ascii="Consolas" w:hAnsi="Consolas"/>
                <w:sz w:val="20"/>
                <w:szCs w:val="20"/>
              </w:rPr>
              <w:t xml:space="preserve">    "payload": "application/fhir+json"</w:t>
            </w:r>
          </w:p>
          <w:p w:rsidRPr="00AD29EA" w:rsidR="00471C9E" w:rsidP="00310808" w:rsidRDefault="00471C9E" w14:paraId="5B3342B7" w14:textId="77777777">
            <w:pPr>
              <w:rPr>
                <w:rFonts w:ascii="Consolas" w:hAnsi="Consolas"/>
                <w:sz w:val="20"/>
                <w:szCs w:val="20"/>
              </w:rPr>
            </w:pPr>
            <w:r w:rsidRPr="00AD29EA">
              <w:rPr>
                <w:rFonts w:ascii="Consolas" w:hAnsi="Consolas"/>
                <w:sz w:val="20"/>
                <w:szCs w:val="20"/>
              </w:rPr>
              <w:t xml:space="preserve">  },</w:t>
            </w:r>
          </w:p>
          <w:p w:rsidRPr="00AD29EA" w:rsidR="00471C9E" w:rsidP="00310808" w:rsidRDefault="00471C9E" w14:paraId="58935719" w14:textId="77777777">
            <w:pPr>
              <w:rPr>
                <w:rFonts w:ascii="Consolas" w:hAnsi="Consolas"/>
                <w:sz w:val="20"/>
                <w:szCs w:val="20"/>
              </w:rPr>
            </w:pPr>
            <w:r w:rsidRPr="00AD29EA">
              <w:rPr>
                <w:rFonts w:ascii="Consolas" w:hAnsi="Consolas"/>
                <w:sz w:val="20"/>
                <w:szCs w:val="20"/>
              </w:rPr>
              <w:t xml:space="preserve">  "id": "f9b2fcba-9f87-4c8a-a146-5830784df9d9",</w:t>
            </w:r>
          </w:p>
          <w:p w:rsidRPr="00AD29EA" w:rsidR="00471C9E" w:rsidP="00310808" w:rsidRDefault="00471C9E" w14:paraId="27813426" w14:textId="77777777">
            <w:pPr>
              <w:rPr>
                <w:rFonts w:ascii="Consolas" w:hAnsi="Consolas"/>
                <w:sz w:val="20"/>
                <w:szCs w:val="20"/>
              </w:rPr>
            </w:pPr>
            <w:r w:rsidRPr="00AD29EA">
              <w:rPr>
                <w:rFonts w:ascii="Consolas" w:hAnsi="Consolas"/>
                <w:sz w:val="20"/>
                <w:szCs w:val="20"/>
              </w:rPr>
              <w:t xml:space="preserve">  "meta": {</w:t>
            </w:r>
          </w:p>
          <w:p w:rsidRPr="00AD29EA" w:rsidR="00471C9E" w:rsidP="00310808" w:rsidRDefault="00471C9E" w14:paraId="22BA5605" w14:textId="77777777">
            <w:pPr>
              <w:rPr>
                <w:rFonts w:ascii="Consolas" w:hAnsi="Consolas"/>
                <w:sz w:val="20"/>
                <w:szCs w:val="20"/>
              </w:rPr>
            </w:pPr>
            <w:r w:rsidRPr="00AD29EA">
              <w:rPr>
                <w:rFonts w:ascii="Consolas" w:hAnsi="Consolas"/>
                <w:sz w:val="20"/>
                <w:szCs w:val="20"/>
              </w:rPr>
              <w:t xml:space="preserve">    "versionId": "b644e1f9-cdbb-4ba2-9ac5-1405529804cf",</w:t>
            </w:r>
          </w:p>
          <w:p w:rsidRPr="00AD29EA" w:rsidR="00471C9E" w:rsidP="00310808" w:rsidRDefault="00471C9E" w14:paraId="6182CAD7" w14:textId="77777777">
            <w:pPr>
              <w:rPr>
                <w:rFonts w:ascii="Consolas" w:hAnsi="Consolas"/>
                <w:sz w:val="20"/>
                <w:szCs w:val="20"/>
              </w:rPr>
            </w:pPr>
            <w:r w:rsidRPr="00AD29EA">
              <w:rPr>
                <w:rFonts w:ascii="Consolas" w:hAnsi="Consolas"/>
                <w:sz w:val="20"/>
                <w:szCs w:val="20"/>
              </w:rPr>
              <w:t xml:space="preserve">    "lastUpdated": "2022-07-21T16:09:15.547+00:00"</w:t>
            </w:r>
          </w:p>
          <w:p w:rsidRPr="00AD29EA" w:rsidR="00471C9E" w:rsidP="00310808" w:rsidRDefault="00471C9E" w14:paraId="71AC8FD1" w14:textId="77777777">
            <w:pPr>
              <w:rPr>
                <w:rFonts w:ascii="Consolas" w:hAnsi="Consolas"/>
                <w:sz w:val="20"/>
                <w:szCs w:val="20"/>
              </w:rPr>
            </w:pPr>
            <w:r w:rsidRPr="00AD29EA">
              <w:rPr>
                <w:rFonts w:ascii="Consolas" w:hAnsi="Consolas"/>
                <w:sz w:val="20"/>
                <w:szCs w:val="20"/>
              </w:rPr>
              <w:t xml:space="preserve">  }</w:t>
            </w:r>
          </w:p>
          <w:p w:rsidRPr="00AD29EA" w:rsidR="00471C9E" w:rsidP="00310808" w:rsidRDefault="00471C9E" w14:paraId="04162C7B" w14:textId="77777777">
            <w:pPr>
              <w:rPr>
                <w:rFonts w:ascii="Consolas" w:hAnsi="Consolas"/>
                <w:sz w:val="20"/>
                <w:szCs w:val="20"/>
              </w:rPr>
            </w:pPr>
            <w:r w:rsidRPr="00AD29EA">
              <w:rPr>
                <w:rFonts w:ascii="Consolas" w:hAnsi="Consolas"/>
                <w:sz w:val="20"/>
                <w:szCs w:val="20"/>
              </w:rPr>
              <w:t>}</w:t>
            </w:r>
          </w:p>
        </w:tc>
      </w:tr>
    </w:tbl>
    <w:p w:rsidRPr="00301B91" w:rsidR="00471C9E" w:rsidP="00471C9E" w:rsidRDefault="00471C9E" w14:paraId="7C80DA7E" w14:textId="77777777">
      <w:r>
        <w:rPr>
          <w:rFonts w:ascii="Segoe UI" w:hAnsi="Segoe UI" w:cs="Segoe UI"/>
          <w:color w:val="0265D2"/>
          <w:sz w:val="18"/>
          <w:szCs w:val="18"/>
          <w:shd w:val="clear" w:color="auto" w:fill="FFFFFF"/>
        </w:rPr>
        <w:lastRenderedPageBreak/>
        <w:t>https://d0367435-e4cf-41eb-b7e0-9347251d5876.mock.pstmn.io</w:t>
      </w:r>
    </w:p>
    <w:p w:rsidR="00471C9E" w:rsidP="00471C9E" w:rsidRDefault="00471C9E" w14:paraId="764B1E50" w14:textId="77777777">
      <w:pPr>
        <w:pStyle w:val="Heading2"/>
        <w:numPr>
          <w:ilvl w:val="0"/>
          <w:numId w:val="18"/>
        </w:numPr>
        <w:ind w:left="360"/>
      </w:pPr>
      <w:bookmarkStart w:name="_Toc110354986" w:id="37"/>
      <w:bookmarkStart w:name="_Toc110355616" w:id="38"/>
      <w:r>
        <w:t>Initiating Genomic Test Request</w:t>
      </w:r>
      <w:bookmarkEnd w:id="37"/>
      <w:bookmarkEnd w:id="38"/>
    </w:p>
    <w:p w:rsidR="00471C9E" w:rsidP="00471C9E" w:rsidRDefault="00471C9E" w14:paraId="3AD6DDB9" w14:textId="77777777">
      <w:pPr>
        <w:pStyle w:val="Heading3"/>
        <w:numPr>
          <w:ilvl w:val="0"/>
          <w:numId w:val="0"/>
        </w:numPr>
        <w:ind w:left="960" w:hanging="960"/>
      </w:pPr>
      <w:bookmarkStart w:name="_Toc110354987" w:id="39"/>
      <w:r>
        <w:t>Request (RESTful as transaction)</w:t>
      </w:r>
      <w:bookmarkEnd w:id="39"/>
    </w:p>
    <w:p w:rsidR="00471C9E" w:rsidP="00471C9E" w:rsidRDefault="00471C9E" w14:paraId="6004C305" w14:textId="77777777">
      <w:r>
        <w:t>Note: Specimen resource (and associated resources for collecting practitioner and organization can be split into a separate message if this is to be sent from the LIMS instead, or is unavailable at the time of entry into the GMS broker.</w:t>
      </w:r>
    </w:p>
    <w:p w:rsidRPr="002559A8" w:rsidR="00471C9E" w:rsidP="00471C9E" w:rsidRDefault="00471C9E" w14:paraId="31BA753A" w14:textId="77777777">
      <w:r>
        <w:t>Note: Can also be sent as a Message if a messaging paradigm is preferred, with an appropriate MessageHeader. This message is expected to be heavily updated depending on whether resources to organizations/practitioners etc. need to be fully described in messages or only contain identifiers (which can be used to request details from other national services). The following examples assume all data is required in a single transaction and assumes no data has already been collected by the GMS on referenced resources.</w:t>
      </w:r>
    </w:p>
    <w:tbl>
      <w:tblPr>
        <w:tblStyle w:val="TableGrid"/>
        <w:tblW w:w="0" w:type="auto"/>
        <w:tblLook w:val="04A0" w:firstRow="1" w:lastRow="0" w:firstColumn="1" w:lastColumn="0" w:noHBand="0" w:noVBand="1"/>
      </w:tblPr>
      <w:tblGrid>
        <w:gridCol w:w="9016"/>
      </w:tblGrid>
      <w:tr w:rsidRPr="00270D64" w:rsidR="00471C9E" w:rsidTr="00310808" w14:paraId="7949EDF2" w14:textId="77777777">
        <w:tc>
          <w:tcPr>
            <w:tcW w:w="9016" w:type="dxa"/>
          </w:tcPr>
          <w:p w:rsidRPr="00301B91" w:rsidR="00471C9E" w:rsidP="00310808" w:rsidRDefault="00471C9E" w14:paraId="593006D0" w14:textId="77777777">
            <w:pPr>
              <w:ind w:left="360"/>
              <w:rPr>
                <w:rFonts w:ascii="Consolas" w:hAnsi="Consolas"/>
                <w:sz w:val="20"/>
                <w:szCs w:val="20"/>
              </w:rPr>
            </w:pPr>
            <w:r w:rsidRPr="00301B91">
              <w:rPr>
                <w:rFonts w:ascii="Consolas" w:hAnsi="Consolas"/>
                <w:sz w:val="20"/>
                <w:szCs w:val="20"/>
              </w:rPr>
              <w:t xml:space="preserve">POST </w:t>
            </w:r>
            <w:r>
              <w:rPr>
                <w:rFonts w:ascii="Consolas" w:hAnsi="Consolas"/>
                <w:sz w:val="20"/>
                <w:szCs w:val="20"/>
              </w:rPr>
              <w:t>/GMS</w:t>
            </w:r>
            <w:r w:rsidRPr="00301B91">
              <w:rPr>
                <w:rFonts w:ascii="Consolas" w:hAnsi="Consolas"/>
                <w:sz w:val="20"/>
                <w:szCs w:val="20"/>
              </w:rPr>
              <w:t>/ HTTP/1.1</w:t>
            </w:r>
          </w:p>
          <w:p w:rsidRPr="00301B91" w:rsidR="00471C9E" w:rsidP="00310808" w:rsidRDefault="00471C9E" w14:paraId="2282441D" w14:textId="77777777">
            <w:pPr>
              <w:ind w:left="360"/>
              <w:rPr>
                <w:rFonts w:ascii="Consolas" w:hAnsi="Consolas"/>
                <w:sz w:val="20"/>
                <w:szCs w:val="20"/>
              </w:rPr>
            </w:pPr>
            <w:r w:rsidRPr="00301B91">
              <w:rPr>
                <w:rFonts w:ascii="Consolas" w:hAnsi="Consolas"/>
                <w:sz w:val="20"/>
                <w:szCs w:val="20"/>
              </w:rPr>
              <w:t xml:space="preserve">Host: </w:t>
            </w:r>
            <w:r>
              <w:rPr>
                <w:rFonts w:ascii="Consolas" w:hAnsi="Consolas"/>
                <w:sz w:val="20"/>
                <w:szCs w:val="20"/>
              </w:rPr>
              <w:t>api.service.nhs.uk</w:t>
            </w:r>
          </w:p>
          <w:p w:rsidRPr="00301B91" w:rsidR="00471C9E" w:rsidP="00310808" w:rsidRDefault="00471C9E" w14:paraId="7A7BCB3F" w14:textId="77777777">
            <w:pPr>
              <w:ind w:left="360"/>
              <w:rPr>
                <w:rFonts w:ascii="Consolas" w:hAnsi="Consolas"/>
                <w:sz w:val="20"/>
                <w:szCs w:val="20"/>
              </w:rPr>
            </w:pPr>
            <w:r w:rsidRPr="00301B91">
              <w:rPr>
                <w:rFonts w:ascii="Consolas" w:hAnsi="Consolas"/>
                <w:sz w:val="20"/>
                <w:szCs w:val="20"/>
              </w:rPr>
              <w:t>Content-Type: application/json</w:t>
            </w:r>
          </w:p>
          <w:p w:rsidRPr="00301B91" w:rsidR="00471C9E" w:rsidP="00310808" w:rsidRDefault="00471C9E" w14:paraId="7A31315C" w14:textId="77777777">
            <w:pPr>
              <w:ind w:left="360"/>
              <w:rPr>
                <w:rFonts w:ascii="Consolas" w:hAnsi="Consolas"/>
                <w:sz w:val="20"/>
                <w:szCs w:val="20"/>
              </w:rPr>
            </w:pPr>
            <w:r w:rsidRPr="00301B91">
              <w:rPr>
                <w:rFonts w:ascii="Consolas" w:hAnsi="Consolas"/>
                <w:sz w:val="20"/>
                <w:szCs w:val="20"/>
              </w:rPr>
              <w:t xml:space="preserve">Content-Length: </w:t>
            </w:r>
            <w:r w:rsidRPr="004D4B71">
              <w:rPr>
                <w:rFonts w:ascii="Consolas" w:hAnsi="Consolas"/>
                <w:sz w:val="20"/>
                <w:szCs w:val="20"/>
              </w:rPr>
              <w:t>25654</w:t>
            </w:r>
          </w:p>
          <w:p w:rsidR="00471C9E" w:rsidP="00310808" w:rsidRDefault="00471C9E" w14:paraId="4C3F91D4" w14:textId="77777777">
            <w:pPr>
              <w:rPr>
                <w:rFonts w:ascii="Consolas" w:hAnsi="Consolas"/>
                <w:sz w:val="20"/>
                <w:szCs w:val="20"/>
              </w:rPr>
            </w:pPr>
          </w:p>
          <w:p w:rsidRPr="00270D64" w:rsidR="00471C9E" w:rsidP="00310808" w:rsidRDefault="00471C9E" w14:paraId="3DCA5226" w14:textId="77777777">
            <w:pPr>
              <w:spacing w:after="0"/>
              <w:rPr>
                <w:rFonts w:ascii="Consolas" w:hAnsi="Consolas"/>
                <w:sz w:val="20"/>
                <w:szCs w:val="20"/>
              </w:rPr>
            </w:pPr>
            <w:r w:rsidRPr="00270D64">
              <w:rPr>
                <w:rFonts w:ascii="Consolas" w:hAnsi="Consolas"/>
                <w:sz w:val="20"/>
                <w:szCs w:val="20"/>
              </w:rPr>
              <w:t>{</w:t>
            </w:r>
          </w:p>
          <w:p w:rsidRPr="00270D64" w:rsidR="00471C9E" w:rsidP="00310808" w:rsidRDefault="00471C9E" w14:paraId="15BE575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"resourceType": "Bundle",</w:t>
            </w:r>
          </w:p>
          <w:p w:rsidRPr="00270D64" w:rsidR="00471C9E" w:rsidP="00310808" w:rsidRDefault="00471C9E" w14:paraId="422A89A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"id": "UKCore-Bundle-MichaelJonesRequest-Example",</w:t>
            </w:r>
          </w:p>
          <w:p w:rsidRPr="00270D64" w:rsidR="00471C9E" w:rsidP="00310808" w:rsidRDefault="00471C9E" w14:paraId="74EF1F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"type": "transaction",</w:t>
            </w:r>
          </w:p>
          <w:p w:rsidRPr="00270D64" w:rsidR="00471C9E" w:rsidP="00310808" w:rsidRDefault="00471C9E" w14:paraId="14A8047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"timestamp": "2022-07-11T09:00:00Z",</w:t>
            </w:r>
          </w:p>
          <w:p w:rsidRPr="00270D64" w:rsidR="00471C9E" w:rsidP="00310808" w:rsidRDefault="00471C9E" w14:paraId="0CC0F6F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"entry": [</w:t>
            </w:r>
          </w:p>
          <w:p w:rsidRPr="00270D64" w:rsidR="00471C9E" w:rsidP="00310808" w:rsidRDefault="00471C9E" w14:paraId="61CF4D7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8DC22CD"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"urn:uuid:f799ec75-8648-4b91-b0a9-b73b46db2c00",</w:t>
            </w:r>
          </w:p>
          <w:p w:rsidRPr="00270D64" w:rsidR="00471C9E" w:rsidP="00310808" w:rsidRDefault="00471C9E" w14:paraId="602FF8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2B5855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"Practitioner",</w:t>
            </w:r>
          </w:p>
          <w:p w:rsidRPr="00270D64" w:rsidR="00471C9E" w:rsidP="00310808" w:rsidRDefault="00471C9E" w14:paraId="76E4C01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"f799ec75-8648-4b91-b0a9-b73b46db2c00",</w:t>
            </w:r>
          </w:p>
          <w:p w:rsidRPr="00270D64" w:rsidR="00471C9E" w:rsidP="00310808" w:rsidRDefault="00471C9E" w14:paraId="40A9C9C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4CAFDE7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"status": "generated",</w:t>
            </w:r>
          </w:p>
          <w:p w:rsidRPr="00270D64" w:rsidR="00471C9E" w:rsidP="00310808" w:rsidRDefault="00471C9E" w14:paraId="11F76E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UKCore-Practitioner-MaryLane-Example&amp;quot; &lt;/p&gt;&lt;/div&gt;&lt;/div&gt;"</w:t>
            </w:r>
          </w:p>
          <w:p w:rsidRPr="00270D64" w:rsidR="00471C9E" w:rsidP="00310808" w:rsidRDefault="00471C9E" w14:paraId="5C655ED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F350C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0C6F3F8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E6133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6F7AE1C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"https://fhir.nhs.uk/Id/sds-user-id",</w:t>
            </w:r>
          </w:p>
          <w:p w:rsidRPr="00270D64" w:rsidR="00471C9E" w:rsidP="00310808" w:rsidRDefault="00471C9E" w14:paraId="5834FB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"999999"</w:t>
            </w:r>
          </w:p>
          <w:p w:rsidRPr="00270D64" w:rsidR="00471C9E" w:rsidP="00310808" w:rsidRDefault="00471C9E" w14:paraId="03B131D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D1421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9E26A4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5E1385B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w:t>
            </w:r>
          </w:p>
          <w:p w:rsidRPr="00270D64" w:rsidR="00471C9E" w:rsidP="00310808" w:rsidRDefault="00471C9E" w14:paraId="2DFDED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9DE0F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20CC0F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"Mary Lane",</w:t>
            </w:r>
          </w:p>
          <w:p w:rsidRPr="00270D64" w:rsidR="00471C9E" w:rsidP="00310808" w:rsidRDefault="00471C9E" w14:paraId="4F896A9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"family": "Lane",</w:t>
            </w:r>
          </w:p>
          <w:p w:rsidRPr="00270D64" w:rsidR="00471C9E" w:rsidP="00310808" w:rsidRDefault="00471C9E" w14:paraId="65CB68B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"given": [</w:t>
            </w:r>
          </w:p>
          <w:p w:rsidRPr="00270D64" w:rsidR="00471C9E" w:rsidP="00310808" w:rsidRDefault="00471C9E" w14:paraId="477C9F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"Mary"</w:t>
            </w:r>
          </w:p>
          <w:p w:rsidRPr="00270D64" w:rsidR="00471C9E" w:rsidP="00310808" w:rsidRDefault="00471C9E" w14:paraId="13110FF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09E0C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A4B18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DF8C71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5BFB75B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E06AB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"email",</w:t>
            </w:r>
          </w:p>
          <w:p w:rsidRPr="00270D64" w:rsidR="00471C9E" w:rsidP="00310808" w:rsidRDefault="00471C9E" w14:paraId="346BAC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"mary.lane@nhs.net"</w:t>
            </w:r>
          </w:p>
          <w:p w:rsidRPr="00270D64" w:rsidR="00471C9E" w:rsidP="00310808" w:rsidRDefault="00471C9E" w14:paraId="21C1B9C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0017A7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C2DE6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15DBB6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903303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7A5CEE4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5A2E7D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 MARYS HOSPITAL",</w:t>
            </w:r>
          </w:p>
          <w:p w:rsidRPr="00270D64" w:rsidR="00471C9E" w:rsidP="00310808" w:rsidRDefault="00471C9E" w14:paraId="44A2B0D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"MANCHESTER ROYAL INFIRMARY",</w:t>
            </w:r>
          </w:p>
          <w:p w:rsidRPr="00270D64" w:rsidR="00471C9E" w:rsidP="00310808" w:rsidRDefault="00471C9E" w14:paraId="3067E31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"OXFORD ROAD"</w:t>
            </w:r>
          </w:p>
          <w:p w:rsidRPr="00270D64" w:rsidR="00471C9E" w:rsidP="00310808" w:rsidRDefault="00471C9E" w14:paraId="1C804DF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3BB75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"Manchester",</w:t>
            </w:r>
          </w:p>
          <w:p w:rsidRPr="00270D64" w:rsidR="00471C9E" w:rsidP="00310808" w:rsidRDefault="00471C9E" w14:paraId="6AF4C6A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"M13 9WL"</w:t>
            </w:r>
          </w:p>
          <w:p w:rsidRPr="00270D64" w:rsidR="00471C9E" w:rsidP="00310808" w:rsidRDefault="00471C9E" w14:paraId="4B7553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F01E3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67F151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"gender": "female",</w:t>
            </w:r>
          </w:p>
          <w:p w:rsidRPr="00270D64" w:rsidR="00471C9E" w:rsidP="00310808" w:rsidRDefault="00471C9E" w14:paraId="4459895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"birthDate": "1970-01-01",</w:t>
            </w:r>
          </w:p>
          <w:p w:rsidRPr="00270D64" w:rsidR="00471C9E" w:rsidP="00310808" w:rsidRDefault="00471C9E" w14:paraId="39F6DB5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"communication": [</w:t>
            </w:r>
          </w:p>
          <w:p w:rsidRPr="00270D64" w:rsidR="00471C9E" w:rsidP="00310808" w:rsidRDefault="00471C9E" w14:paraId="4E48B7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6ABD4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18F64F8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C54ED5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"urn:ietf:bcp:47",</w:t>
            </w:r>
          </w:p>
          <w:p w:rsidRPr="00270D64" w:rsidR="00471C9E" w:rsidP="00310808" w:rsidRDefault="00471C9E" w14:paraId="2121140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"en",</w:t>
            </w:r>
          </w:p>
          <w:p w:rsidRPr="00270D64" w:rsidR="00471C9E" w:rsidP="00310808" w:rsidRDefault="00471C9E" w14:paraId="0D09C442"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"English"</w:t>
            </w:r>
          </w:p>
          <w:p w:rsidRPr="00270D64" w:rsidR="00471C9E" w:rsidP="00310808" w:rsidRDefault="00471C9E" w14:paraId="4ABAD38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C5264D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FF39B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93AA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F0DD03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FF9030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3EF6F15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2295C54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"Practitioner",</w:t>
            </w:r>
          </w:p>
          <w:p w:rsidRPr="00270D64" w:rsidR="00471C9E" w:rsidP="00310808" w:rsidRDefault="00471C9E" w14:paraId="66BD84B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"identifier=https://fhir.nhs.uk/Id/sds-user-id|999999"</w:t>
            </w:r>
          </w:p>
          <w:p w:rsidRPr="00270D64" w:rsidR="00471C9E" w:rsidP="00310808" w:rsidRDefault="00471C9E" w14:paraId="0F983C9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E5A235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30B4F7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3F4A0A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"urn:uuid:2b94aed1-02bd-4f68-b5f4-df5aaceecdb1",</w:t>
            </w:r>
          </w:p>
          <w:p w:rsidRPr="00270D64" w:rsidR="00471C9E" w:rsidP="00310808" w:rsidRDefault="00471C9E" w14:paraId="7AC3523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323639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"Practitioner",</w:t>
            </w:r>
          </w:p>
          <w:p w:rsidRPr="00270D64" w:rsidR="00471C9E" w:rsidP="00310808" w:rsidRDefault="00471C9E" w14:paraId="6550CF4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"2b94aed1-02bd-4f68-b5f4-df5aaceecdb1",</w:t>
            </w:r>
          </w:p>
          <w:p w:rsidRPr="00270D64" w:rsidR="00471C9E" w:rsidP="00310808" w:rsidRDefault="00471C9E" w14:paraId="682C16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7E68328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"status": "generated",</w:t>
            </w:r>
          </w:p>
          <w:p w:rsidRPr="00270D64" w:rsidR="00471C9E" w:rsidP="00310808" w:rsidRDefault="00471C9E" w14:paraId="7E67FC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UKCore-Practitioner-DrDMello-Example&amp;quot; &lt;/p&gt;&lt;/div&gt;&lt;/div&gt;"</w:t>
            </w:r>
          </w:p>
          <w:p w:rsidRPr="00270D64" w:rsidR="00471C9E" w:rsidP="00310808" w:rsidRDefault="00471C9E" w14:paraId="7660CDA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ABF2B0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12E1B8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6B342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43BDCBD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"https://fhir.hl7.org.uk/Id/gmc-number",</w:t>
            </w:r>
          </w:p>
          <w:p w:rsidRPr="00270D64" w:rsidR="00471C9E" w:rsidP="00310808" w:rsidRDefault="00471C9E" w14:paraId="6341A5C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"5173256"</w:t>
            </w:r>
          </w:p>
          <w:p w:rsidRPr="00270D64" w:rsidR="00471C9E" w:rsidP="00310808" w:rsidRDefault="00471C9E" w14:paraId="6881F01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BE403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574EB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017CADB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w:t>
            </w:r>
          </w:p>
          <w:p w:rsidRPr="00270D64" w:rsidR="00471C9E" w:rsidP="00310808" w:rsidRDefault="00471C9E" w14:paraId="272192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0EB6E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258BF70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"Veeda Flavia D'Mello",</w:t>
            </w:r>
          </w:p>
          <w:p w:rsidRPr="00270D64" w:rsidR="00471C9E" w:rsidP="00310808" w:rsidRDefault="00471C9E" w14:paraId="05918D2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"family": "D'Mello",</w:t>
            </w:r>
          </w:p>
          <w:p w:rsidRPr="00270D64" w:rsidR="00471C9E" w:rsidP="00310808" w:rsidRDefault="00471C9E" w14:paraId="3BE2074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"given": [</w:t>
            </w:r>
          </w:p>
          <w:p w:rsidRPr="00270D64" w:rsidR="00471C9E" w:rsidP="00310808" w:rsidRDefault="00471C9E" w14:paraId="693E52B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"Veeda",</w:t>
            </w:r>
          </w:p>
          <w:p w:rsidRPr="00270D64" w:rsidR="00471C9E" w:rsidP="00310808" w:rsidRDefault="00471C9E" w14:paraId="16F8E09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"Flavia"</w:t>
            </w:r>
          </w:p>
          <w:p w:rsidRPr="00270D64" w:rsidR="00471C9E" w:rsidP="00310808" w:rsidRDefault="00471C9E" w14:paraId="64CE03E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79CF4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1290E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D4D657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6D39D8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F3FEDA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"email",</w:t>
            </w:r>
          </w:p>
          <w:p w:rsidRPr="00270D64" w:rsidR="00471C9E" w:rsidP="00310808" w:rsidRDefault="00471C9E" w14:paraId="328CA87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"veeda.dmello@nhs.net"</w:t>
            </w:r>
          </w:p>
          <w:p w:rsidRPr="00270D64" w:rsidR="00471C9E" w:rsidP="00310808" w:rsidRDefault="00471C9E" w14:paraId="59268DD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1BE03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376AFB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3B410A9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93FA19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2926DE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533EE44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"41 WESTMINSTER ROAD"</w:t>
            </w:r>
          </w:p>
          <w:p w:rsidRPr="00270D64" w:rsidR="00471C9E" w:rsidP="00310808" w:rsidRDefault="00471C9E" w14:paraId="2EC81DE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311EC2"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"COVENTRY",</w:t>
            </w:r>
          </w:p>
          <w:p w:rsidRPr="00270D64" w:rsidR="00471C9E" w:rsidP="00310808" w:rsidRDefault="00471C9E" w14:paraId="4D75D68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"CV1 3GB"</w:t>
            </w:r>
          </w:p>
          <w:p w:rsidRPr="00270D64" w:rsidR="00471C9E" w:rsidP="00310808" w:rsidRDefault="00471C9E" w14:paraId="3CB337D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272A55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33E2A8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"gender": "female",</w:t>
            </w:r>
          </w:p>
          <w:p w:rsidRPr="00270D64" w:rsidR="00471C9E" w:rsidP="00310808" w:rsidRDefault="00471C9E" w14:paraId="42F2B67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"birthDate": "1970-01-01",</w:t>
            </w:r>
          </w:p>
          <w:p w:rsidRPr="00270D64" w:rsidR="00471C9E" w:rsidP="00310808" w:rsidRDefault="00471C9E" w14:paraId="744FC8C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"qualification": [</w:t>
            </w:r>
          </w:p>
          <w:p w:rsidRPr="00270D64" w:rsidR="00471C9E" w:rsidP="00310808" w:rsidRDefault="00471C9E" w14:paraId="33D56AC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D6F40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w:t>
            </w:r>
          </w:p>
          <w:p w:rsidRPr="00270D64" w:rsidR="00471C9E" w:rsidP="00310808" w:rsidRDefault="00471C9E" w14:paraId="501685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0B1C42B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639399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"http://terminology.hl7.org/CodeSystem/v2-0360|2.7",</w:t>
            </w:r>
          </w:p>
          <w:p w:rsidRPr="00270D64" w:rsidR="00471C9E" w:rsidP="00310808" w:rsidRDefault="00471C9E" w14:paraId="6C63CD3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"MD",</w:t>
            </w:r>
          </w:p>
          <w:p w:rsidRPr="00270D64" w:rsidR="00471C9E" w:rsidP="00310808" w:rsidRDefault="00471C9E" w14:paraId="4BC3C17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"Doctor of Medicine"</w:t>
            </w:r>
          </w:p>
          <w:p w:rsidRPr="00270D64" w:rsidR="00471C9E" w:rsidP="00310808" w:rsidRDefault="00471C9E" w14:paraId="2FE2DFC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DB0C44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1673EA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0DB322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41F154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780E1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"communication": [</w:t>
            </w:r>
          </w:p>
          <w:p w:rsidRPr="00270D64" w:rsidR="00471C9E" w:rsidP="00310808" w:rsidRDefault="00471C9E" w14:paraId="7652CE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1C53D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66E4A3C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C6AFE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"urn:ietf:bcp:47",</w:t>
            </w:r>
          </w:p>
          <w:p w:rsidRPr="00270D64" w:rsidR="00471C9E" w:rsidP="00310808" w:rsidRDefault="00471C9E" w14:paraId="5FC48A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"en",</w:t>
            </w:r>
          </w:p>
          <w:p w:rsidRPr="00270D64" w:rsidR="00471C9E" w:rsidP="00310808" w:rsidRDefault="00471C9E" w14:paraId="120E779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"English"</w:t>
            </w:r>
          </w:p>
          <w:p w:rsidRPr="00270D64" w:rsidR="00471C9E" w:rsidP="00310808" w:rsidRDefault="00471C9E" w14:paraId="500E21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9301EC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618B19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C61179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D3B94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C76B69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2146F59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3A47F00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"Practitioner",</w:t>
            </w:r>
          </w:p>
          <w:p w:rsidRPr="00270D64" w:rsidR="00471C9E" w:rsidP="00310808" w:rsidRDefault="00471C9E" w14:paraId="74D01E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"identifier=https://fhir.hl7.org.uk/Id/gmc-number|5173256"</w:t>
            </w:r>
          </w:p>
          <w:p w:rsidRPr="00270D64" w:rsidR="00471C9E" w:rsidP="00310808" w:rsidRDefault="00471C9E" w14:paraId="6F2B11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248BC3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B68A12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7FB50F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"urn:uuid:6e1a8ea3-3a59-40aa-b943-5c896a30e43a",</w:t>
            </w:r>
          </w:p>
          <w:p w:rsidRPr="00270D64" w:rsidR="00471C9E" w:rsidP="00310808" w:rsidRDefault="00471C9E" w14:paraId="1F5D56D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5AD84F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"Practitioner",</w:t>
            </w:r>
          </w:p>
          <w:p w:rsidRPr="00270D64" w:rsidR="00471C9E" w:rsidP="00310808" w:rsidRDefault="00471C9E" w14:paraId="377EA27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"6e1a8ea3-3a59-40aa-b943-5c896a30e43a",</w:t>
            </w:r>
          </w:p>
          <w:p w:rsidRPr="00270D64" w:rsidR="00471C9E" w:rsidP="00310808" w:rsidRDefault="00471C9E" w14:paraId="102C977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19BC567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"status": "generated",</w:t>
            </w:r>
          </w:p>
          <w:p w:rsidRPr="00270D64" w:rsidR="00471C9E" w:rsidP="00310808" w:rsidRDefault="00471C9E" w14:paraId="694E456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UKCore-Practitioner-DrLucyHale-Example&amp;quot; &lt;/p&gt;&lt;/div&gt;&lt;/div&gt;"</w:t>
            </w:r>
          </w:p>
          <w:p w:rsidRPr="00270D64" w:rsidR="00471C9E" w:rsidP="00310808" w:rsidRDefault="00471C9E" w14:paraId="7AC9A4B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4C1A7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34344C0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554F87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37CBC95D"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"https://fhir.hl7.org.uk/Id/gmc-number",</w:t>
            </w:r>
          </w:p>
          <w:p w:rsidRPr="00270D64" w:rsidR="00471C9E" w:rsidP="00310808" w:rsidRDefault="00471C9E" w14:paraId="1FF8C51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"9999999"</w:t>
            </w:r>
          </w:p>
          <w:p w:rsidRPr="00270D64" w:rsidR="00471C9E" w:rsidP="00310808" w:rsidRDefault="00471C9E" w14:paraId="25AE92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52C606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27A7AF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2FCC877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w:t>
            </w:r>
          </w:p>
          <w:p w:rsidRPr="00270D64" w:rsidR="00471C9E" w:rsidP="00310808" w:rsidRDefault="00471C9E" w14:paraId="54758E0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CD5F94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77C82F9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"Lucy Hale",</w:t>
            </w:r>
          </w:p>
          <w:p w:rsidRPr="00270D64" w:rsidR="00471C9E" w:rsidP="00310808" w:rsidRDefault="00471C9E" w14:paraId="55D6B32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"family": "Hale",</w:t>
            </w:r>
          </w:p>
          <w:p w:rsidRPr="00270D64" w:rsidR="00471C9E" w:rsidP="00310808" w:rsidRDefault="00471C9E" w14:paraId="28A3F6C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"given": [</w:t>
            </w:r>
          </w:p>
          <w:p w:rsidRPr="00270D64" w:rsidR="00471C9E" w:rsidP="00310808" w:rsidRDefault="00471C9E" w14:paraId="353DE8D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"Lucy"</w:t>
            </w:r>
          </w:p>
          <w:p w:rsidRPr="00270D64" w:rsidR="00471C9E" w:rsidP="00310808" w:rsidRDefault="00471C9E" w14:paraId="231A1F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C318FB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635F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4F0E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0AF638B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EA913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"email",</w:t>
            </w:r>
          </w:p>
          <w:p w:rsidRPr="00270D64" w:rsidR="00471C9E" w:rsidP="00310808" w:rsidRDefault="00471C9E" w14:paraId="1BD18F1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"lucy.hale@nhs.net"</w:t>
            </w:r>
          </w:p>
          <w:p w:rsidRPr="00270D64" w:rsidR="00471C9E" w:rsidP="00310808" w:rsidRDefault="00471C9E" w14:paraId="516B1E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5861A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C2C5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4F22279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C56870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4E860A7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074BDCE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"550 WILMSLOW ROAD",</w:t>
            </w:r>
          </w:p>
          <w:p w:rsidRPr="00270D64" w:rsidR="00471C9E" w:rsidP="00310808" w:rsidRDefault="00471C9E" w14:paraId="046779A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"WITHINGTON"</w:t>
            </w:r>
          </w:p>
          <w:p w:rsidRPr="00270D64" w:rsidR="00471C9E" w:rsidP="00310808" w:rsidRDefault="00471C9E" w14:paraId="10B35B7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BC946A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"Manchester",</w:t>
            </w:r>
          </w:p>
          <w:p w:rsidRPr="00270D64" w:rsidR="00471C9E" w:rsidP="00310808" w:rsidRDefault="00471C9E" w14:paraId="03A8BE7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"M20 4BX"</w:t>
            </w:r>
          </w:p>
          <w:p w:rsidRPr="00270D64" w:rsidR="00471C9E" w:rsidP="00310808" w:rsidRDefault="00471C9E" w14:paraId="7B9F21A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DC23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24E632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"gender": "female",</w:t>
            </w:r>
          </w:p>
          <w:p w:rsidRPr="00270D64" w:rsidR="00471C9E" w:rsidP="00310808" w:rsidRDefault="00471C9E" w14:paraId="443E75F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"birthDate": "1970-01-01",</w:t>
            </w:r>
          </w:p>
          <w:p w:rsidRPr="00270D64" w:rsidR="00471C9E" w:rsidP="00310808" w:rsidRDefault="00471C9E" w14:paraId="2B40FB9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"qualification": [</w:t>
            </w:r>
          </w:p>
          <w:p w:rsidRPr="00270D64" w:rsidR="00471C9E" w:rsidP="00310808" w:rsidRDefault="00471C9E" w14:paraId="7701C9A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AA192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w:t>
            </w:r>
          </w:p>
          <w:p w:rsidRPr="00270D64" w:rsidR="00471C9E" w:rsidP="00310808" w:rsidRDefault="00471C9E" w14:paraId="4377CD8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6614772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A2CEFF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"http://terminology.hl7.org/CodeSystem/v2-0360|2.7",</w:t>
            </w:r>
          </w:p>
          <w:p w:rsidRPr="00270D64" w:rsidR="00471C9E" w:rsidP="00310808" w:rsidRDefault="00471C9E" w14:paraId="68FE787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"MD",</w:t>
            </w:r>
          </w:p>
          <w:p w:rsidRPr="00270D64" w:rsidR="00471C9E" w:rsidP="00310808" w:rsidRDefault="00471C9E" w14:paraId="055FA39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"Doctor of Medicine"</w:t>
            </w:r>
          </w:p>
          <w:p w:rsidRPr="00270D64" w:rsidR="00471C9E" w:rsidP="00310808" w:rsidRDefault="00471C9E" w14:paraId="411329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72816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7F7148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CDAE33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4CB2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D77A7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"communication": [</w:t>
            </w:r>
          </w:p>
          <w:p w:rsidRPr="00270D64" w:rsidR="00471C9E" w:rsidP="00310808" w:rsidRDefault="00471C9E" w14:paraId="126F13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A4E4C1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38C9BA7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E0426B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"urn:ietf:bcp:47",</w:t>
            </w:r>
          </w:p>
          <w:p w:rsidRPr="00270D64" w:rsidR="00471C9E" w:rsidP="00310808" w:rsidRDefault="00471C9E" w14:paraId="704E74D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"en",</w:t>
            </w:r>
          </w:p>
          <w:p w:rsidRPr="00270D64" w:rsidR="00471C9E" w:rsidP="00310808" w:rsidRDefault="00471C9E" w14:paraId="0CE4B8E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"English"</w:t>
            </w:r>
          </w:p>
          <w:p w:rsidRPr="00270D64" w:rsidR="00471C9E" w:rsidP="00310808" w:rsidRDefault="00471C9E" w14:paraId="3D95CE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22F61B"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3484AB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7663CD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83819E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B47B0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785A67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3F510E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"Practitioner",</w:t>
            </w:r>
          </w:p>
          <w:p w:rsidRPr="00270D64" w:rsidR="00471C9E" w:rsidP="00310808" w:rsidRDefault="00471C9E" w14:paraId="23B511F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"identifier=https://fhir.hl7.org.uk/Id/gmc-number|9999999"</w:t>
            </w:r>
          </w:p>
          <w:p w:rsidRPr="00270D64" w:rsidR="00471C9E" w:rsidP="00310808" w:rsidRDefault="00471C9E" w14:paraId="747F72C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63C0D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5E9017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6EB2A5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"urn:uuid:748e3f37-e05e-4484-8425-81e7b7572812",</w:t>
            </w:r>
          </w:p>
          <w:p w:rsidRPr="00270D64" w:rsidR="00471C9E" w:rsidP="00310808" w:rsidRDefault="00471C9E" w14:paraId="16C552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2AE9D13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"Organization",</w:t>
            </w:r>
          </w:p>
          <w:p w:rsidRPr="00270D64" w:rsidR="00471C9E" w:rsidP="00310808" w:rsidRDefault="00471C9E" w14:paraId="670C9EB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"748e3f37-e05e-4484-8425-81e7b7572812",</w:t>
            </w:r>
          </w:p>
          <w:p w:rsidRPr="00270D64" w:rsidR="00471C9E" w:rsidP="00310808" w:rsidRDefault="00471C9E" w14:paraId="6A31F45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1976FB2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048EE43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UKCore-Organization-DPX-Example&amp;quot; &lt;/p&gt;&lt;/div&gt;&lt;/div&gt;"</w:t>
            </w:r>
          </w:p>
          <w:p w:rsidRPr="00270D64" w:rsidR="00471C9E" w:rsidP="00310808" w:rsidRDefault="00471C9E" w14:paraId="78D4BC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43F754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6181DE0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2ED0B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7508C13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"DPX"</w:t>
            </w:r>
          </w:p>
          <w:p w:rsidRPr="00270D64" w:rsidR="00471C9E" w:rsidP="00310808" w:rsidRDefault="00471C9E" w14:paraId="6BE9F7B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9D0BD9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805ED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067312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"type": { </w:t>
            </w:r>
          </w:p>
          <w:p w:rsidRPr="00270D64" w:rsidR="00471C9E" w:rsidP="00310808" w:rsidRDefault="00471C9E" w14:paraId="07AB84C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5A122B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0612F9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"http://terminology.hl7.org/CodeSystem/organization-type", </w:t>
            </w:r>
          </w:p>
          <w:p w:rsidRPr="00270D64" w:rsidR="00471C9E" w:rsidP="00310808" w:rsidRDefault="00471C9E" w14:paraId="210880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"prov", </w:t>
            </w:r>
          </w:p>
          <w:p w:rsidRPr="00270D64" w:rsidR="00471C9E" w:rsidP="00310808" w:rsidRDefault="00471C9E" w14:paraId="5E37B4C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"Healthcare Provider"</w:t>
            </w:r>
          </w:p>
          <w:p w:rsidRPr="00270D64" w:rsidR="00471C9E" w:rsidP="00310808" w:rsidRDefault="00471C9E" w14:paraId="1A1FFCA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2D81B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4D72A6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D822C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"Independent Sector Healthcare Provider - JUBILEE HEALTHCARE",</w:t>
            </w:r>
          </w:p>
          <w:p w:rsidRPr="00270D64" w:rsidR="00471C9E" w:rsidP="00310808" w:rsidRDefault="00471C9E" w14:paraId="75EE185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4A29F41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686E34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3FC95C4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2AE6E37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"41 WESTMINSTER ROAD"</w:t>
            </w:r>
          </w:p>
          <w:p w:rsidRPr="00270D64" w:rsidR="00471C9E" w:rsidP="00310808" w:rsidRDefault="00471C9E" w14:paraId="76B04E5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4BAA68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"COVENTRY",</w:t>
            </w:r>
          </w:p>
          <w:p w:rsidRPr="00270D64" w:rsidR="00471C9E" w:rsidP="00310808" w:rsidRDefault="00471C9E" w14:paraId="6793DF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"CV1 3GB"</w:t>
            </w:r>
          </w:p>
          <w:p w:rsidRPr="00270D64" w:rsidR="00471C9E" w:rsidP="00310808" w:rsidRDefault="00471C9E" w14:paraId="2EFFF2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BF5FBF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6CF4C3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"partOf": {</w:t>
            </w:r>
          </w:p>
          <w:p w:rsidRPr="00270D64" w:rsidR="00471C9E" w:rsidP="00310808" w:rsidRDefault="00471C9E" w14:paraId="29AC3AB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4F54682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742D51F3"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"QWU"</w:t>
            </w:r>
          </w:p>
          <w:p w:rsidRPr="00270D64" w:rsidR="00471C9E" w:rsidP="00310808" w:rsidRDefault="00471C9E" w14:paraId="09ADBBA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905EB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322160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"contact": [</w:t>
            </w:r>
          </w:p>
          <w:p w:rsidRPr="00270D64" w:rsidR="00471C9E" w:rsidP="00310808" w:rsidRDefault="00471C9E" w14:paraId="6DB34DC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2BB99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"purpose": {</w:t>
            </w:r>
          </w:p>
          <w:p w:rsidRPr="00270D64" w:rsidR="00471C9E" w:rsidP="00310808" w:rsidRDefault="00471C9E" w14:paraId="41F1CF9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4B589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737A350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"http://terminology.hl7.org/CodeSystem/contactentity-type", </w:t>
            </w:r>
          </w:p>
          <w:p w:rsidRPr="00270D64" w:rsidR="00471C9E" w:rsidP="00310808" w:rsidRDefault="00471C9E" w14:paraId="325109D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"ADMIN", </w:t>
            </w:r>
          </w:p>
          <w:p w:rsidRPr="00270D64" w:rsidR="00471C9E" w:rsidP="00310808" w:rsidRDefault="00471C9E" w14:paraId="69F41F4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"Administrative"</w:t>
            </w:r>
          </w:p>
          <w:p w:rsidRPr="00270D64" w:rsidR="00471C9E" w:rsidP="00310808" w:rsidRDefault="00471C9E" w14:paraId="5561B9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1208A8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6EBC8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B4340F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6E2006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DB722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"phone",</w:t>
            </w:r>
          </w:p>
          <w:p w:rsidRPr="00270D64" w:rsidR="00471C9E" w:rsidP="00310808" w:rsidRDefault="00471C9E" w14:paraId="55BDA38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"02476223565"</w:t>
            </w:r>
          </w:p>
          <w:p w:rsidRPr="00270D64" w:rsidR="00471C9E" w:rsidP="00310808" w:rsidRDefault="00471C9E" w14:paraId="6737423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DF41F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9679F6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75BDC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A34A99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"endpoint": {</w:t>
            </w:r>
          </w:p>
          <w:p w:rsidRPr="00270D64" w:rsidR="00471C9E" w:rsidP="00310808" w:rsidRDefault="00471C9E" w14:paraId="015B764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"UKCore-Endpoint-DPX-Example"</w:t>
            </w:r>
          </w:p>
          <w:p w:rsidRPr="00270D64" w:rsidR="00471C9E" w:rsidP="00310808" w:rsidRDefault="00471C9E" w14:paraId="2CD63D6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1FE01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9A6D2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5759C4D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29E1951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"Organization",</w:t>
            </w:r>
          </w:p>
          <w:p w:rsidRPr="00270D64" w:rsidR="00471C9E" w:rsidP="00310808" w:rsidRDefault="00471C9E" w14:paraId="4E209E0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"identifier=https://fhir.nhs.uk/Id/ods-organization-code|DPX"</w:t>
            </w:r>
          </w:p>
          <w:p w:rsidRPr="00270D64" w:rsidR="00471C9E" w:rsidP="00310808" w:rsidRDefault="00471C9E" w14:paraId="545AEE6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797F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31B2CE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4976B3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"urn:uuid:309aba59-ce1a-4ee6-bc82-ab44fa1bf904",</w:t>
            </w:r>
          </w:p>
          <w:p w:rsidRPr="00270D64" w:rsidR="00471C9E" w:rsidP="00310808" w:rsidRDefault="00471C9E" w14:paraId="2FFA1FF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29A9E70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"Organization",</w:t>
            </w:r>
          </w:p>
          <w:p w:rsidRPr="00270D64" w:rsidR="00471C9E" w:rsidP="00310808" w:rsidRDefault="00471C9E" w14:paraId="7611DC2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"309aba59-ce1a-4ee6-bc82-ab44fa1bf904",</w:t>
            </w:r>
          </w:p>
          <w:p w:rsidRPr="00270D64" w:rsidR="00471C9E" w:rsidP="00310808" w:rsidRDefault="00471C9E" w14:paraId="2636A1E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18ECD7B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511CF4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UKCore-Organization-699X0-Example&amp;quot; &lt;/p&gt;&lt;/div&gt;&lt;/div&gt;"</w:t>
            </w:r>
          </w:p>
          <w:p w:rsidRPr="00270D64" w:rsidR="00471C9E" w:rsidP="00310808" w:rsidRDefault="00471C9E" w14:paraId="5ECD7B1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BF8D01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6352EF6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FB7D4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4A6043A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"699X0"</w:t>
            </w:r>
          </w:p>
          <w:p w:rsidRPr="00270D64" w:rsidR="00471C9E" w:rsidP="00310808" w:rsidRDefault="00471C9E" w14:paraId="6A0F97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439B5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AC10D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7B0E915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"type": { </w:t>
            </w:r>
          </w:p>
          <w:p w:rsidRPr="00270D64" w:rsidR="00471C9E" w:rsidP="00310808" w:rsidRDefault="00471C9E" w14:paraId="78E9DDB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3EEC8BAE"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3B75AF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"http://terminology.hl7.org/CodeSystem/organization-type", </w:t>
            </w:r>
          </w:p>
          <w:p w:rsidRPr="00270D64" w:rsidR="00471C9E" w:rsidP="00310808" w:rsidRDefault="00471C9E" w14:paraId="7C299D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"GLH", </w:t>
            </w:r>
          </w:p>
          <w:p w:rsidRPr="00270D64" w:rsidR="00471C9E" w:rsidP="00310808" w:rsidRDefault="00471C9E" w14:paraId="639AAD0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"Genomic Laboratory Hub"</w:t>
            </w:r>
          </w:p>
          <w:p w:rsidRPr="00270D64" w:rsidR="00471C9E" w:rsidP="00310808" w:rsidRDefault="00471C9E" w14:paraId="3FEC11B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E6FD00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28D5C4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41952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"Pathology Lab - NORTH WEST GLH LED BY MANCHESTER UNIVERSITY NHS FOUNDATION TRUST",</w:t>
            </w:r>
          </w:p>
          <w:p w:rsidRPr="00270D64" w:rsidR="00471C9E" w:rsidP="00310808" w:rsidRDefault="00471C9E" w14:paraId="5A7EE2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50BF609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E98F1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132275F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2C134E3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 MARYS HOSPITAL",</w:t>
            </w:r>
          </w:p>
          <w:p w:rsidRPr="00270D64" w:rsidR="00471C9E" w:rsidP="00310808" w:rsidRDefault="00471C9E" w14:paraId="7BAC0EC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"MANCHESTER ROYAL INFIRMARY",</w:t>
            </w:r>
          </w:p>
          <w:p w:rsidRPr="00270D64" w:rsidR="00471C9E" w:rsidP="00310808" w:rsidRDefault="00471C9E" w14:paraId="12C106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"OXFORD ROAD"</w:t>
            </w:r>
          </w:p>
          <w:p w:rsidRPr="00270D64" w:rsidR="00471C9E" w:rsidP="00310808" w:rsidRDefault="00471C9E" w14:paraId="1234538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C75EF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"Manchester",</w:t>
            </w:r>
          </w:p>
          <w:p w:rsidRPr="00270D64" w:rsidR="00471C9E" w:rsidP="00310808" w:rsidRDefault="00471C9E" w14:paraId="536B890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"M13 9WL"</w:t>
            </w:r>
          </w:p>
          <w:p w:rsidRPr="00270D64" w:rsidR="00471C9E" w:rsidP="00310808" w:rsidRDefault="00471C9E" w14:paraId="5F7513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97B2C8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5676A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"partOf": {</w:t>
            </w:r>
          </w:p>
          <w:p w:rsidRPr="00270D64" w:rsidR="00471C9E" w:rsidP="00310808" w:rsidRDefault="00471C9E" w14:paraId="1B7A9E5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4A1A0AC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641B9E6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"R0A"</w:t>
            </w:r>
          </w:p>
          <w:p w:rsidRPr="00270D64" w:rsidR="00471C9E" w:rsidP="00310808" w:rsidRDefault="00471C9E" w14:paraId="12998F4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81B05F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FC0A6C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"contact": [</w:t>
            </w:r>
          </w:p>
          <w:p w:rsidRPr="00270D64" w:rsidR="00471C9E" w:rsidP="00310808" w:rsidRDefault="00471C9E" w14:paraId="0CCAF62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615262E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"purpose": {</w:t>
            </w:r>
          </w:p>
          <w:p w:rsidRPr="00270D64" w:rsidR="00471C9E" w:rsidP="00310808" w:rsidRDefault="00471C9E" w14:paraId="30A81F5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3CC8138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62A19BE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"http://terminology.hl7.org/CodeSystem/contactentity-type", </w:t>
            </w:r>
          </w:p>
          <w:p w:rsidRPr="00270D64" w:rsidR="00471C9E" w:rsidP="00310808" w:rsidRDefault="00471C9E" w14:paraId="6CE6A47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"ADMIN", </w:t>
            </w:r>
          </w:p>
          <w:p w:rsidRPr="00270D64" w:rsidR="00471C9E" w:rsidP="00310808" w:rsidRDefault="00471C9E" w14:paraId="673F4D6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"Administrative"</w:t>
            </w:r>
          </w:p>
          <w:p w:rsidRPr="00270D64" w:rsidR="00471C9E" w:rsidP="00310808" w:rsidRDefault="00471C9E" w14:paraId="028863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555308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33521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BE0D2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7AF6C2D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79CD6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"phone",</w:t>
            </w:r>
          </w:p>
          <w:p w:rsidRPr="00270D64" w:rsidR="00471C9E" w:rsidP="00310808" w:rsidRDefault="00471C9E" w14:paraId="06EDCD1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"01612766506"</w:t>
            </w:r>
          </w:p>
          <w:p w:rsidRPr="00270D64" w:rsidR="00471C9E" w:rsidP="00310808" w:rsidRDefault="00471C9E" w14:paraId="6BE29F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1D87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DDB20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"email",</w:t>
            </w:r>
          </w:p>
          <w:p w:rsidRPr="00270D64" w:rsidR="00471C9E" w:rsidP="00310808" w:rsidRDefault="00471C9E" w14:paraId="4F0485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"mft.genomics@nhs.net"</w:t>
            </w:r>
          </w:p>
          <w:p w:rsidRPr="00270D64" w:rsidR="00471C9E" w:rsidP="00310808" w:rsidRDefault="00471C9E" w14:paraId="7B7E6A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BC3DA4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39A14A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9167D3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ECDA1A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"endpoint": {</w:t>
            </w:r>
          </w:p>
          <w:p w:rsidRPr="00270D64" w:rsidR="00471C9E" w:rsidP="00310808" w:rsidRDefault="00471C9E" w14:paraId="11C08B1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"UKCore-Endpoint-NorthWestGLH-Example"</w:t>
            </w:r>
          </w:p>
          <w:p w:rsidRPr="00270D64" w:rsidR="00471C9E" w:rsidP="00310808" w:rsidRDefault="00471C9E" w14:paraId="22A4ED5D"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C32D3D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4F69F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7449200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345EF0C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"Organization",</w:t>
            </w:r>
          </w:p>
          <w:p w:rsidRPr="00270D64" w:rsidR="00471C9E" w:rsidP="00310808" w:rsidRDefault="00471C9E" w14:paraId="3947F7B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"identifier=https://fhir.nhs.uk/Id/ods-organization-code|699X0"</w:t>
            </w:r>
          </w:p>
          <w:p w:rsidRPr="00270D64" w:rsidR="00471C9E" w:rsidP="00310808" w:rsidRDefault="00471C9E" w14:paraId="18F6A6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95BB5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E4862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A064C4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"urn:uuid:9af435fd-4bbf-4cc6-81c6-9f2800c2c513",</w:t>
            </w:r>
          </w:p>
          <w:p w:rsidRPr="00270D64" w:rsidR="00471C9E" w:rsidP="00310808" w:rsidRDefault="00471C9E" w14:paraId="7EA7E60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0A31606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"Organization",</w:t>
            </w:r>
          </w:p>
          <w:p w:rsidRPr="00270D64" w:rsidR="00471C9E" w:rsidP="00310808" w:rsidRDefault="00471C9E" w14:paraId="234C4D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"9af435fd-4bbf-4cc6-81c6-9f2800c2c513",</w:t>
            </w:r>
          </w:p>
          <w:p w:rsidRPr="00270D64" w:rsidR="00471C9E" w:rsidP="00310808" w:rsidRDefault="00471C9E" w14:paraId="41581B4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6C1B5A1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705D1D3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UKCore-Organization-RBV-Example&amp;quot; &lt;/p&gt;&lt;/div&gt;&lt;/div&gt;"</w:t>
            </w:r>
          </w:p>
          <w:p w:rsidRPr="00270D64" w:rsidR="00471C9E" w:rsidP="00310808" w:rsidRDefault="00471C9E" w14:paraId="3F37C68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9C86F1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795A2F0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3CAF47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6C103EE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"RBV"</w:t>
            </w:r>
          </w:p>
          <w:p w:rsidRPr="00270D64" w:rsidR="00471C9E" w:rsidP="00310808" w:rsidRDefault="00471C9E" w14:paraId="464947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458670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751F8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7E4864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"type": { </w:t>
            </w:r>
          </w:p>
          <w:p w:rsidRPr="00270D64" w:rsidR="00471C9E" w:rsidP="00310808" w:rsidRDefault="00471C9E" w14:paraId="3A3BBB8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20960BA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374AB95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"http://terminology.hl7.org/CodeSystem/organization-type", </w:t>
            </w:r>
          </w:p>
          <w:p w:rsidRPr="00270D64" w:rsidR="00471C9E" w:rsidP="00310808" w:rsidRDefault="00471C9E" w14:paraId="48B477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"prov", </w:t>
            </w:r>
          </w:p>
          <w:p w:rsidRPr="00270D64" w:rsidR="00471C9E" w:rsidP="00310808" w:rsidRDefault="00471C9E" w14:paraId="4E6A74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"Healthcare Provider"</w:t>
            </w:r>
          </w:p>
          <w:p w:rsidRPr="00270D64" w:rsidR="00471C9E" w:rsidP="00310808" w:rsidRDefault="00471C9E" w14:paraId="64F4E69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3EB3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A79196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2CF7CF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"NHS Trust - THE CHRISTIE NHS FOUNDATION TRUST",</w:t>
            </w:r>
          </w:p>
          <w:p w:rsidRPr="00270D64" w:rsidR="00471C9E" w:rsidP="00310808" w:rsidRDefault="00471C9E" w14:paraId="1CF9408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212D7B8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8E9710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5EA27BE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1A781CA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"550 WILMSLOW ROAD",</w:t>
            </w:r>
          </w:p>
          <w:p w:rsidRPr="00270D64" w:rsidR="00471C9E" w:rsidP="00310808" w:rsidRDefault="00471C9E" w14:paraId="0CEFA39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"WITHINGTON"</w:t>
            </w:r>
          </w:p>
          <w:p w:rsidRPr="00270D64" w:rsidR="00471C9E" w:rsidP="00310808" w:rsidRDefault="00471C9E" w14:paraId="60645DF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575420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"Manchester",</w:t>
            </w:r>
          </w:p>
          <w:p w:rsidRPr="00270D64" w:rsidR="00471C9E" w:rsidP="00310808" w:rsidRDefault="00471C9E" w14:paraId="7E726E4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"M20 4BX"</w:t>
            </w:r>
          </w:p>
          <w:p w:rsidRPr="00270D64" w:rsidR="00471C9E" w:rsidP="00310808" w:rsidRDefault="00471C9E" w14:paraId="06FD063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3E51C6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77FE89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"partOf": {</w:t>
            </w:r>
          </w:p>
          <w:p w:rsidRPr="00270D64" w:rsidR="00471C9E" w:rsidP="00310808" w:rsidRDefault="00471C9E" w14:paraId="010A0F9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7A05ED7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"https://fhir.nhs.uk/Id/ods-organization-code",</w:t>
            </w:r>
          </w:p>
          <w:p w:rsidRPr="00270D64" w:rsidR="00471C9E" w:rsidP="00310808" w:rsidRDefault="00471C9E" w14:paraId="50751DD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"QOP"</w:t>
            </w:r>
          </w:p>
          <w:p w:rsidRPr="00270D64" w:rsidR="00471C9E" w:rsidP="00310808" w:rsidRDefault="00471C9E" w14:paraId="3805C9E5"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11F306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490D3E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"contact": [</w:t>
            </w:r>
          </w:p>
          <w:p w:rsidRPr="00270D64" w:rsidR="00471C9E" w:rsidP="00310808" w:rsidRDefault="00471C9E" w14:paraId="331F3C9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5064FCC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"purpose": {</w:t>
            </w:r>
          </w:p>
          <w:p w:rsidRPr="00270D64" w:rsidR="00471C9E" w:rsidP="00310808" w:rsidRDefault="00471C9E" w14:paraId="4D41F21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5F09AF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2A74F9C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"http://terminology.hl7.org/CodeSystem/contactentity-type", </w:t>
            </w:r>
          </w:p>
          <w:p w:rsidRPr="00270D64" w:rsidR="00471C9E" w:rsidP="00310808" w:rsidRDefault="00471C9E" w14:paraId="649FF6D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"ADMIN", </w:t>
            </w:r>
          </w:p>
          <w:p w:rsidRPr="00270D64" w:rsidR="00471C9E" w:rsidP="00310808" w:rsidRDefault="00471C9E" w14:paraId="67CCF62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"Administrative"</w:t>
            </w:r>
          </w:p>
          <w:p w:rsidRPr="00270D64" w:rsidR="00471C9E" w:rsidP="00310808" w:rsidRDefault="00471C9E" w14:paraId="3D0D5AB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45EF38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9B261D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B5FFAA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4C1F9D1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D9DBE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"phone",</w:t>
            </w:r>
          </w:p>
          <w:p w:rsidRPr="00270D64" w:rsidR="00471C9E" w:rsidP="00310808" w:rsidRDefault="00471C9E" w14:paraId="07D5623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"01614463000"</w:t>
            </w:r>
          </w:p>
          <w:p w:rsidRPr="00270D64" w:rsidR="00471C9E" w:rsidP="00310808" w:rsidRDefault="00471C9E" w14:paraId="2025AE3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0999D2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02F5A0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39CBAF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EBD97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"endpoint": {</w:t>
            </w:r>
          </w:p>
          <w:p w:rsidRPr="00270D64" w:rsidR="00471C9E" w:rsidP="00310808" w:rsidRDefault="00471C9E" w14:paraId="6A674F4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"UKCore-Endpoint-RBV-Example"</w:t>
            </w:r>
          </w:p>
          <w:p w:rsidRPr="00270D64" w:rsidR="00471C9E" w:rsidP="00310808" w:rsidRDefault="00471C9E" w14:paraId="1859E58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BC690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B9BDA2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450C083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79A50DB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"Organization",</w:t>
            </w:r>
          </w:p>
          <w:p w:rsidRPr="00270D64" w:rsidR="00471C9E" w:rsidP="00310808" w:rsidRDefault="00471C9E" w14:paraId="4C0BDB2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"identifier=https://fhir.nhs.uk/Id/ods-organization-code|RBV"</w:t>
            </w:r>
          </w:p>
          <w:p w:rsidRPr="00270D64" w:rsidR="00471C9E" w:rsidP="00310808" w:rsidRDefault="00471C9E" w14:paraId="7DE25CE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13C5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17BF66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BA9273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"urn:uuid:41e4b604-37f3-4799-a6b3-ab5b104f3c97",</w:t>
            </w:r>
          </w:p>
          <w:p w:rsidRPr="00270D64" w:rsidR="00471C9E" w:rsidP="00310808" w:rsidRDefault="00471C9E" w14:paraId="335303C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12C416F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"Patient",</w:t>
            </w:r>
          </w:p>
          <w:p w:rsidRPr="00270D64" w:rsidR="00471C9E" w:rsidP="00310808" w:rsidRDefault="00471C9E" w14:paraId="07B12A3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"41e4b604-37f3-4799-a6b3-ab5b104f3c97",</w:t>
            </w:r>
          </w:p>
          <w:p w:rsidRPr="00270D64" w:rsidR="00471C9E" w:rsidP="00310808" w:rsidRDefault="00471C9E" w14:paraId="32AD53D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3E75A94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"status": "generated",</w:t>
            </w:r>
          </w:p>
          <w:p w:rsidRPr="00270D64" w:rsidR="00471C9E" w:rsidP="00310808" w:rsidRDefault="00471C9E" w14:paraId="42ED05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UKCore-Patient-MichealJones-Example&amp;quot; &lt;/p&gt;&lt;/div&gt;&lt;/div&gt;"</w:t>
            </w:r>
          </w:p>
          <w:p w:rsidRPr="00270D64" w:rsidR="00471C9E" w:rsidP="00310808" w:rsidRDefault="00471C9E" w14:paraId="19F8FC7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FFAD39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"extension": [</w:t>
            </w:r>
          </w:p>
          <w:p w:rsidRPr="00270D64" w:rsidR="00471C9E" w:rsidP="00310808" w:rsidRDefault="00471C9E" w14:paraId="54956B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5961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"https://fhir.hl7.org.uk/StructureDefinition/Extension-UKCore-EthnicCategory",</w:t>
            </w:r>
          </w:p>
          <w:p w:rsidRPr="00270D64" w:rsidR="00471C9E" w:rsidP="00310808" w:rsidRDefault="00471C9E" w14:paraId="17000F8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"valueCodeableConcept": {</w:t>
            </w:r>
          </w:p>
          <w:p w:rsidRPr="00270D64" w:rsidR="00471C9E" w:rsidP="00310808" w:rsidRDefault="00471C9E" w14:paraId="7860757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27869A9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1E5563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"https://fhir.hl7.org.uk/CodeSystem/UKCore-EthnicCategoryEngland",</w:t>
            </w:r>
          </w:p>
          <w:p w:rsidRPr="00270D64" w:rsidR="00471C9E" w:rsidP="00310808" w:rsidRDefault="00471C9E" w14:paraId="0629612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"A",</w:t>
            </w:r>
          </w:p>
          <w:p w:rsidRPr="00270D64" w:rsidR="00471C9E" w:rsidP="00310808" w:rsidRDefault="00471C9E" w14:paraId="7C803794"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"White - British"</w:t>
            </w:r>
          </w:p>
          <w:p w:rsidRPr="00270D64" w:rsidR="00471C9E" w:rsidP="00310808" w:rsidRDefault="00471C9E" w14:paraId="5DE12DF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AE1B4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C58460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18299D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A53874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17A341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782C58B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53B3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"extension": [</w:t>
            </w:r>
          </w:p>
          <w:p w:rsidRPr="00270D64" w:rsidR="00471C9E" w:rsidP="00310808" w:rsidRDefault="00471C9E" w14:paraId="1E2790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EE07F2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"https://fhir.hl7.org.uk/StructureDefinition/Extension-UKCore-NHSNumberVerificationStatus",</w:t>
            </w:r>
          </w:p>
          <w:p w:rsidRPr="00270D64" w:rsidR="00471C9E" w:rsidP="00310808" w:rsidRDefault="00471C9E" w14:paraId="357BF6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"valueCodeableConcept": {</w:t>
            </w:r>
          </w:p>
          <w:p w:rsidRPr="00270D64" w:rsidR="00471C9E" w:rsidP="00310808" w:rsidRDefault="00471C9E" w14:paraId="6FA7CC0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134A9B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02B4D9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"https://fhir.hl7.org.uk/CodeSystem/UKCore-NHSNumberVerificationStatus",</w:t>
            </w:r>
          </w:p>
          <w:p w:rsidRPr="00270D64" w:rsidR="00471C9E" w:rsidP="00310808" w:rsidRDefault="00471C9E" w14:paraId="084D5E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"number-present-and-verified",</w:t>
            </w:r>
          </w:p>
          <w:p w:rsidRPr="00270D64" w:rsidR="00471C9E" w:rsidP="00310808" w:rsidRDefault="00471C9E" w14:paraId="1B32CF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"Number present and verified"</w:t>
            </w:r>
          </w:p>
          <w:p w:rsidRPr="00270D64" w:rsidR="00471C9E" w:rsidP="00310808" w:rsidRDefault="00471C9E" w14:paraId="075E8CD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14EB9C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38CE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63207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FE218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FE03A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4841D79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"https://fhir.nhs.uk/Id/nhs-number",</w:t>
            </w:r>
          </w:p>
          <w:p w:rsidRPr="00270D64" w:rsidR="00471C9E" w:rsidP="00310808" w:rsidRDefault="00471C9E" w14:paraId="20F7890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"9999999999"</w:t>
            </w:r>
          </w:p>
          <w:p w:rsidRPr="00270D64" w:rsidR="00471C9E" w:rsidP="00310808" w:rsidRDefault="00471C9E" w14:paraId="534FAF1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FD33B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6B5C0F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"active": "true",</w:t>
            </w:r>
          </w:p>
          <w:p w:rsidRPr="00270D64" w:rsidR="00471C9E" w:rsidP="00310808" w:rsidRDefault="00471C9E" w14:paraId="75B849C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w:t>
            </w:r>
          </w:p>
          <w:p w:rsidRPr="00270D64" w:rsidR="00471C9E" w:rsidP="00310808" w:rsidRDefault="00471C9E" w14:paraId="39F40C4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2889CB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2DF21CC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"Michael Jones",</w:t>
            </w:r>
          </w:p>
          <w:p w:rsidRPr="00270D64" w:rsidR="00471C9E" w:rsidP="00310808" w:rsidRDefault="00471C9E" w14:paraId="3C46225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"family": "Jones",</w:t>
            </w:r>
          </w:p>
          <w:p w:rsidRPr="00270D64" w:rsidR="00471C9E" w:rsidP="00310808" w:rsidRDefault="00471C9E" w14:paraId="69A0DB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"given": [</w:t>
            </w:r>
          </w:p>
          <w:p w:rsidRPr="00270D64" w:rsidR="00471C9E" w:rsidP="00310808" w:rsidRDefault="00471C9E" w14:paraId="5B1BDE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"Michael"</w:t>
            </w:r>
          </w:p>
          <w:p w:rsidRPr="00270D64" w:rsidR="00471C9E" w:rsidP="00310808" w:rsidRDefault="00471C9E" w14:paraId="573FF8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C277B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1B0F9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D5ECCD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58E5AEB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E6DB04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"phone",</w:t>
            </w:r>
          </w:p>
          <w:p w:rsidRPr="00270D64" w:rsidR="00471C9E" w:rsidP="00310808" w:rsidRDefault="00471C9E" w14:paraId="511053E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"07920754621"</w:t>
            </w:r>
          </w:p>
          <w:p w:rsidRPr="00270D64" w:rsidR="00471C9E" w:rsidP="00310808" w:rsidRDefault="00471C9E" w14:paraId="7A70BD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2315A9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A6C7A5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"gender": "male",</w:t>
            </w:r>
          </w:p>
          <w:p w:rsidRPr="00270D64" w:rsidR="00471C9E" w:rsidP="00310808" w:rsidRDefault="00471C9E" w14:paraId="3E9F2E2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"birthDate": "1989-12-08",</w:t>
            </w:r>
          </w:p>
          <w:p w:rsidRPr="00270D64" w:rsidR="00471C9E" w:rsidP="00310808" w:rsidRDefault="00471C9E" w14:paraId="7BB99A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"deceasedBoolean": "false",</w:t>
            </w:r>
          </w:p>
          <w:p w:rsidRPr="00270D64" w:rsidR="00471C9E" w:rsidP="00310808" w:rsidRDefault="00471C9E" w14:paraId="1A76887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505F27C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D87087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705C960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2AF42119"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"48 Astoria Drive"</w:t>
            </w:r>
          </w:p>
          <w:p w:rsidRPr="00270D64" w:rsidR="00471C9E" w:rsidP="00310808" w:rsidRDefault="00471C9E" w14:paraId="72A6897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9F525D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"Coventry",</w:t>
            </w:r>
          </w:p>
          <w:p w:rsidRPr="00270D64" w:rsidR="00471C9E" w:rsidP="00310808" w:rsidRDefault="00471C9E" w14:paraId="4CBAD55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"CV4 9ZY"</w:t>
            </w:r>
          </w:p>
          <w:p w:rsidRPr="00270D64" w:rsidR="00471C9E" w:rsidP="00310808" w:rsidRDefault="00471C9E" w14:paraId="369687A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7DDE0F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60D17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"maritalStatus": {</w:t>
            </w:r>
          </w:p>
          <w:p w:rsidRPr="00270D64" w:rsidR="00471C9E" w:rsidP="00310808" w:rsidRDefault="00471C9E" w14:paraId="5F5B22D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"coding": [</w:t>
            </w:r>
          </w:p>
          <w:p w:rsidRPr="00270D64" w:rsidR="00471C9E" w:rsidP="00310808" w:rsidRDefault="00471C9E" w14:paraId="465503E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6836E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"system": "https://fhir.hl7.org.uk/CodeSystem/UKCore-PersonMaritalStatus",</w:t>
            </w:r>
          </w:p>
          <w:p w:rsidRPr="00270D64" w:rsidR="00471C9E" w:rsidP="00310808" w:rsidRDefault="00471C9E" w14:paraId="3B2BD22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"code": "married-or-civil-partner",</w:t>
            </w:r>
          </w:p>
          <w:p w:rsidRPr="00270D64" w:rsidR="00471C9E" w:rsidP="00310808" w:rsidRDefault="00471C9E" w14:paraId="1B29C28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"display": "Married/Civil Partner"</w:t>
            </w:r>
          </w:p>
          <w:p w:rsidRPr="00270D64" w:rsidR="00471C9E" w:rsidP="00310808" w:rsidRDefault="00471C9E" w14:paraId="2C18ED9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35FA24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6E26C1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75A965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"multipleBirthBoolean": "false",</w:t>
            </w:r>
          </w:p>
          <w:p w:rsidRPr="00270D64" w:rsidR="00471C9E" w:rsidP="00310808" w:rsidRDefault="00471C9E" w14:paraId="3945459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"contact": [</w:t>
            </w:r>
          </w:p>
          <w:p w:rsidRPr="00270D64" w:rsidR="00471C9E" w:rsidP="00310808" w:rsidRDefault="00471C9E" w14:paraId="318C8D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2F5F8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"relationship": [</w:t>
            </w:r>
          </w:p>
          <w:p w:rsidRPr="00270D64" w:rsidR="00471C9E" w:rsidP="00310808" w:rsidRDefault="00471C9E" w14:paraId="4C7172B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4BF10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769E1F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40DE34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"http://terminology.hl7.org/CodeSystem/v3-RoleCode",</w:t>
            </w:r>
          </w:p>
          <w:p w:rsidRPr="00270D64" w:rsidR="00471C9E" w:rsidP="00310808" w:rsidRDefault="00471C9E" w14:paraId="13D5A11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"SPS",</w:t>
            </w:r>
          </w:p>
          <w:p w:rsidRPr="00270D64" w:rsidR="00471C9E" w:rsidP="00310808" w:rsidRDefault="00471C9E" w14:paraId="0592D2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"spouse"</w:t>
            </w:r>
          </w:p>
          <w:p w:rsidRPr="00270D64" w:rsidR="00471C9E" w:rsidP="00310808" w:rsidRDefault="00471C9E" w14:paraId="6CAE6A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A33C58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F2DD88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CD8C96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B423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"name": [</w:t>
            </w:r>
          </w:p>
          <w:p w:rsidRPr="00270D64" w:rsidR="00471C9E" w:rsidP="00310808" w:rsidRDefault="00471C9E" w14:paraId="60BA3B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39BAFE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66B8E3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"Jane Jones",</w:t>
            </w:r>
          </w:p>
          <w:p w:rsidRPr="00270D64" w:rsidR="00471C9E" w:rsidP="00310808" w:rsidRDefault="00471C9E" w14:paraId="5DF1F08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"family": "Jones",</w:t>
            </w:r>
          </w:p>
          <w:p w:rsidRPr="00270D64" w:rsidR="00471C9E" w:rsidP="00310808" w:rsidRDefault="00471C9E" w14:paraId="25A5375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"given": [</w:t>
            </w:r>
          </w:p>
          <w:p w:rsidRPr="00270D64" w:rsidR="00471C9E" w:rsidP="00310808" w:rsidRDefault="00471C9E" w14:paraId="4E481B2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"Jane"</w:t>
            </w:r>
          </w:p>
          <w:p w:rsidRPr="00270D64" w:rsidR="00471C9E" w:rsidP="00310808" w:rsidRDefault="00471C9E" w14:paraId="3F479E1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9896F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880336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941642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"telecom": [</w:t>
            </w:r>
          </w:p>
          <w:p w:rsidRPr="00270D64" w:rsidR="00471C9E" w:rsidP="00310808" w:rsidRDefault="00471C9E" w14:paraId="7CAC865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AB4E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"phone",</w:t>
            </w:r>
          </w:p>
          <w:p w:rsidRPr="00270D64" w:rsidR="00471C9E" w:rsidP="00310808" w:rsidRDefault="00471C9E" w14:paraId="23FD4D3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"079468308869"</w:t>
            </w:r>
          </w:p>
          <w:p w:rsidRPr="00270D64" w:rsidR="00471C9E" w:rsidP="00310808" w:rsidRDefault="00471C9E" w14:paraId="478874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F7A4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F67781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"address": [</w:t>
            </w:r>
          </w:p>
          <w:p w:rsidRPr="00270D64" w:rsidR="00471C9E" w:rsidP="00310808" w:rsidRDefault="00471C9E" w14:paraId="2F76DAD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DB5D40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"both",</w:t>
            </w:r>
          </w:p>
          <w:p w:rsidRPr="00270D64" w:rsidR="00471C9E" w:rsidP="00310808" w:rsidRDefault="00471C9E" w14:paraId="4392EDC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"line": [</w:t>
            </w:r>
          </w:p>
          <w:p w:rsidRPr="00270D64" w:rsidR="00471C9E" w:rsidP="00310808" w:rsidRDefault="00471C9E" w14:paraId="76B9973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"48 Astoria Drive"</w:t>
            </w:r>
          </w:p>
          <w:p w:rsidRPr="00270D64" w:rsidR="00471C9E" w:rsidP="00310808" w:rsidRDefault="00471C9E" w14:paraId="48EB90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00F44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"city": "Coventry",</w:t>
            </w:r>
          </w:p>
          <w:p w:rsidRPr="00270D64" w:rsidR="00471C9E" w:rsidP="00310808" w:rsidRDefault="00471C9E" w14:paraId="34B5DD9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"postalCode": "CV4 9ZY"</w:t>
            </w:r>
          </w:p>
          <w:p w:rsidRPr="00270D64" w:rsidR="00471C9E" w:rsidP="00310808" w:rsidRDefault="00471C9E" w14:paraId="4001B7E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CF8E3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33E486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"gender": "female"</w:t>
            </w:r>
          </w:p>
          <w:p w:rsidRPr="00270D64" w:rsidR="00471C9E" w:rsidP="00310808" w:rsidRDefault="00471C9E" w14:paraId="576C6963"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513F03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8F3C52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"communication": [</w:t>
            </w:r>
          </w:p>
          <w:p w:rsidRPr="00270D64" w:rsidR="00471C9E" w:rsidP="00310808" w:rsidRDefault="00471C9E" w14:paraId="5AE01C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2B5FDD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"language": {</w:t>
            </w:r>
          </w:p>
          <w:p w:rsidRPr="00270D64" w:rsidR="00471C9E" w:rsidP="00310808" w:rsidRDefault="00471C9E" w14:paraId="7AD7D5E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4536E77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65AE8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"https://fhir.hl7.org.uk/CodeSystem/UKCore-HumanLanguage",</w:t>
            </w:r>
          </w:p>
          <w:p w:rsidRPr="00270D64" w:rsidR="00471C9E" w:rsidP="00310808" w:rsidRDefault="00471C9E" w14:paraId="48A56E2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"en",</w:t>
            </w:r>
          </w:p>
          <w:p w:rsidRPr="00270D64" w:rsidR="00471C9E" w:rsidP="00310808" w:rsidRDefault="00471C9E" w14:paraId="0D7FF3F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"English"</w:t>
            </w:r>
          </w:p>
          <w:p w:rsidRPr="00270D64" w:rsidR="00471C9E" w:rsidP="00310808" w:rsidRDefault="00471C9E" w14:paraId="00BFE34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C7E5D9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6D8C13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47A61F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"preferred": "true"</w:t>
            </w:r>
          </w:p>
          <w:p w:rsidRPr="00270D64" w:rsidR="00471C9E" w:rsidP="00310808" w:rsidRDefault="00471C9E" w14:paraId="160CC6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22362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284264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"generalPractitioner": [</w:t>
            </w:r>
          </w:p>
          <w:p w:rsidRPr="00270D64" w:rsidR="00471C9E" w:rsidP="00310808" w:rsidRDefault="00471C9E" w14:paraId="32BD167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B128A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"urn:uuid:2b94aed1-02bd-4f68-b5f4-df5aaceecdb1"</w:t>
            </w:r>
          </w:p>
          <w:p w:rsidRPr="00270D64" w:rsidR="00471C9E" w:rsidP="00310808" w:rsidRDefault="00471C9E" w14:paraId="315252F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E46D23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DFC1A3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"managingOrganization": {</w:t>
            </w:r>
          </w:p>
          <w:p w:rsidRPr="00270D64" w:rsidR="00471C9E" w:rsidP="00310808" w:rsidRDefault="00471C9E" w14:paraId="0B86A8B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"urn:uuid:748e3f37-e05e-4484-8425-81e7b7572812"</w:t>
            </w:r>
          </w:p>
          <w:p w:rsidRPr="00270D64" w:rsidR="00471C9E" w:rsidP="00310808" w:rsidRDefault="00471C9E" w14:paraId="480259A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D3737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A61103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28B8ED2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596F71D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"Patient",</w:t>
            </w:r>
          </w:p>
          <w:p w:rsidRPr="00270D64" w:rsidR="00471C9E" w:rsidP="00310808" w:rsidRDefault="00471C9E" w14:paraId="23705D6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"ifNoneExist": "identifier=https://fhir.nhs.uk/Id/nhs-number|9999999999"</w:t>
            </w:r>
          </w:p>
          <w:p w:rsidRPr="00270D64" w:rsidR="00471C9E" w:rsidP="00310808" w:rsidRDefault="00471C9E" w14:paraId="28BB95F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74763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1E7641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F7668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"urn:uuid:66c519dd-423f-4238-89c8-91c5be52f330",</w:t>
            </w:r>
          </w:p>
          <w:p w:rsidRPr="00270D64" w:rsidR="00471C9E" w:rsidP="00310808" w:rsidRDefault="00471C9E" w14:paraId="3224137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2D0C9E3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"ServiceRequest",</w:t>
            </w:r>
          </w:p>
          <w:p w:rsidRPr="00270D64" w:rsidR="00471C9E" w:rsidP="00310808" w:rsidRDefault="00471C9E" w14:paraId="581D9A5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"66c519dd-423f-4238-89c8-91c5be52f330",</w:t>
            </w:r>
          </w:p>
          <w:p w:rsidRPr="00270D64" w:rsidR="00471C9E" w:rsidP="00310808" w:rsidRDefault="00471C9E" w14:paraId="02B6BB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374794B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5020991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UKCore-ServiceRequest-MichaelJonesDYPDRequest-Example&amp;quot; &lt;/p&gt;&lt;/div&gt;&lt;/div&gt;"</w:t>
            </w:r>
          </w:p>
          <w:p w:rsidRPr="00270D64" w:rsidR="00471C9E" w:rsidP="00310808" w:rsidRDefault="00471C9E" w14:paraId="0D9E77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369A8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577C194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E1B9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"https://www.christie.nhs.uk/ehr",</w:t>
            </w:r>
          </w:p>
          <w:p w:rsidRPr="00270D64" w:rsidR="00471C9E" w:rsidP="00310808" w:rsidRDefault="00471C9E" w14:paraId="4490199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"LabOrder123456",</w:t>
            </w:r>
          </w:p>
          <w:p w:rsidRPr="00270D64" w:rsidR="00471C9E" w:rsidP="00310808" w:rsidRDefault="00471C9E" w14:paraId="6731BD2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"assigner":  {</w:t>
            </w:r>
          </w:p>
          <w:p w:rsidRPr="00270D64" w:rsidR="00471C9E" w:rsidP="00310808" w:rsidRDefault="00471C9E" w14:paraId="7A321CB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"urn:uuid:9af435fd-4bbf-4cc6-81c6-9f2800c2c513"</w:t>
            </w:r>
          </w:p>
          <w:p w:rsidRPr="00270D64" w:rsidR="00471C9E" w:rsidP="00310808" w:rsidRDefault="00471C9E" w14:paraId="6F8578D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E7AC06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6331A15"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17C978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"instantiatesUri": [</w:t>
            </w:r>
          </w:p>
          <w:p w:rsidRPr="00270D64" w:rsidR="00471C9E" w:rsidP="00310808" w:rsidRDefault="00471C9E" w14:paraId="43CE18A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"https://www.england.nhs.uk/wp-content/uploads/2020/11/1869-dpyd-policy-statement.pdf"</w:t>
            </w:r>
          </w:p>
          <w:p w:rsidRPr="00270D64" w:rsidR="00471C9E" w:rsidP="00310808" w:rsidRDefault="00471C9E" w14:paraId="54943C6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5DEC3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"basedOn": [</w:t>
            </w:r>
          </w:p>
          <w:p w:rsidRPr="00270D64" w:rsidR="00471C9E" w:rsidP="00310808" w:rsidRDefault="00471C9E" w14:paraId="5E0BE95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A02BCF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"UKCore-CarePlan-PancreaticCancerPlan-Example"</w:t>
            </w:r>
          </w:p>
          <w:p w:rsidRPr="00270D64" w:rsidR="00471C9E" w:rsidP="00310808" w:rsidRDefault="00471C9E" w14:paraId="26172E5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25969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B2B0F1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"active",</w:t>
            </w:r>
          </w:p>
          <w:p w:rsidRPr="00270D64" w:rsidR="00471C9E" w:rsidP="00310808" w:rsidRDefault="00471C9E" w14:paraId="5DEFA39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"intent": "order",</w:t>
            </w:r>
          </w:p>
          <w:p w:rsidRPr="00270D64" w:rsidR="00471C9E" w:rsidP="00310808" w:rsidRDefault="00471C9E" w14:paraId="4D6328A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"category": [</w:t>
            </w:r>
          </w:p>
          <w:p w:rsidRPr="00270D64" w:rsidR="00471C9E" w:rsidP="00310808" w:rsidRDefault="00471C9E" w14:paraId="701B57D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6406F19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96FC13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4F54492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6F862B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"108252007", </w:t>
            </w:r>
          </w:p>
          <w:p w:rsidRPr="00270D64" w:rsidR="00471C9E" w:rsidP="00310808" w:rsidRDefault="00471C9E" w14:paraId="092EE7D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"Laboratory procedure"</w:t>
            </w:r>
          </w:p>
          <w:p w:rsidRPr="00270D64" w:rsidR="00471C9E" w:rsidP="00310808" w:rsidRDefault="00471C9E" w14:paraId="67820E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376494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BE669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6D60D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C288D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"priority": "routine",</w:t>
            </w:r>
          </w:p>
          <w:p w:rsidRPr="00270D64" w:rsidR="00471C9E" w:rsidP="00310808" w:rsidRDefault="00471C9E" w14:paraId="1AD64F5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"doNotPerform": "false",</w:t>
            </w:r>
          </w:p>
          <w:p w:rsidRPr="00270D64" w:rsidR="00471C9E" w:rsidP="00310808" w:rsidRDefault="00471C9E" w14:paraId="2AAF9B6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 </w:t>
            </w:r>
          </w:p>
          <w:p w:rsidRPr="00270D64" w:rsidR="00471C9E" w:rsidP="00310808" w:rsidRDefault="00471C9E" w14:paraId="2DEA42A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0F0B87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485C6E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"https://www.england.nhs.uk/publication/national-genomic-test-directories", </w:t>
            </w:r>
          </w:p>
          <w:p w:rsidRPr="00270D64" w:rsidR="00471C9E" w:rsidP="00310808" w:rsidRDefault="00471C9E" w14:paraId="1CF731F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"M219.3", </w:t>
            </w:r>
          </w:p>
          <w:p w:rsidRPr="00270D64" w:rsidR="00471C9E" w:rsidP="00310808" w:rsidRDefault="00471C9E" w14:paraId="52453FA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"DPYD hotspot"</w:t>
            </w:r>
          </w:p>
          <w:p w:rsidRPr="00270D64" w:rsidR="00471C9E" w:rsidP="00310808" w:rsidRDefault="00471C9E" w14:paraId="45A8B3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F565E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85413F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C8E765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"subject":  {</w:t>
            </w:r>
          </w:p>
          <w:p w:rsidRPr="00270D64" w:rsidR="00471C9E" w:rsidP="00310808" w:rsidRDefault="00471C9E" w14:paraId="405EEDB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"urn:uuid:41e4b604-37f3-4799-a6b3-ab5b104f3c97"</w:t>
            </w:r>
          </w:p>
          <w:p w:rsidRPr="00270D64" w:rsidR="00471C9E" w:rsidP="00310808" w:rsidRDefault="00471C9E" w14:paraId="14D2D7A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7A80EC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"encounter":  {</w:t>
            </w:r>
          </w:p>
          <w:p w:rsidRPr="00270D64" w:rsidR="00471C9E" w:rsidP="00310808" w:rsidRDefault="00471C9E" w14:paraId="054B3AA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"UKCore-Encounter-OncologyConsultation-Example"</w:t>
            </w:r>
          </w:p>
          <w:p w:rsidRPr="00270D64" w:rsidR="00471C9E" w:rsidP="00310808" w:rsidRDefault="00471C9E" w14:paraId="32164DE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CB8192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"authoredOn": "2022-07-11T09:00:00Z",</w:t>
            </w:r>
          </w:p>
          <w:p w:rsidRPr="00270D64" w:rsidR="00471C9E" w:rsidP="00310808" w:rsidRDefault="00471C9E" w14:paraId="5DA891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"requester": {</w:t>
            </w:r>
          </w:p>
          <w:p w:rsidRPr="00270D64" w:rsidR="00471C9E" w:rsidP="00310808" w:rsidRDefault="00471C9E" w14:paraId="26E4BF8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"urn:uuid:6e1a8ea3-3a59-40aa-b943-5c896a30e43a"</w:t>
            </w:r>
          </w:p>
          <w:p w:rsidRPr="00270D64" w:rsidR="00471C9E" w:rsidP="00310808" w:rsidRDefault="00471C9E" w14:paraId="3093F70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777C93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"performer": [</w:t>
            </w:r>
          </w:p>
          <w:p w:rsidRPr="00270D64" w:rsidR="00471C9E" w:rsidP="00310808" w:rsidRDefault="00471C9E" w14:paraId="096F13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547464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"urn:uuid:309aba59-ce1a-4ee6-bc82-ab44fa1bf904"</w:t>
            </w:r>
          </w:p>
          <w:p w:rsidRPr="00270D64" w:rsidR="00471C9E" w:rsidP="00310808" w:rsidRDefault="00471C9E" w14:paraId="1A5F198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D63622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B953A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"reasonCode": [</w:t>
            </w:r>
          </w:p>
          <w:p w:rsidRPr="00270D64" w:rsidR="00471C9E" w:rsidP="00310808" w:rsidRDefault="00471C9E" w14:paraId="78CAED3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BFAE54B"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033B3C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288D9D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2719DD3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"363418001", </w:t>
            </w:r>
          </w:p>
          <w:p w:rsidRPr="00270D64" w:rsidR="00471C9E" w:rsidP="00310808" w:rsidRDefault="00471C9E" w14:paraId="26480B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"Malignant tumor of pancreas (disorder)"</w:t>
            </w:r>
          </w:p>
          <w:p w:rsidRPr="00270D64" w:rsidR="00471C9E" w:rsidP="00310808" w:rsidRDefault="00471C9E" w14:paraId="34EA3D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94210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67C08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F60C77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ED1DE1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4416CA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1CF2E04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2C9386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"ServiceRequest"</w:t>
            </w:r>
          </w:p>
          <w:p w:rsidRPr="00270D64" w:rsidR="00471C9E" w:rsidP="00310808" w:rsidRDefault="00471C9E" w14:paraId="32ADBD4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41FBF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6C2A0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494BBE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"urn:uuid:840d075e-0480-4134-ae51-27f572731cc8",</w:t>
            </w:r>
          </w:p>
          <w:p w:rsidRPr="00270D64" w:rsidR="00471C9E" w:rsidP="00310808" w:rsidRDefault="00471C9E" w14:paraId="68F8C48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2A98AA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"Specimen",</w:t>
            </w:r>
          </w:p>
          <w:p w:rsidRPr="00270D64" w:rsidR="00471C9E" w:rsidP="00310808" w:rsidRDefault="00471C9E" w14:paraId="3DC3EFE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"840d075e-0480-4134-ae51-27f572731cc8",</w:t>
            </w:r>
          </w:p>
          <w:p w:rsidRPr="00270D64" w:rsidR="00471C9E" w:rsidP="00310808" w:rsidRDefault="00471C9E" w14:paraId="20D786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074BDF3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04BEBA2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270D64" w:rsidR="00471C9E" w:rsidP="00310808" w:rsidRDefault="00471C9E" w14:paraId="23F8A2C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48A0EC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0F66AC2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E6702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"https://www.christie.nhs.uk/path",</w:t>
            </w:r>
          </w:p>
          <w:p w:rsidRPr="00270D64" w:rsidR="00471C9E" w:rsidP="00310808" w:rsidRDefault="00471C9E" w14:paraId="5368DC1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"Spec123456"</w:t>
            </w:r>
          </w:p>
          <w:p w:rsidRPr="00270D64" w:rsidR="00471C9E" w:rsidP="00310808" w:rsidRDefault="00471C9E" w14:paraId="78D0FF8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4E6CFD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5BFDB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"available",</w:t>
            </w:r>
          </w:p>
          <w:p w:rsidRPr="00270D64" w:rsidR="00471C9E" w:rsidP="00310808" w:rsidRDefault="00471C9E" w14:paraId="4C527FA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"type": { </w:t>
            </w:r>
          </w:p>
          <w:p w:rsidRPr="00270D64" w:rsidR="00471C9E" w:rsidP="00310808" w:rsidRDefault="00471C9E" w14:paraId="13F8F2D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508886D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20A96EB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1F0984C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"87612001", </w:t>
            </w:r>
          </w:p>
          <w:p w:rsidRPr="00270D64" w:rsidR="00471C9E" w:rsidP="00310808" w:rsidRDefault="00471C9E" w14:paraId="4B378A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"Blood (substance)"</w:t>
            </w:r>
          </w:p>
          <w:p w:rsidRPr="00270D64" w:rsidR="00471C9E" w:rsidP="00310808" w:rsidRDefault="00471C9E" w14:paraId="2CC56F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D546D4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AF1117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D37BF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"subject":  {</w:t>
            </w:r>
          </w:p>
          <w:p w:rsidRPr="00270D64" w:rsidR="00471C9E" w:rsidP="00310808" w:rsidRDefault="00471C9E" w14:paraId="4EB8619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"urn:uuid:41e4b604-37f3-4799-a6b3-ab5b104f3c97"</w:t>
            </w:r>
          </w:p>
          <w:p w:rsidRPr="00270D64" w:rsidR="00471C9E" w:rsidP="00310808" w:rsidRDefault="00471C9E" w14:paraId="12859EC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B28EA7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"receivedTime": "2022-07-13T09:00:00Z",</w:t>
            </w:r>
          </w:p>
          <w:p w:rsidRPr="00270D64" w:rsidR="00471C9E" w:rsidP="00310808" w:rsidRDefault="00471C9E" w14:paraId="5BB8D8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5D54136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D796AF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"urn:uuid:66c519dd-423f-4238-89c8-91c5be52f330"</w:t>
            </w:r>
          </w:p>
          <w:p w:rsidRPr="00270D64" w:rsidR="00471C9E" w:rsidP="00310808" w:rsidRDefault="00471C9E" w14:paraId="360AC04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57E751F"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F601B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"collection": {</w:t>
            </w:r>
          </w:p>
          <w:p w:rsidRPr="00270D64" w:rsidR="00471C9E" w:rsidP="00310808" w:rsidRDefault="00471C9E" w14:paraId="550FA7A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"collector": {</w:t>
            </w:r>
          </w:p>
          <w:p w:rsidRPr="00270D64" w:rsidR="00471C9E" w:rsidP="00310808" w:rsidRDefault="00471C9E" w14:paraId="549FA13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"urn:uuid:f799ec75-8648-4b91-b0a9-b73b46db2c00"</w:t>
            </w:r>
          </w:p>
          <w:p w:rsidRPr="00270D64" w:rsidR="00471C9E" w:rsidP="00310808" w:rsidRDefault="00471C9E" w14:paraId="0AF966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CDA043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"collectedDateTime": "2022-07-11T09:00:00Z",</w:t>
            </w:r>
          </w:p>
          <w:p w:rsidRPr="00270D64" w:rsidR="00471C9E" w:rsidP="00310808" w:rsidRDefault="00471C9E" w14:paraId="72E15F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"quantity": {</w:t>
            </w:r>
          </w:p>
          <w:p w:rsidRPr="00270D64" w:rsidR="00471C9E" w:rsidP="00310808" w:rsidRDefault="00471C9E" w14:paraId="4B2A7A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"http://unitsofmeasure.org", </w:t>
            </w:r>
          </w:p>
          <w:p w:rsidRPr="00270D64" w:rsidR="00471C9E" w:rsidP="00310808" w:rsidRDefault="00471C9E" w14:paraId="37B75F4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"mL", </w:t>
            </w:r>
          </w:p>
          <w:p w:rsidRPr="00270D64" w:rsidR="00471C9E" w:rsidP="00310808" w:rsidRDefault="00471C9E" w14:paraId="10CFD49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"2.5"</w:t>
            </w:r>
          </w:p>
          <w:p w:rsidRPr="00270D64" w:rsidR="00471C9E" w:rsidP="00310808" w:rsidRDefault="00471C9E" w14:paraId="101C0AA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ED1D2C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w:t>
            </w:r>
          </w:p>
          <w:p w:rsidRPr="00270D64" w:rsidR="00471C9E" w:rsidP="00310808" w:rsidRDefault="00471C9E" w14:paraId="728F1C6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740FF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3A3E14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11072D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"129300006", </w:t>
            </w:r>
          </w:p>
          <w:p w:rsidRPr="00270D64" w:rsidR="00471C9E" w:rsidP="00310808" w:rsidRDefault="00471C9E" w14:paraId="5B5A080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"Puncture - action"</w:t>
            </w:r>
          </w:p>
          <w:p w:rsidRPr="00270D64" w:rsidR="00471C9E" w:rsidP="00310808" w:rsidRDefault="00471C9E" w14:paraId="27F2B64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546C0E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663C10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BF0F2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"bodySite": {</w:t>
            </w:r>
          </w:p>
          <w:p w:rsidRPr="00270D64" w:rsidR="00471C9E" w:rsidP="00310808" w:rsidRDefault="00471C9E" w14:paraId="458955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40B0D5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B091E1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07D3D83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"14975008", </w:t>
            </w:r>
          </w:p>
          <w:p w:rsidRPr="00270D64" w:rsidR="00471C9E" w:rsidP="00310808" w:rsidRDefault="00471C9E" w14:paraId="651A352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"Forearm structure (body structure)"</w:t>
            </w:r>
          </w:p>
          <w:p w:rsidRPr="00270D64" w:rsidR="00471C9E" w:rsidP="00310808" w:rsidRDefault="00471C9E" w14:paraId="3976197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2BB03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B71055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9E742A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7F52CA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"container": [</w:t>
            </w:r>
          </w:p>
          <w:p w:rsidRPr="00270D64" w:rsidR="00471C9E" w:rsidP="00310808" w:rsidRDefault="00471C9E" w14:paraId="73BDF12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D96F1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28886E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501ED2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"use": "official",</w:t>
            </w:r>
          </w:p>
          <w:p w:rsidRPr="00270D64" w:rsidR="00471C9E" w:rsidP="00310808" w:rsidRDefault="00471C9E" w14:paraId="05F292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w:t>
            </w:r>
          </w:p>
          <w:p w:rsidRPr="00270D64" w:rsidR="00471C9E" w:rsidP="00310808" w:rsidRDefault="00471C9E" w14:paraId="45F2F86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1531632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B5F58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"http://terminology.hl7.org/CodeSystem/v2-0203", </w:t>
            </w:r>
          </w:p>
          <w:p w:rsidRPr="00270D64" w:rsidR="00471C9E" w:rsidP="00310808" w:rsidRDefault="00471C9E" w14:paraId="39985F5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"ACSN", </w:t>
            </w:r>
          </w:p>
          <w:p w:rsidRPr="00270D64" w:rsidR="00471C9E" w:rsidP="00310808" w:rsidRDefault="00471C9E" w14:paraId="258F0BD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"Accession ID"</w:t>
            </w:r>
          </w:p>
          <w:p w:rsidRPr="00270D64" w:rsidR="00471C9E" w:rsidP="00310808" w:rsidRDefault="00471C9E" w14:paraId="7BC4F7A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E5E0B1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8DBBB5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AE87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"https://www.christie.nhs.uk/path", </w:t>
            </w:r>
          </w:p>
          <w:p w:rsidRPr="00270D64" w:rsidR="00471C9E" w:rsidP="00310808" w:rsidRDefault="00471C9E" w14:paraId="7283530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"ASCN123456",</w:t>
            </w:r>
          </w:p>
          <w:p w:rsidRPr="00270D64" w:rsidR="00471C9E" w:rsidP="00310808" w:rsidRDefault="00471C9E" w14:paraId="33163E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"assigner": {</w:t>
            </w:r>
          </w:p>
          <w:p w:rsidRPr="00270D64" w:rsidR="00471C9E" w:rsidP="00310808" w:rsidRDefault="00471C9E" w14:paraId="77626BF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"urn:uuid:9af435fd-4bbf-4cc6-81c6-9f2800c2c513"</w:t>
            </w:r>
          </w:p>
          <w:p w:rsidRPr="00270D64" w:rsidR="00471C9E" w:rsidP="00310808" w:rsidRDefault="00471C9E" w14:paraId="15D5C7B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55A91AA"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E9301B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8B5DD5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w:t>
            </w:r>
          </w:p>
          <w:p w:rsidRPr="00270D64" w:rsidR="00471C9E" w:rsidP="00310808" w:rsidRDefault="00471C9E" w14:paraId="63F82E5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431779A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6A1F9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"http://snomed.info/sct", </w:t>
            </w:r>
          </w:p>
          <w:p w:rsidRPr="00270D64" w:rsidR="00471C9E" w:rsidP="00310808" w:rsidRDefault="00471C9E" w14:paraId="3EDFCA3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"706067003", </w:t>
            </w:r>
          </w:p>
          <w:p w:rsidRPr="00270D64" w:rsidR="00471C9E" w:rsidP="00310808" w:rsidRDefault="00471C9E" w14:paraId="2A5EA9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"Blood collection/transfer device (physical object)"</w:t>
            </w:r>
          </w:p>
          <w:p w:rsidRPr="00270D64" w:rsidR="00471C9E" w:rsidP="00310808" w:rsidRDefault="00471C9E" w14:paraId="0C9C72A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8E81D8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BC0C2B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CFAD30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"specimenQuantity": {</w:t>
            </w:r>
          </w:p>
          <w:p w:rsidRPr="00270D64" w:rsidR="00471C9E" w:rsidP="00310808" w:rsidRDefault="00471C9E" w14:paraId="5D7F7B2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"http://unitsofmeasure.org", </w:t>
            </w:r>
          </w:p>
          <w:p w:rsidRPr="00270D64" w:rsidR="00471C9E" w:rsidP="00310808" w:rsidRDefault="00471C9E" w14:paraId="7EA37FE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"mL", </w:t>
            </w:r>
          </w:p>
          <w:p w:rsidRPr="00270D64" w:rsidR="00471C9E" w:rsidP="00310808" w:rsidRDefault="00471C9E" w14:paraId="616F5F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"2.5"</w:t>
            </w:r>
          </w:p>
          <w:p w:rsidRPr="00270D64" w:rsidR="00471C9E" w:rsidP="00310808" w:rsidRDefault="00471C9E" w14:paraId="08BEA20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45B4F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DFCEAA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AC2C1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"condition": {</w:t>
            </w:r>
          </w:p>
          <w:p w:rsidRPr="00270D64" w:rsidR="00471C9E" w:rsidP="00310808" w:rsidRDefault="00471C9E" w14:paraId="5C7F003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0F3721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1086E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"http://terminology.hl7.org/CodeSystem/v2-0493", </w:t>
            </w:r>
          </w:p>
          <w:p w:rsidRPr="00270D64" w:rsidR="00471C9E" w:rsidP="00310808" w:rsidRDefault="00471C9E" w14:paraId="4B7CD85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"SNR", </w:t>
            </w:r>
          </w:p>
          <w:p w:rsidRPr="00270D64" w:rsidR="00471C9E" w:rsidP="00310808" w:rsidRDefault="00471C9E" w14:paraId="0F8557C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"Sample not received"</w:t>
            </w:r>
          </w:p>
          <w:p w:rsidRPr="00270D64" w:rsidR="00471C9E" w:rsidP="00310808" w:rsidRDefault="00471C9E" w14:paraId="0986428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EB2A32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6293FB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77F478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8E8927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5D469E9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793EE0C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"Specimen"</w:t>
            </w:r>
          </w:p>
          <w:p w:rsidRPr="00270D64" w:rsidR="00471C9E" w:rsidP="00310808" w:rsidRDefault="00471C9E" w14:paraId="7C41BE3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2ACC9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1F7DF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D3B7F2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"fullUrl": "urn:uuid:87486509-5512-44e9-aa95-6d23ae0c8687",</w:t>
            </w:r>
          </w:p>
          <w:p w:rsidRPr="00270D64" w:rsidR="00471C9E" w:rsidP="00310808" w:rsidRDefault="00471C9E" w14:paraId="6E89BA4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 {</w:t>
            </w:r>
          </w:p>
          <w:p w:rsidRPr="00270D64" w:rsidR="00471C9E" w:rsidP="00310808" w:rsidRDefault="00471C9E" w14:paraId="34BB4DB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"resourceType": "Consent",</w:t>
            </w:r>
          </w:p>
          <w:p w:rsidRPr="00270D64" w:rsidR="00471C9E" w:rsidP="00310808" w:rsidRDefault="00471C9E" w14:paraId="10A15A4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 "87486509-5512-44e9-aa95-6d23ae0c8687",</w:t>
            </w:r>
          </w:p>
          <w:p w:rsidRPr="00270D64" w:rsidR="00471C9E" w:rsidP="00310808" w:rsidRDefault="00471C9E" w14:paraId="1911CF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"text": {</w:t>
            </w:r>
          </w:p>
          <w:p w:rsidRPr="00270D64" w:rsidR="00471C9E" w:rsidP="00310808" w:rsidRDefault="00471C9E" w14:paraId="5B61B6E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"generated",</w:t>
            </w:r>
          </w:p>
          <w:p w:rsidRPr="00270D64" w:rsidR="00471C9E" w:rsidP="00310808" w:rsidRDefault="00471C9E" w14:paraId="4EB2513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UKCore-Consent-MichaelJonesConsent-Example&amp;quot; &lt;/p&gt;&lt;/div&gt;&lt;/div&gt;"</w:t>
            </w:r>
          </w:p>
          <w:p w:rsidRPr="00270D64" w:rsidR="00471C9E" w:rsidP="00310808" w:rsidRDefault="00471C9E" w14:paraId="29E1DB7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8ADE23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"identifier": [</w:t>
            </w:r>
          </w:p>
          <w:p w:rsidRPr="00270D64" w:rsidR="00471C9E" w:rsidP="00310808" w:rsidRDefault="00471C9E" w14:paraId="21CD0E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2BFD97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"system": "https://www.christie.nhs.uk/ehr",</w:t>
            </w:r>
          </w:p>
          <w:p w:rsidRPr="00270D64" w:rsidR="00471C9E" w:rsidP="00310808" w:rsidRDefault="00471C9E" w14:paraId="2505EE3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"value": "Consent123456",</w:t>
            </w:r>
          </w:p>
          <w:p w:rsidRPr="00270D64" w:rsidR="00471C9E" w:rsidP="00310808" w:rsidRDefault="00471C9E" w14:paraId="6F907AD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"assigner":  {</w:t>
            </w:r>
          </w:p>
          <w:p w:rsidRPr="00270D64" w:rsidR="00471C9E" w:rsidP="00310808" w:rsidRDefault="00471C9E" w14:paraId="14C643A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"urn:uuid:9af435fd-4bbf-4cc6-81c6-9f2800c2c513"</w:t>
            </w:r>
          </w:p>
          <w:p w:rsidRPr="00270D64" w:rsidR="00471C9E" w:rsidP="00310808" w:rsidRDefault="00471C9E" w14:paraId="151F4A7F"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C79AD4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2F926A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B4DA95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"status": "active",</w:t>
            </w:r>
          </w:p>
          <w:p w:rsidRPr="00270D64" w:rsidR="00471C9E" w:rsidP="00310808" w:rsidRDefault="00471C9E" w14:paraId="6D6751E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"scope": { </w:t>
            </w:r>
          </w:p>
          <w:p w:rsidRPr="00270D64" w:rsidR="00471C9E" w:rsidP="00310808" w:rsidRDefault="00471C9E" w14:paraId="2FBE650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3636DAD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717567E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"http://terminology.hl7.org/CodeSystem/consentscope", </w:t>
            </w:r>
          </w:p>
          <w:p w:rsidRPr="00270D64" w:rsidR="00471C9E" w:rsidP="00310808" w:rsidRDefault="00471C9E" w14:paraId="401F086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"research", </w:t>
            </w:r>
          </w:p>
          <w:p w:rsidRPr="00270D64" w:rsidR="00471C9E" w:rsidP="00310808" w:rsidRDefault="00471C9E" w14:paraId="0192B71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"Research"</w:t>
            </w:r>
          </w:p>
          <w:p w:rsidRPr="00270D64" w:rsidR="00471C9E" w:rsidP="00310808" w:rsidRDefault="00471C9E" w14:paraId="74865BA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177B46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85157A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39C288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"category": [</w:t>
            </w:r>
          </w:p>
          <w:p w:rsidRPr="00270D64" w:rsidR="00471C9E" w:rsidP="00310808" w:rsidRDefault="00471C9E" w14:paraId="48CCEB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78629B0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9E3448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EC98E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"http://terminology.hl7.org/CodeSystem/consentcategorycodes", </w:t>
            </w:r>
          </w:p>
          <w:p w:rsidRPr="00270D64" w:rsidR="00471C9E" w:rsidP="00310808" w:rsidRDefault="00471C9E" w14:paraId="356882F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"rsdid", </w:t>
            </w:r>
          </w:p>
          <w:p w:rsidRPr="00270D64" w:rsidR="00471C9E" w:rsidP="00310808" w:rsidRDefault="00471C9E" w14:paraId="057457F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"De-identified Information Access"</w:t>
            </w:r>
          </w:p>
          <w:p w:rsidRPr="00270D64" w:rsidR="00471C9E" w:rsidP="00310808" w:rsidRDefault="00471C9E" w14:paraId="5B5FF8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BC92E1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F9AAF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821205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9E3B76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"patient":  {</w:t>
            </w:r>
          </w:p>
          <w:p w:rsidRPr="00270D64" w:rsidR="00471C9E" w:rsidP="00310808" w:rsidRDefault="00471C9E" w14:paraId="0FFFAA8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"urn:uuid:41e4b604-37f3-4799-a6b3-ab5b104f3c97"</w:t>
            </w:r>
          </w:p>
          <w:p w:rsidRPr="00270D64" w:rsidR="00471C9E" w:rsidP="00310808" w:rsidRDefault="00471C9E" w14:paraId="5E3EF60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0707E3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"dateTime": "2022-07-11T09:00:00Z",</w:t>
            </w:r>
          </w:p>
          <w:p w:rsidRPr="00270D64" w:rsidR="00471C9E" w:rsidP="00310808" w:rsidRDefault="00471C9E" w14:paraId="66A62B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"performer": [</w:t>
            </w:r>
          </w:p>
          <w:p w:rsidRPr="00270D64" w:rsidR="00471C9E" w:rsidP="00310808" w:rsidRDefault="00471C9E" w14:paraId="0FD9870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71D793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"urn:uuid:41e4b604-37f3-4799-a6b3-ab5b104f3c97"</w:t>
            </w:r>
          </w:p>
          <w:p w:rsidRPr="00270D64" w:rsidR="00471C9E" w:rsidP="00310808" w:rsidRDefault="00471C9E" w14:paraId="30BF5DB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87AF43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FF6FD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"organization": [</w:t>
            </w:r>
          </w:p>
          <w:p w:rsidRPr="00270D64" w:rsidR="00471C9E" w:rsidP="00310808" w:rsidRDefault="00471C9E" w14:paraId="215F61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3392EC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"urn:uuid:9af435fd-4bbf-4cc6-81c6-9f2800c2c513"</w:t>
            </w:r>
          </w:p>
          <w:p w:rsidRPr="00270D64" w:rsidR="00471C9E" w:rsidP="00310808" w:rsidRDefault="00471C9E" w14:paraId="23C5431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1AABFC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E8C6F5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"sourceAttachment": {</w:t>
            </w:r>
          </w:p>
          <w:p w:rsidRPr="00270D64" w:rsidR="00471C9E" w:rsidP="00310808" w:rsidRDefault="00471C9E" w14:paraId="1C9836F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"contentType": "application/pdf",</w:t>
            </w:r>
          </w:p>
          <w:p w:rsidRPr="00270D64" w:rsidR="00471C9E" w:rsidP="00310808" w:rsidRDefault="00471C9E" w14:paraId="1681A45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"language": "en-GB",</w:t>
            </w:r>
          </w:p>
          <w:p w:rsidRPr="00270D64" w:rsidR="00471C9E" w:rsidP="00310808" w:rsidRDefault="00471C9E" w14:paraId="068A1B5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"https://files.genomicsengland.co.uk/forms/Participant-consent-form-for-patients-with-cancer-or-suspected-cancer-C1.pdf",</w:t>
            </w:r>
          </w:p>
          <w:p w:rsidRPr="00270D64" w:rsidR="00471C9E" w:rsidP="00310808" w:rsidRDefault="00471C9E" w14:paraId="7B48610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"size": "539588",</w:t>
            </w:r>
          </w:p>
          <w:p w:rsidRPr="00270D64" w:rsidR="00471C9E" w:rsidP="00310808" w:rsidRDefault="00471C9E" w14:paraId="22BF23C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"title" : "Participant-consent-form-for-patients-with-cancer-or-suspected-cancer-C1_MJ",</w:t>
            </w:r>
          </w:p>
          <w:p w:rsidRPr="00270D64" w:rsidR="00471C9E" w:rsidP="00310808" w:rsidRDefault="00471C9E" w14:paraId="19CB97A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"creation": "2022-07-11T09:00:00Z"</w:t>
            </w:r>
          </w:p>
          <w:p w:rsidRPr="00270D64" w:rsidR="00471C9E" w:rsidP="00310808" w:rsidRDefault="00471C9E" w14:paraId="3284C0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9D10D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"policy": [</w:t>
            </w:r>
          </w:p>
          <w:p w:rsidRPr="00270D64" w:rsidR="00471C9E" w:rsidP="00310808" w:rsidRDefault="00471C9E" w14:paraId="5400D4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EE6FD44"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"uri": "https://s3.eu-west-2.amazonaws.com/ge-production-s3/forms/Participant-consent-form-for-patients-with-cancer-or-suspected-cancer-C1.pdf"</w:t>
            </w:r>
          </w:p>
          <w:p w:rsidRPr="00270D64" w:rsidR="00471C9E" w:rsidP="00310808" w:rsidRDefault="00471C9E" w14:paraId="3E8EDD9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9D7B3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FD320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"verification": [</w:t>
            </w:r>
          </w:p>
          <w:p w:rsidRPr="00270D64" w:rsidR="00471C9E" w:rsidP="00310808" w:rsidRDefault="00471C9E" w14:paraId="3675C9E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FCF911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"verified": "true",</w:t>
            </w:r>
          </w:p>
          <w:p w:rsidRPr="00270D64" w:rsidR="00471C9E" w:rsidP="00310808" w:rsidRDefault="00471C9E" w14:paraId="38FCED1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"verifiedWith": {</w:t>
            </w:r>
          </w:p>
          <w:p w:rsidRPr="00270D64" w:rsidR="00471C9E" w:rsidP="00310808" w:rsidRDefault="00471C9E" w14:paraId="5A20D39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"urn:uuid:41e4b604-37f3-4799-a6b3-ab5b104f3c97"</w:t>
            </w:r>
          </w:p>
          <w:p w:rsidRPr="00270D64" w:rsidR="00471C9E" w:rsidP="00310808" w:rsidRDefault="00471C9E" w14:paraId="3861225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16F341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"verificationDate": "2022-07-11T09:00:00Z"</w:t>
            </w:r>
          </w:p>
          <w:p w:rsidRPr="00270D64" w:rsidR="00471C9E" w:rsidP="00310808" w:rsidRDefault="00471C9E" w14:paraId="222DC04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035410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60D60F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"provision": {</w:t>
            </w:r>
          </w:p>
          <w:p w:rsidRPr="00270D64" w:rsidR="00471C9E" w:rsidP="00310808" w:rsidRDefault="00471C9E" w14:paraId="6A4E69D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"type": "permit",</w:t>
            </w:r>
          </w:p>
          <w:p w:rsidRPr="00270D64" w:rsidR="00471C9E" w:rsidP="00310808" w:rsidRDefault="00471C9E" w14:paraId="5D3ED26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"period": {</w:t>
            </w:r>
          </w:p>
          <w:p w:rsidRPr="00270D64" w:rsidR="00471C9E" w:rsidP="00310808" w:rsidRDefault="00471C9E" w14:paraId="4E1A21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"start": "2022-07-11T09:00:00Z",</w:t>
            </w:r>
          </w:p>
          <w:p w:rsidRPr="00270D64" w:rsidR="00471C9E" w:rsidP="00310808" w:rsidRDefault="00471C9E" w14:paraId="5B76419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"end": "2025-07-11T08:59:59Z"</w:t>
            </w:r>
          </w:p>
          <w:p w:rsidRPr="00270D64" w:rsidR="00471C9E" w:rsidP="00310808" w:rsidRDefault="00471C9E" w14:paraId="62BFEE3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822871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"actor": [</w:t>
            </w:r>
          </w:p>
          <w:p w:rsidRPr="00270D64" w:rsidR="00471C9E" w:rsidP="00310808" w:rsidRDefault="00471C9E" w14:paraId="5FA4CE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096B69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"role": {</w:t>
            </w:r>
          </w:p>
          <w:p w:rsidRPr="00270D64" w:rsidR="00471C9E" w:rsidP="00310808" w:rsidRDefault="00471C9E" w14:paraId="40E7DE7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1A4DDD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3847F2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"http://terminology.hl7.org/CodeSystem/extra-security-role-type", </w:t>
            </w:r>
          </w:p>
          <w:p w:rsidRPr="00270D64" w:rsidR="00471C9E" w:rsidP="00310808" w:rsidRDefault="00471C9E" w14:paraId="3B3BF3D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"dataprocessor", </w:t>
            </w:r>
          </w:p>
          <w:p w:rsidRPr="00270D64" w:rsidR="00471C9E" w:rsidP="00310808" w:rsidRDefault="00471C9E" w14:paraId="0606D28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"data processor"</w:t>
            </w:r>
          </w:p>
          <w:p w:rsidRPr="00270D64" w:rsidR="00471C9E" w:rsidP="00310808" w:rsidRDefault="00471C9E" w14:paraId="4EC85BB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772616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A10816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641B23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w:t>
            </w:r>
          </w:p>
          <w:p w:rsidRPr="00270D64" w:rsidR="00471C9E" w:rsidP="00310808" w:rsidRDefault="00471C9E" w14:paraId="015F122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"reference": "urn:uuid:309aba59-ce1a-4ee6-bc82-ab44fa1bf904"</w:t>
            </w:r>
          </w:p>
          <w:p w:rsidRPr="00270D64" w:rsidR="00471C9E" w:rsidP="00310808" w:rsidRDefault="00471C9E" w14:paraId="3747DC5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ADC2F8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C18F9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529B0E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"action": [</w:t>
            </w:r>
          </w:p>
          <w:p w:rsidRPr="00270D64" w:rsidR="00471C9E" w:rsidP="00310808" w:rsidRDefault="00471C9E" w14:paraId="5B75116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5292A6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074D968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4694875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"http://terminology.hl7.org/CodeSystem/consentaction", </w:t>
            </w:r>
          </w:p>
          <w:p w:rsidRPr="00270D64" w:rsidR="00471C9E" w:rsidP="00310808" w:rsidRDefault="00471C9E" w14:paraId="4B190DB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"access", </w:t>
            </w:r>
          </w:p>
          <w:p w:rsidRPr="00270D64" w:rsidR="00471C9E" w:rsidP="00310808" w:rsidRDefault="00471C9E" w14:paraId="1B2F072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"Access"</w:t>
            </w:r>
          </w:p>
          <w:p w:rsidRPr="00270D64" w:rsidR="00471C9E" w:rsidP="00310808" w:rsidRDefault="00471C9E" w14:paraId="76326AC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737986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ADDA8B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49E486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674C5BA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7765E7E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1B7E133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"http://terminology.hl7.org/CodeSystem/consentaction", </w:t>
            </w:r>
          </w:p>
          <w:p w:rsidRPr="00270D64" w:rsidR="00471C9E" w:rsidP="00310808" w:rsidRDefault="00471C9E" w14:paraId="4EB2C7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"use", </w:t>
            </w:r>
          </w:p>
          <w:p w:rsidRPr="00270D64" w:rsidR="00471C9E" w:rsidP="00310808" w:rsidRDefault="00471C9E" w14:paraId="3B9EE92E" w14:textId="77777777">
            <w:pPr>
              <w:spacing w:after="0"/>
              <w:rPr>
                <w:rFonts w:ascii="Consolas" w:hAnsi="Consolas"/>
                <w:sz w:val="20"/>
                <w:szCs w:val="20"/>
              </w:rPr>
            </w:pPr>
            <w:r w:rsidRPr="00270D64">
              <w:rPr>
                <w:rFonts w:ascii="Consolas" w:hAnsi="Consolas"/>
                <w:sz w:val="20"/>
                <w:szCs w:val="20"/>
              </w:rPr>
              <w:lastRenderedPageBreak/>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"Use"</w:t>
            </w:r>
          </w:p>
          <w:p w:rsidRPr="00270D64" w:rsidR="00471C9E" w:rsidP="00310808" w:rsidRDefault="00471C9E" w14:paraId="5A646BF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598DDB6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27235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836C1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6D58924"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"class": [</w:t>
            </w:r>
          </w:p>
          <w:p w:rsidRPr="00270D64" w:rsidR="00471C9E" w:rsidP="00310808" w:rsidRDefault="00471C9E" w14:paraId="68FAF00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DD8625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"http://hl7.org/fhir/resource-types", </w:t>
            </w:r>
          </w:p>
          <w:p w:rsidRPr="00270D64" w:rsidR="00471C9E" w:rsidP="00310808" w:rsidRDefault="00471C9E" w14:paraId="7140825B"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"DiagnosticReport", </w:t>
            </w:r>
          </w:p>
          <w:p w:rsidRPr="00270D64" w:rsidR="00471C9E" w:rsidP="00310808" w:rsidRDefault="00471C9E" w14:paraId="52D5E1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"DiagnosticReport"</w:t>
            </w:r>
          </w:p>
          <w:p w:rsidRPr="00270D64" w:rsidR="00471C9E" w:rsidP="00310808" w:rsidRDefault="00471C9E" w14:paraId="72371DD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780C73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67DB4E"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"http://hl7.org/fhir/resource-types", </w:t>
            </w:r>
          </w:p>
          <w:p w:rsidRPr="00270D64" w:rsidR="00471C9E" w:rsidP="00310808" w:rsidRDefault="00471C9E" w14:paraId="5555140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"ClinicalImpression", </w:t>
            </w:r>
          </w:p>
          <w:p w:rsidRPr="00270D64" w:rsidR="00471C9E" w:rsidP="00310808" w:rsidRDefault="00471C9E" w14:paraId="3BED4DF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"ClinicalImpression"</w:t>
            </w:r>
          </w:p>
          <w:p w:rsidRPr="00270D64" w:rsidR="00471C9E" w:rsidP="00310808" w:rsidRDefault="00471C9E" w14:paraId="19D3FFC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507437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2B4EAF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"http://hl7.org/fhir/resource-types", </w:t>
            </w:r>
          </w:p>
          <w:p w:rsidRPr="00270D64" w:rsidR="00471C9E" w:rsidP="00310808" w:rsidRDefault="00471C9E" w14:paraId="61A7474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"Condition", </w:t>
            </w:r>
          </w:p>
          <w:p w:rsidRPr="00270D64" w:rsidR="00471C9E" w:rsidP="00310808" w:rsidRDefault="00471C9E" w14:paraId="696602B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"Condition"</w:t>
            </w:r>
            <w:r w:rsidRPr="00270D64">
              <w:rPr>
                <w:rFonts w:ascii="Consolas" w:hAnsi="Consolas"/>
                <w:sz w:val="20"/>
                <w:szCs w:val="20"/>
              </w:rPr>
              <w:tab/>
            </w:r>
          </w:p>
          <w:p w:rsidRPr="00270D64" w:rsidR="00471C9E" w:rsidP="00310808" w:rsidRDefault="00471C9E" w14:paraId="0983593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F01421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E50E99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"http://hl7.org/fhir/resource-types", </w:t>
            </w:r>
          </w:p>
          <w:p w:rsidRPr="00270D64" w:rsidR="00471C9E" w:rsidP="00310808" w:rsidRDefault="00471C9E" w14:paraId="411DDDA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"MolecularSequence", </w:t>
            </w:r>
          </w:p>
          <w:p w:rsidRPr="00270D64" w:rsidR="00471C9E" w:rsidP="00310808" w:rsidRDefault="00471C9E" w14:paraId="31CE53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"MolecularSequence"</w:t>
            </w:r>
            <w:r w:rsidRPr="00270D64">
              <w:rPr>
                <w:rFonts w:ascii="Consolas" w:hAnsi="Consolas"/>
                <w:sz w:val="20"/>
                <w:szCs w:val="20"/>
              </w:rPr>
              <w:tab/>
            </w:r>
          </w:p>
          <w:p w:rsidRPr="00270D64" w:rsidR="00471C9E" w:rsidP="00310808" w:rsidRDefault="00471C9E" w14:paraId="535D6FF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29CE77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867A0F0"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"http://hl7.org/fhir/resource-types", </w:t>
            </w:r>
          </w:p>
          <w:p w:rsidRPr="00270D64" w:rsidR="00471C9E" w:rsidP="00310808" w:rsidRDefault="00471C9E" w14:paraId="5A95C43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"Observation", </w:t>
            </w:r>
          </w:p>
          <w:p w:rsidRPr="00270D64" w:rsidR="00471C9E" w:rsidP="00310808" w:rsidRDefault="00471C9E" w14:paraId="3E95788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"Observation"</w:t>
            </w:r>
          </w:p>
          <w:p w:rsidRPr="00270D64" w:rsidR="00471C9E" w:rsidP="00310808" w:rsidRDefault="00471C9E" w14:paraId="073E9BC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07EA0F7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960CFC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"code": [</w:t>
            </w:r>
          </w:p>
          <w:p w:rsidRPr="00270D64" w:rsidR="00471C9E" w:rsidP="00310808" w:rsidRDefault="00471C9E" w14:paraId="520EF26F"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27765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"coding": [</w:t>
            </w:r>
          </w:p>
          <w:p w:rsidRPr="00270D64" w:rsidR="00471C9E" w:rsidP="00310808" w:rsidRDefault="00471C9E" w14:paraId="59802BF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 </w:t>
            </w:r>
          </w:p>
          <w:p w:rsidRPr="00270D64" w:rsidR="00471C9E" w:rsidP="00310808" w:rsidRDefault="00471C9E" w14:paraId="252376BA"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"system": "https://www.england.nhs.uk/publication/national-genomic-test-directories", </w:t>
            </w:r>
          </w:p>
          <w:p w:rsidRPr="00270D64" w:rsidR="00471C9E" w:rsidP="00310808" w:rsidRDefault="00471C9E" w14:paraId="5C8E88CC"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 xml:space="preserve">"code": "M219.3", </w:t>
            </w:r>
          </w:p>
          <w:p w:rsidRPr="00270D64" w:rsidR="00471C9E" w:rsidP="00310808" w:rsidRDefault="00471C9E" w14:paraId="6322E208"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"display": "DPYD hotspot"</w:t>
            </w:r>
          </w:p>
          <w:p w:rsidRPr="00270D64" w:rsidR="00471C9E" w:rsidP="00310808" w:rsidRDefault="00471C9E" w14:paraId="4C464AA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FAA211D"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CC51D77"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310846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583C375"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4AEE27E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2D7CF4C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"request": {</w:t>
            </w:r>
          </w:p>
          <w:p w:rsidRPr="00270D64" w:rsidR="00471C9E" w:rsidP="00310808" w:rsidRDefault="00471C9E" w14:paraId="2DC72A72"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"method": "POST",</w:t>
            </w:r>
          </w:p>
          <w:p w:rsidRPr="00270D64" w:rsidR="00471C9E" w:rsidP="00310808" w:rsidRDefault="00471C9E" w14:paraId="4CB41B13"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"url": "Consent"</w:t>
            </w:r>
          </w:p>
          <w:p w:rsidRPr="00270D64" w:rsidR="00471C9E" w:rsidP="00310808" w:rsidRDefault="00471C9E" w14:paraId="347F8291"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1AC0C646"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0833DD9" w14:textId="77777777">
            <w:pPr>
              <w:spacing w:after="0"/>
              <w:rPr>
                <w:rFonts w:ascii="Consolas" w:hAnsi="Consolas"/>
                <w:sz w:val="20"/>
                <w:szCs w:val="20"/>
              </w:rPr>
            </w:pPr>
            <w:r w:rsidRPr="00270D64">
              <w:rPr>
                <w:rFonts w:ascii="Consolas" w:hAnsi="Consolas"/>
                <w:sz w:val="20"/>
                <w:szCs w:val="20"/>
              </w:rPr>
              <w:tab/>
            </w:r>
            <w:r w:rsidRPr="00270D64">
              <w:rPr>
                <w:rFonts w:ascii="Consolas" w:hAnsi="Consolas"/>
                <w:sz w:val="20"/>
                <w:szCs w:val="20"/>
              </w:rPr>
              <w:t>]</w:t>
            </w:r>
          </w:p>
          <w:p w:rsidRPr="00270D64" w:rsidR="00471C9E" w:rsidP="00310808" w:rsidRDefault="00471C9E" w14:paraId="75E8A68A" w14:textId="77777777">
            <w:pPr>
              <w:rPr>
                <w:rFonts w:ascii="Consolas" w:hAnsi="Consolas"/>
                <w:sz w:val="20"/>
                <w:szCs w:val="20"/>
              </w:rPr>
            </w:pPr>
            <w:r w:rsidRPr="00270D64">
              <w:rPr>
                <w:rFonts w:ascii="Consolas" w:hAnsi="Consolas"/>
                <w:sz w:val="20"/>
                <w:szCs w:val="20"/>
              </w:rPr>
              <w:lastRenderedPageBreak/>
              <w:t>}</w:t>
            </w:r>
          </w:p>
        </w:tc>
      </w:tr>
    </w:tbl>
    <w:p w:rsidRPr="00A71A99" w:rsidR="00471C9E" w:rsidP="00471C9E" w:rsidRDefault="00471C9E" w14:paraId="243A59D2" w14:textId="77777777"/>
    <w:p w:rsidR="00471C9E" w:rsidP="00471C9E" w:rsidRDefault="00471C9E" w14:paraId="6D949F55" w14:textId="77777777">
      <w:pPr>
        <w:pStyle w:val="Heading3"/>
        <w:numPr>
          <w:ilvl w:val="0"/>
          <w:numId w:val="0"/>
        </w:numPr>
        <w:ind w:left="960" w:hanging="960"/>
      </w:pPr>
      <w:bookmarkStart w:name="_Toc110354988" w:id="40"/>
      <w:r>
        <w:t>Response</w:t>
      </w:r>
      <w:bookmarkEnd w:id="40"/>
    </w:p>
    <w:tbl>
      <w:tblPr>
        <w:tblStyle w:val="TableGrid"/>
        <w:tblW w:w="0" w:type="auto"/>
        <w:tblLook w:val="04A0" w:firstRow="1" w:lastRow="0" w:firstColumn="1" w:lastColumn="0" w:noHBand="0" w:noVBand="1"/>
      </w:tblPr>
      <w:tblGrid>
        <w:gridCol w:w="9016"/>
      </w:tblGrid>
      <w:tr w:rsidRPr="00766C2C" w:rsidR="00471C9E" w:rsidTr="00310808" w14:paraId="367E15EE" w14:textId="77777777">
        <w:tc>
          <w:tcPr>
            <w:tcW w:w="9016" w:type="dxa"/>
          </w:tcPr>
          <w:p w:rsidRPr="00766C2C" w:rsidR="00471C9E" w:rsidP="00310808" w:rsidRDefault="00471C9E" w14:paraId="79B17C1B" w14:textId="77777777">
            <w:pPr>
              <w:rPr>
                <w:rFonts w:ascii="Consolas" w:hAnsi="Consolas"/>
                <w:sz w:val="20"/>
                <w:szCs w:val="20"/>
              </w:rPr>
            </w:pPr>
            <w:r w:rsidRPr="00766C2C">
              <w:rPr>
                <w:rFonts w:ascii="Consolas" w:hAnsi="Consolas"/>
                <w:sz w:val="20"/>
                <w:szCs w:val="20"/>
              </w:rPr>
              <w:t>200 OK</w:t>
            </w:r>
          </w:p>
          <w:p w:rsidRPr="00766C2C" w:rsidR="00471C9E" w:rsidP="00310808" w:rsidRDefault="00471C9E" w14:paraId="28F31E4E" w14:textId="77777777">
            <w:pPr>
              <w:rPr>
                <w:rFonts w:ascii="Consolas" w:hAnsi="Consolas"/>
                <w:sz w:val="20"/>
                <w:szCs w:val="20"/>
              </w:rPr>
            </w:pPr>
            <w:r w:rsidRPr="00766C2C">
              <w:rPr>
                <w:rFonts w:ascii="Consolas" w:hAnsi="Consolas"/>
                <w:sz w:val="20"/>
                <w:szCs w:val="20"/>
              </w:rPr>
              <w:t>Date: Mon, 01 Aug 2022 10:07:28 GMT</w:t>
            </w:r>
          </w:p>
          <w:p w:rsidRPr="00766C2C" w:rsidR="00471C9E" w:rsidP="00310808" w:rsidRDefault="00471C9E" w14:paraId="11DE71FA" w14:textId="77777777">
            <w:pPr>
              <w:rPr>
                <w:rFonts w:ascii="Consolas" w:hAnsi="Consolas"/>
                <w:sz w:val="20"/>
                <w:szCs w:val="20"/>
              </w:rPr>
            </w:pPr>
            <w:r w:rsidRPr="00766C2C">
              <w:rPr>
                <w:rFonts w:ascii="Consolas" w:hAnsi="Consolas"/>
                <w:sz w:val="20"/>
                <w:szCs w:val="20"/>
              </w:rPr>
              <w:t>Content-Type: application/fhir+json; fhirVersion=4.0; charset=utf-8</w:t>
            </w:r>
          </w:p>
          <w:p w:rsidRPr="00766C2C" w:rsidR="00471C9E" w:rsidP="00310808" w:rsidRDefault="00471C9E" w14:paraId="1DC73CEB" w14:textId="77777777">
            <w:pPr>
              <w:rPr>
                <w:rFonts w:ascii="Consolas" w:hAnsi="Consolas"/>
                <w:sz w:val="20"/>
                <w:szCs w:val="20"/>
              </w:rPr>
            </w:pPr>
            <w:r w:rsidRPr="00766C2C">
              <w:rPr>
                <w:rFonts w:ascii="Consolas" w:hAnsi="Consolas"/>
                <w:sz w:val="20"/>
                <w:szCs w:val="20"/>
              </w:rPr>
              <w:t>Content-Length: 33933</w:t>
            </w:r>
          </w:p>
          <w:p w:rsidRPr="00766C2C" w:rsidR="00471C9E" w:rsidP="00310808" w:rsidRDefault="00471C9E" w14:paraId="7F78C694" w14:textId="77777777">
            <w:pPr>
              <w:rPr>
                <w:rFonts w:ascii="Consolas" w:hAnsi="Consolas"/>
                <w:sz w:val="20"/>
                <w:szCs w:val="20"/>
              </w:rPr>
            </w:pPr>
            <w:r w:rsidRPr="00766C2C">
              <w:rPr>
                <w:rFonts w:ascii="Consolas" w:hAnsi="Consolas"/>
                <w:sz w:val="20"/>
                <w:szCs w:val="20"/>
              </w:rPr>
              <w:t>Connection: keep-alive</w:t>
            </w:r>
          </w:p>
          <w:p w:rsidRPr="00766C2C" w:rsidR="00471C9E" w:rsidP="00310808" w:rsidRDefault="00471C9E" w14:paraId="57671958" w14:textId="77777777">
            <w:pPr>
              <w:rPr>
                <w:rFonts w:ascii="Consolas" w:hAnsi="Consolas"/>
                <w:sz w:val="20"/>
                <w:szCs w:val="20"/>
              </w:rPr>
            </w:pPr>
            <w:r w:rsidRPr="00766C2C">
              <w:rPr>
                <w:rFonts w:ascii="Consolas" w:hAnsi="Consolas"/>
                <w:sz w:val="20"/>
                <w:szCs w:val="20"/>
              </w:rPr>
              <w:t>ETag: W/\"e4185bdd-3cab-4a16-b9f0-fc8a643da3a6\"</w:t>
            </w:r>
          </w:p>
          <w:p w:rsidRPr="00766C2C" w:rsidR="00471C9E" w:rsidP="00310808" w:rsidRDefault="00471C9E" w14:paraId="29442F4B" w14:textId="77777777">
            <w:pPr>
              <w:rPr>
                <w:rFonts w:ascii="Consolas" w:hAnsi="Consolas"/>
                <w:sz w:val="20"/>
                <w:szCs w:val="20"/>
              </w:rPr>
            </w:pPr>
            <w:r w:rsidRPr="00766C2C">
              <w:rPr>
                <w:rFonts w:ascii="Consolas" w:hAnsi="Consolas"/>
                <w:sz w:val="20"/>
                <w:szCs w:val="20"/>
              </w:rPr>
              <w:t>Last-Modified: Mon, 01 Aug 2022 10:07:28 GMT</w:t>
            </w:r>
          </w:p>
          <w:p w:rsidRPr="00766C2C" w:rsidR="00471C9E" w:rsidP="00310808" w:rsidRDefault="00471C9E" w14:paraId="37D7206C" w14:textId="77777777">
            <w:pPr>
              <w:rPr>
                <w:rFonts w:ascii="Consolas" w:hAnsi="Consolas"/>
                <w:sz w:val="20"/>
                <w:szCs w:val="20"/>
              </w:rPr>
            </w:pPr>
          </w:p>
          <w:p w:rsidRPr="00766C2C" w:rsidR="00471C9E" w:rsidP="00310808" w:rsidRDefault="00471C9E" w14:paraId="53039059" w14:textId="77777777">
            <w:pPr>
              <w:spacing w:after="0"/>
              <w:rPr>
                <w:rFonts w:ascii="Consolas" w:hAnsi="Consolas"/>
                <w:sz w:val="20"/>
                <w:szCs w:val="20"/>
              </w:rPr>
            </w:pPr>
            <w:r w:rsidRPr="00766C2C">
              <w:rPr>
                <w:rFonts w:ascii="Consolas" w:hAnsi="Consolas"/>
                <w:sz w:val="20"/>
                <w:szCs w:val="20"/>
              </w:rPr>
              <w:t>{</w:t>
            </w:r>
          </w:p>
          <w:p w:rsidRPr="00766C2C" w:rsidR="00471C9E" w:rsidP="00310808" w:rsidRDefault="00471C9E" w14:paraId="4AC57A40" w14:textId="77777777">
            <w:pPr>
              <w:spacing w:after="0"/>
              <w:rPr>
                <w:rFonts w:ascii="Consolas" w:hAnsi="Consolas"/>
                <w:sz w:val="20"/>
                <w:szCs w:val="20"/>
              </w:rPr>
            </w:pPr>
            <w:r w:rsidRPr="00766C2C">
              <w:rPr>
                <w:rFonts w:ascii="Consolas" w:hAnsi="Consolas"/>
                <w:sz w:val="20"/>
                <w:szCs w:val="20"/>
              </w:rPr>
              <w:t xml:space="preserve">    "resourceType": "Bundle",</w:t>
            </w:r>
          </w:p>
          <w:p w:rsidRPr="00766C2C" w:rsidR="00471C9E" w:rsidP="00310808" w:rsidRDefault="00471C9E" w14:paraId="14EFD3E0" w14:textId="77777777">
            <w:pPr>
              <w:spacing w:after="0"/>
              <w:rPr>
                <w:rFonts w:ascii="Consolas" w:hAnsi="Consolas"/>
                <w:sz w:val="20"/>
                <w:szCs w:val="20"/>
              </w:rPr>
            </w:pPr>
            <w:r w:rsidRPr="00766C2C">
              <w:rPr>
                <w:rFonts w:ascii="Consolas" w:hAnsi="Consolas"/>
                <w:sz w:val="20"/>
                <w:szCs w:val="20"/>
              </w:rPr>
              <w:t xml:space="preserve">    "type": "transaction-response",</w:t>
            </w:r>
          </w:p>
          <w:p w:rsidRPr="00766C2C" w:rsidR="00471C9E" w:rsidP="00310808" w:rsidRDefault="00471C9E" w14:paraId="4F9FFE0F" w14:textId="77777777">
            <w:pPr>
              <w:spacing w:after="0"/>
              <w:rPr>
                <w:rFonts w:ascii="Consolas" w:hAnsi="Consolas"/>
                <w:sz w:val="20"/>
                <w:szCs w:val="20"/>
              </w:rPr>
            </w:pPr>
            <w:r w:rsidRPr="00766C2C">
              <w:rPr>
                <w:rFonts w:ascii="Consolas" w:hAnsi="Consolas"/>
                <w:sz w:val="20"/>
                <w:szCs w:val="20"/>
              </w:rPr>
              <w:t xml:space="preserve">    "entry": [</w:t>
            </w:r>
          </w:p>
          <w:p w:rsidRPr="00766C2C" w:rsidR="00471C9E" w:rsidP="00310808" w:rsidRDefault="00471C9E" w14:paraId="47E25C7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2013078"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/Practitioner/2e524d4b-477f-465c-a29c-ad9655d7c4f2",</w:t>
            </w:r>
          </w:p>
          <w:p w:rsidRPr="00766C2C" w:rsidR="00471C9E" w:rsidP="00310808" w:rsidRDefault="00471C9E" w14:paraId="12AD4822"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1CB50058" w14:textId="77777777">
            <w:pPr>
              <w:spacing w:after="0"/>
              <w:rPr>
                <w:rFonts w:ascii="Consolas" w:hAnsi="Consolas"/>
                <w:sz w:val="20"/>
                <w:szCs w:val="20"/>
              </w:rPr>
            </w:pPr>
            <w:r w:rsidRPr="00766C2C">
              <w:rPr>
                <w:rFonts w:ascii="Consolas" w:hAnsi="Consolas"/>
                <w:sz w:val="20"/>
                <w:szCs w:val="20"/>
              </w:rPr>
              <w:t xml:space="preserve">                "etag": "335d027c-cc54-446e-b95a-491dec75770a",</w:t>
            </w:r>
          </w:p>
          <w:p w:rsidRPr="00766C2C" w:rsidR="00471C9E" w:rsidP="00310808" w:rsidRDefault="00471C9E" w14:paraId="66DAE817"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/Practitioner/2e524d4b-477f-465c-a29c-ad9655d7c4f2/_history/335d027c-cc54-446e-b95a-491dec75770a",</w:t>
            </w:r>
          </w:p>
          <w:p w:rsidRPr="00766C2C" w:rsidR="00471C9E" w:rsidP="00310808" w:rsidRDefault="00471C9E" w14:paraId="77069611"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52B7F09A" w14:textId="77777777">
            <w:pPr>
              <w:spacing w:after="0"/>
              <w:rPr>
                <w:rFonts w:ascii="Consolas" w:hAnsi="Consolas"/>
                <w:sz w:val="20"/>
                <w:szCs w:val="20"/>
              </w:rPr>
            </w:pPr>
            <w:r w:rsidRPr="00766C2C">
              <w:rPr>
                <w:rFonts w:ascii="Consolas" w:hAnsi="Consolas"/>
                <w:sz w:val="20"/>
                <w:szCs w:val="20"/>
              </w:rPr>
              <w:t xml:space="preserve">                "lastModified": "2022-08-01T10:07:27.943+00:00"</w:t>
            </w:r>
          </w:p>
          <w:p w:rsidRPr="00766C2C" w:rsidR="00471C9E" w:rsidP="00310808" w:rsidRDefault="00471C9E" w14:paraId="7596297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CC1E585"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558EDBC8" w14:textId="77777777">
            <w:pPr>
              <w:spacing w:after="0"/>
              <w:rPr>
                <w:rFonts w:ascii="Consolas" w:hAnsi="Consolas"/>
                <w:sz w:val="20"/>
                <w:szCs w:val="20"/>
              </w:rPr>
            </w:pPr>
            <w:r w:rsidRPr="00766C2C">
              <w:rPr>
                <w:rFonts w:ascii="Consolas" w:hAnsi="Consolas"/>
                <w:sz w:val="20"/>
                <w:szCs w:val="20"/>
              </w:rPr>
              <w:t xml:space="preserve">                "resourceType": "Practitioner",</w:t>
            </w:r>
          </w:p>
          <w:p w:rsidRPr="00766C2C" w:rsidR="00471C9E" w:rsidP="00310808" w:rsidRDefault="00471C9E" w14:paraId="649277E6" w14:textId="77777777">
            <w:pPr>
              <w:spacing w:after="0"/>
              <w:rPr>
                <w:rFonts w:ascii="Consolas" w:hAnsi="Consolas"/>
                <w:sz w:val="20"/>
                <w:szCs w:val="20"/>
              </w:rPr>
            </w:pPr>
            <w:r w:rsidRPr="00766C2C">
              <w:rPr>
                <w:rFonts w:ascii="Consolas" w:hAnsi="Consolas"/>
                <w:sz w:val="20"/>
                <w:szCs w:val="20"/>
              </w:rPr>
              <w:t xml:space="preserve">                "id": "2e524d4b-477f-465c-a29c-ad9655d7c4f2",</w:t>
            </w:r>
          </w:p>
          <w:p w:rsidRPr="00766C2C" w:rsidR="00471C9E" w:rsidP="00310808" w:rsidRDefault="00471C9E" w14:paraId="620E9023"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63BC89E5"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530307B5"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UKCore-Practitioner-MaryLane-Example&amp;quot; &lt;/p&gt;&lt;/div&gt;&lt;/div&gt;"</w:t>
            </w:r>
          </w:p>
          <w:p w:rsidRPr="00766C2C" w:rsidR="00471C9E" w:rsidP="00310808" w:rsidRDefault="00471C9E" w14:paraId="364B8BB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B3BA09C"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098D2BD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D755D6"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6B04A2D8" w14:textId="77777777">
            <w:pPr>
              <w:spacing w:after="0"/>
              <w:rPr>
                <w:rFonts w:ascii="Consolas" w:hAnsi="Consolas"/>
                <w:sz w:val="20"/>
                <w:szCs w:val="20"/>
              </w:rPr>
            </w:pPr>
            <w:r w:rsidRPr="00766C2C">
              <w:rPr>
                <w:rFonts w:ascii="Consolas" w:hAnsi="Consolas"/>
                <w:sz w:val="20"/>
                <w:szCs w:val="20"/>
              </w:rPr>
              <w:t xml:space="preserve">                        "system": "https://fhir.nhs.uk/Id/sds-user-id",</w:t>
            </w:r>
          </w:p>
          <w:p w:rsidRPr="00766C2C" w:rsidR="00471C9E" w:rsidP="00310808" w:rsidRDefault="00471C9E" w14:paraId="2BE829D6" w14:textId="77777777">
            <w:pPr>
              <w:spacing w:after="0"/>
              <w:rPr>
                <w:rFonts w:ascii="Consolas" w:hAnsi="Consolas"/>
                <w:sz w:val="20"/>
                <w:szCs w:val="20"/>
              </w:rPr>
            </w:pPr>
            <w:r w:rsidRPr="00766C2C">
              <w:rPr>
                <w:rFonts w:ascii="Consolas" w:hAnsi="Consolas"/>
                <w:sz w:val="20"/>
                <w:szCs w:val="20"/>
              </w:rPr>
              <w:t xml:space="preserve">                        "value": "999999"</w:t>
            </w:r>
          </w:p>
          <w:p w:rsidRPr="00766C2C" w:rsidR="00471C9E" w:rsidP="00310808" w:rsidRDefault="00471C9E" w14:paraId="0499C9D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AE1017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50118B4"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561D8443" w14:textId="77777777">
            <w:pPr>
              <w:spacing w:after="0"/>
              <w:rPr>
                <w:rFonts w:ascii="Consolas" w:hAnsi="Consolas"/>
                <w:sz w:val="20"/>
                <w:szCs w:val="20"/>
              </w:rPr>
            </w:pPr>
            <w:r w:rsidRPr="00766C2C">
              <w:rPr>
                <w:rFonts w:ascii="Consolas" w:hAnsi="Consolas"/>
                <w:sz w:val="20"/>
                <w:szCs w:val="20"/>
              </w:rPr>
              <w:t xml:space="preserve">                "name": [</w:t>
            </w:r>
          </w:p>
          <w:p w:rsidRPr="00766C2C" w:rsidR="00471C9E" w:rsidP="00310808" w:rsidRDefault="00471C9E" w14:paraId="4567D42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B41F55E"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6C6EE8E5" w14:textId="77777777">
            <w:pPr>
              <w:spacing w:after="0"/>
              <w:rPr>
                <w:rFonts w:ascii="Consolas" w:hAnsi="Consolas"/>
                <w:sz w:val="20"/>
                <w:szCs w:val="20"/>
              </w:rPr>
            </w:pPr>
            <w:r w:rsidRPr="00766C2C">
              <w:rPr>
                <w:rFonts w:ascii="Consolas" w:hAnsi="Consolas"/>
                <w:sz w:val="20"/>
                <w:szCs w:val="20"/>
              </w:rPr>
              <w:t xml:space="preserve">                        "text": "Mary Lane",</w:t>
            </w:r>
          </w:p>
          <w:p w:rsidRPr="00766C2C" w:rsidR="00471C9E" w:rsidP="00310808" w:rsidRDefault="00471C9E" w14:paraId="75E9798C" w14:textId="77777777">
            <w:pPr>
              <w:spacing w:after="0"/>
              <w:rPr>
                <w:rFonts w:ascii="Consolas" w:hAnsi="Consolas"/>
                <w:sz w:val="20"/>
                <w:szCs w:val="20"/>
              </w:rPr>
            </w:pPr>
            <w:r w:rsidRPr="00766C2C">
              <w:rPr>
                <w:rFonts w:ascii="Consolas" w:hAnsi="Consolas"/>
                <w:sz w:val="20"/>
                <w:szCs w:val="20"/>
              </w:rPr>
              <w:t xml:space="preserve">                        "family": "Lane",</w:t>
            </w:r>
          </w:p>
          <w:p w:rsidRPr="00766C2C" w:rsidR="00471C9E" w:rsidP="00310808" w:rsidRDefault="00471C9E" w14:paraId="18E8E07B" w14:textId="77777777">
            <w:pPr>
              <w:spacing w:after="0"/>
              <w:rPr>
                <w:rFonts w:ascii="Consolas" w:hAnsi="Consolas"/>
                <w:sz w:val="20"/>
                <w:szCs w:val="20"/>
              </w:rPr>
            </w:pPr>
            <w:r w:rsidRPr="00766C2C">
              <w:rPr>
                <w:rFonts w:ascii="Consolas" w:hAnsi="Consolas"/>
                <w:sz w:val="20"/>
                <w:szCs w:val="20"/>
              </w:rPr>
              <w:t xml:space="preserve">                        "given": [</w:t>
            </w:r>
          </w:p>
          <w:p w:rsidRPr="00766C2C" w:rsidR="00471C9E" w:rsidP="00310808" w:rsidRDefault="00471C9E" w14:paraId="38F88276" w14:textId="77777777">
            <w:pPr>
              <w:spacing w:after="0"/>
              <w:rPr>
                <w:rFonts w:ascii="Consolas" w:hAnsi="Consolas"/>
                <w:sz w:val="20"/>
                <w:szCs w:val="20"/>
              </w:rPr>
            </w:pPr>
            <w:r w:rsidRPr="00766C2C">
              <w:rPr>
                <w:rFonts w:ascii="Consolas" w:hAnsi="Consolas"/>
                <w:sz w:val="20"/>
                <w:szCs w:val="20"/>
              </w:rPr>
              <w:t xml:space="preserve">                            "Mary"</w:t>
            </w:r>
          </w:p>
          <w:p w:rsidRPr="00766C2C" w:rsidR="00471C9E" w:rsidP="00310808" w:rsidRDefault="00471C9E" w14:paraId="30B1B00D"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2BBBABA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9B40F3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B86EA5"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1D799C9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D790F04" w14:textId="77777777">
            <w:pPr>
              <w:spacing w:after="0"/>
              <w:rPr>
                <w:rFonts w:ascii="Consolas" w:hAnsi="Consolas"/>
                <w:sz w:val="20"/>
                <w:szCs w:val="20"/>
              </w:rPr>
            </w:pPr>
            <w:r w:rsidRPr="00766C2C">
              <w:rPr>
                <w:rFonts w:ascii="Consolas" w:hAnsi="Consolas"/>
                <w:sz w:val="20"/>
                <w:szCs w:val="20"/>
              </w:rPr>
              <w:t xml:space="preserve">                        "system": "email",</w:t>
            </w:r>
          </w:p>
          <w:p w:rsidRPr="00766C2C" w:rsidR="00471C9E" w:rsidP="00310808" w:rsidRDefault="00471C9E" w14:paraId="0841F535" w14:textId="77777777">
            <w:pPr>
              <w:spacing w:after="0"/>
              <w:rPr>
                <w:rFonts w:ascii="Consolas" w:hAnsi="Consolas"/>
                <w:sz w:val="20"/>
                <w:szCs w:val="20"/>
              </w:rPr>
            </w:pPr>
            <w:r w:rsidRPr="00766C2C">
              <w:rPr>
                <w:rFonts w:ascii="Consolas" w:hAnsi="Consolas"/>
                <w:sz w:val="20"/>
                <w:szCs w:val="20"/>
              </w:rPr>
              <w:t xml:space="preserve">                        "value": "mary.lane@nhs.net"</w:t>
            </w:r>
          </w:p>
          <w:p w:rsidRPr="00766C2C" w:rsidR="00471C9E" w:rsidP="00310808" w:rsidRDefault="00471C9E" w14:paraId="6568A32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A490D0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84AB6A"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7FB0E96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0F81EB1"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09BE3E5A"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626AB233" w14:textId="77777777">
            <w:pPr>
              <w:spacing w:after="0"/>
              <w:rPr>
                <w:rFonts w:ascii="Consolas" w:hAnsi="Consolas"/>
                <w:sz w:val="20"/>
                <w:szCs w:val="20"/>
              </w:rPr>
            </w:pPr>
            <w:r w:rsidRPr="00766C2C">
              <w:rPr>
                <w:rFonts w:ascii="Consolas" w:hAnsi="Consolas"/>
                <w:sz w:val="20"/>
                <w:szCs w:val="20"/>
              </w:rPr>
              <w:t xml:space="preserve">                            "ST MARYS HOSPITAL",</w:t>
            </w:r>
          </w:p>
          <w:p w:rsidRPr="00766C2C" w:rsidR="00471C9E" w:rsidP="00310808" w:rsidRDefault="00471C9E" w14:paraId="32432E83" w14:textId="77777777">
            <w:pPr>
              <w:spacing w:after="0"/>
              <w:rPr>
                <w:rFonts w:ascii="Consolas" w:hAnsi="Consolas"/>
                <w:sz w:val="20"/>
                <w:szCs w:val="20"/>
              </w:rPr>
            </w:pPr>
            <w:r w:rsidRPr="00766C2C">
              <w:rPr>
                <w:rFonts w:ascii="Consolas" w:hAnsi="Consolas"/>
                <w:sz w:val="20"/>
                <w:szCs w:val="20"/>
              </w:rPr>
              <w:t xml:space="preserve">                            "MANCHESTER ROYAL INFIRMARY",</w:t>
            </w:r>
          </w:p>
          <w:p w:rsidRPr="00766C2C" w:rsidR="00471C9E" w:rsidP="00310808" w:rsidRDefault="00471C9E" w14:paraId="565C2537" w14:textId="77777777">
            <w:pPr>
              <w:spacing w:after="0"/>
              <w:rPr>
                <w:rFonts w:ascii="Consolas" w:hAnsi="Consolas"/>
                <w:sz w:val="20"/>
                <w:szCs w:val="20"/>
              </w:rPr>
            </w:pPr>
            <w:r w:rsidRPr="00766C2C">
              <w:rPr>
                <w:rFonts w:ascii="Consolas" w:hAnsi="Consolas"/>
                <w:sz w:val="20"/>
                <w:szCs w:val="20"/>
              </w:rPr>
              <w:t xml:space="preserve">                            "OXFORD ROAD"</w:t>
            </w:r>
          </w:p>
          <w:p w:rsidRPr="00766C2C" w:rsidR="00471C9E" w:rsidP="00310808" w:rsidRDefault="00471C9E" w14:paraId="280C8FB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F22611" w14:textId="77777777">
            <w:pPr>
              <w:spacing w:after="0"/>
              <w:rPr>
                <w:rFonts w:ascii="Consolas" w:hAnsi="Consolas"/>
                <w:sz w:val="20"/>
                <w:szCs w:val="20"/>
              </w:rPr>
            </w:pPr>
            <w:r w:rsidRPr="00766C2C">
              <w:rPr>
                <w:rFonts w:ascii="Consolas" w:hAnsi="Consolas"/>
                <w:sz w:val="20"/>
                <w:szCs w:val="20"/>
              </w:rPr>
              <w:t xml:space="preserve">                        "city": "Manchester",</w:t>
            </w:r>
          </w:p>
          <w:p w:rsidRPr="00766C2C" w:rsidR="00471C9E" w:rsidP="00310808" w:rsidRDefault="00471C9E" w14:paraId="58AB11B2" w14:textId="77777777">
            <w:pPr>
              <w:spacing w:after="0"/>
              <w:rPr>
                <w:rFonts w:ascii="Consolas" w:hAnsi="Consolas"/>
                <w:sz w:val="20"/>
                <w:szCs w:val="20"/>
              </w:rPr>
            </w:pPr>
            <w:r w:rsidRPr="00766C2C">
              <w:rPr>
                <w:rFonts w:ascii="Consolas" w:hAnsi="Consolas"/>
                <w:sz w:val="20"/>
                <w:szCs w:val="20"/>
              </w:rPr>
              <w:t xml:space="preserve">                        "postalCode": "M13 9WL"</w:t>
            </w:r>
          </w:p>
          <w:p w:rsidRPr="00766C2C" w:rsidR="00471C9E" w:rsidP="00310808" w:rsidRDefault="00471C9E" w14:paraId="35D2CA5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2A9E61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AECE2CF" w14:textId="77777777">
            <w:pPr>
              <w:spacing w:after="0"/>
              <w:rPr>
                <w:rFonts w:ascii="Consolas" w:hAnsi="Consolas"/>
                <w:sz w:val="20"/>
                <w:szCs w:val="20"/>
              </w:rPr>
            </w:pPr>
            <w:r w:rsidRPr="00766C2C">
              <w:rPr>
                <w:rFonts w:ascii="Consolas" w:hAnsi="Consolas"/>
                <w:sz w:val="20"/>
                <w:szCs w:val="20"/>
              </w:rPr>
              <w:t xml:space="preserve">                "gender": "female",</w:t>
            </w:r>
          </w:p>
          <w:p w:rsidRPr="00766C2C" w:rsidR="00471C9E" w:rsidP="00310808" w:rsidRDefault="00471C9E" w14:paraId="6CC6131C" w14:textId="77777777">
            <w:pPr>
              <w:spacing w:after="0"/>
              <w:rPr>
                <w:rFonts w:ascii="Consolas" w:hAnsi="Consolas"/>
                <w:sz w:val="20"/>
                <w:szCs w:val="20"/>
              </w:rPr>
            </w:pPr>
            <w:r w:rsidRPr="00766C2C">
              <w:rPr>
                <w:rFonts w:ascii="Consolas" w:hAnsi="Consolas"/>
                <w:sz w:val="20"/>
                <w:szCs w:val="20"/>
              </w:rPr>
              <w:t xml:space="preserve">                "birthDate": "1970-01-01",</w:t>
            </w:r>
          </w:p>
          <w:p w:rsidRPr="00766C2C" w:rsidR="00471C9E" w:rsidP="00310808" w:rsidRDefault="00471C9E" w14:paraId="05D81961" w14:textId="77777777">
            <w:pPr>
              <w:spacing w:after="0"/>
              <w:rPr>
                <w:rFonts w:ascii="Consolas" w:hAnsi="Consolas"/>
                <w:sz w:val="20"/>
                <w:szCs w:val="20"/>
              </w:rPr>
            </w:pPr>
            <w:r w:rsidRPr="00766C2C">
              <w:rPr>
                <w:rFonts w:ascii="Consolas" w:hAnsi="Consolas"/>
                <w:sz w:val="20"/>
                <w:szCs w:val="20"/>
              </w:rPr>
              <w:t xml:space="preserve">                "communication": [</w:t>
            </w:r>
          </w:p>
          <w:p w:rsidRPr="00766C2C" w:rsidR="00471C9E" w:rsidP="00310808" w:rsidRDefault="00471C9E" w14:paraId="4E52499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5DF391F"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F9F245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742F647" w14:textId="77777777">
            <w:pPr>
              <w:spacing w:after="0"/>
              <w:rPr>
                <w:rFonts w:ascii="Consolas" w:hAnsi="Consolas"/>
                <w:sz w:val="20"/>
                <w:szCs w:val="20"/>
              </w:rPr>
            </w:pPr>
            <w:r w:rsidRPr="00766C2C">
              <w:rPr>
                <w:rFonts w:ascii="Consolas" w:hAnsi="Consolas"/>
                <w:sz w:val="20"/>
                <w:szCs w:val="20"/>
              </w:rPr>
              <w:t xml:space="preserve">                                "system": "urn:ietf:bcp:47",</w:t>
            </w:r>
          </w:p>
          <w:p w:rsidRPr="00766C2C" w:rsidR="00471C9E" w:rsidP="00310808" w:rsidRDefault="00471C9E" w14:paraId="1EEECA40" w14:textId="77777777">
            <w:pPr>
              <w:spacing w:after="0"/>
              <w:rPr>
                <w:rFonts w:ascii="Consolas" w:hAnsi="Consolas"/>
                <w:sz w:val="20"/>
                <w:szCs w:val="20"/>
              </w:rPr>
            </w:pPr>
            <w:r w:rsidRPr="00766C2C">
              <w:rPr>
                <w:rFonts w:ascii="Consolas" w:hAnsi="Consolas"/>
                <w:sz w:val="20"/>
                <w:szCs w:val="20"/>
              </w:rPr>
              <w:t xml:space="preserve">                                "code": "en",</w:t>
            </w:r>
          </w:p>
          <w:p w:rsidRPr="00766C2C" w:rsidR="00471C9E" w:rsidP="00310808" w:rsidRDefault="00471C9E" w14:paraId="49D1C587" w14:textId="77777777">
            <w:pPr>
              <w:spacing w:after="0"/>
              <w:rPr>
                <w:rFonts w:ascii="Consolas" w:hAnsi="Consolas"/>
                <w:sz w:val="20"/>
                <w:szCs w:val="20"/>
              </w:rPr>
            </w:pPr>
            <w:r w:rsidRPr="00766C2C">
              <w:rPr>
                <w:rFonts w:ascii="Consolas" w:hAnsi="Consolas"/>
                <w:sz w:val="20"/>
                <w:szCs w:val="20"/>
              </w:rPr>
              <w:t xml:space="preserve">                                "display": "English"</w:t>
            </w:r>
          </w:p>
          <w:p w:rsidRPr="00766C2C" w:rsidR="00471C9E" w:rsidP="00310808" w:rsidRDefault="00471C9E" w14:paraId="0F93A27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DCB66B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F309E5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7379FB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F5F761"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56203946" w14:textId="77777777">
            <w:pPr>
              <w:spacing w:after="0"/>
              <w:rPr>
                <w:rFonts w:ascii="Consolas" w:hAnsi="Consolas"/>
                <w:sz w:val="20"/>
                <w:szCs w:val="20"/>
              </w:rPr>
            </w:pPr>
            <w:r w:rsidRPr="00766C2C">
              <w:rPr>
                <w:rFonts w:ascii="Consolas" w:hAnsi="Consolas"/>
                <w:sz w:val="20"/>
                <w:szCs w:val="20"/>
              </w:rPr>
              <w:t xml:space="preserve">                    "versionId": "335d027c-cc54-446e-b95a-491dec75770a",</w:t>
            </w:r>
          </w:p>
          <w:p w:rsidRPr="00766C2C" w:rsidR="00471C9E" w:rsidP="00310808" w:rsidRDefault="00471C9E" w14:paraId="2D422825" w14:textId="77777777">
            <w:pPr>
              <w:spacing w:after="0"/>
              <w:rPr>
                <w:rFonts w:ascii="Consolas" w:hAnsi="Consolas"/>
                <w:sz w:val="20"/>
                <w:szCs w:val="20"/>
              </w:rPr>
            </w:pPr>
            <w:r w:rsidRPr="00766C2C">
              <w:rPr>
                <w:rFonts w:ascii="Consolas" w:hAnsi="Consolas"/>
                <w:sz w:val="20"/>
                <w:szCs w:val="20"/>
              </w:rPr>
              <w:t xml:space="preserve">                    "lastUpdated": "2022-08-01T10:07:27.943+00:00"</w:t>
            </w:r>
          </w:p>
          <w:p w:rsidRPr="00766C2C" w:rsidR="00471C9E" w:rsidP="00310808" w:rsidRDefault="00471C9E" w14:paraId="5E0AD4A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08BFF6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5D0EC6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090B4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5033627"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/Practitioner/a24d1784-7b8b-4707-bd29-6b0e05b5263d",</w:t>
            </w:r>
          </w:p>
          <w:p w:rsidRPr="00766C2C" w:rsidR="00471C9E" w:rsidP="00310808" w:rsidRDefault="00471C9E" w14:paraId="77416462"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22B50B39" w14:textId="77777777">
            <w:pPr>
              <w:spacing w:after="0"/>
              <w:rPr>
                <w:rFonts w:ascii="Consolas" w:hAnsi="Consolas"/>
                <w:sz w:val="20"/>
                <w:szCs w:val="20"/>
              </w:rPr>
            </w:pPr>
            <w:r w:rsidRPr="00766C2C">
              <w:rPr>
                <w:rFonts w:ascii="Consolas" w:hAnsi="Consolas"/>
                <w:sz w:val="20"/>
                <w:szCs w:val="20"/>
              </w:rPr>
              <w:t xml:space="preserve">                "etag": "2ddf9a56-a079-44bc-b9ff-003bffac3eb9",</w:t>
            </w:r>
          </w:p>
          <w:p w:rsidRPr="00766C2C" w:rsidR="00471C9E" w:rsidP="00310808" w:rsidRDefault="00471C9E" w14:paraId="167C5ADB"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/Practitioner/a24d1784-7b8b-4707-bd29-6b0e05b5263d/_history/2ddf9a56-a079-44bc-b9ff-003bffac3eb9",</w:t>
            </w:r>
          </w:p>
          <w:p w:rsidRPr="00766C2C" w:rsidR="00471C9E" w:rsidP="00310808" w:rsidRDefault="00471C9E" w14:paraId="3BB65289"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5C89167A" w14:textId="77777777">
            <w:pPr>
              <w:spacing w:after="0"/>
              <w:rPr>
                <w:rFonts w:ascii="Consolas" w:hAnsi="Consolas"/>
                <w:sz w:val="20"/>
                <w:szCs w:val="20"/>
              </w:rPr>
            </w:pPr>
            <w:r w:rsidRPr="00766C2C">
              <w:rPr>
                <w:rFonts w:ascii="Consolas" w:hAnsi="Consolas"/>
                <w:sz w:val="20"/>
                <w:szCs w:val="20"/>
              </w:rPr>
              <w:t xml:space="preserve">                "lastModified": "2022-08-01T10:07:28.196+00:00"</w:t>
            </w:r>
          </w:p>
          <w:p w:rsidRPr="00766C2C" w:rsidR="00471C9E" w:rsidP="00310808" w:rsidRDefault="00471C9E" w14:paraId="123035D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E8D5131"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6E709C77" w14:textId="77777777">
            <w:pPr>
              <w:spacing w:after="0"/>
              <w:rPr>
                <w:rFonts w:ascii="Consolas" w:hAnsi="Consolas"/>
                <w:sz w:val="20"/>
                <w:szCs w:val="20"/>
              </w:rPr>
            </w:pPr>
            <w:r w:rsidRPr="00766C2C">
              <w:rPr>
                <w:rFonts w:ascii="Consolas" w:hAnsi="Consolas"/>
                <w:sz w:val="20"/>
                <w:szCs w:val="20"/>
              </w:rPr>
              <w:t xml:space="preserve">                "resourceType": "Practitioner",</w:t>
            </w:r>
          </w:p>
          <w:p w:rsidRPr="00766C2C" w:rsidR="00471C9E" w:rsidP="00310808" w:rsidRDefault="00471C9E" w14:paraId="712F6EFF" w14:textId="77777777">
            <w:pPr>
              <w:spacing w:after="0"/>
              <w:rPr>
                <w:rFonts w:ascii="Consolas" w:hAnsi="Consolas"/>
                <w:sz w:val="20"/>
                <w:szCs w:val="20"/>
              </w:rPr>
            </w:pPr>
            <w:r w:rsidRPr="00766C2C">
              <w:rPr>
                <w:rFonts w:ascii="Consolas" w:hAnsi="Consolas"/>
                <w:sz w:val="20"/>
                <w:szCs w:val="20"/>
              </w:rPr>
              <w:t xml:space="preserve">                "id": "a24d1784-7b8b-4707-bd29-6b0e05b5263d",</w:t>
            </w:r>
          </w:p>
          <w:p w:rsidRPr="00766C2C" w:rsidR="00471C9E" w:rsidP="00310808" w:rsidRDefault="00471C9E" w14:paraId="43C230E3"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0BDA3EDF"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4EAAB2A6"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w:t>
            </w:r>
            <w:r w:rsidRPr="00766C2C">
              <w:rPr>
                <w:rFonts w:ascii="Consolas" w:hAnsi="Consolas"/>
                <w:sz w:val="20"/>
                <w:szCs w:val="20"/>
              </w:rPr>
              <w:lastRenderedPageBreak/>
              <w:t>style=\"margin-bottom: 0px\"&gt;Resource &amp;quot; UKCore-Practitioner-DrDMello-Example&amp;quot; &lt;/p&gt;&lt;/div&gt;&lt;/div&gt;"</w:t>
            </w:r>
          </w:p>
          <w:p w:rsidRPr="00766C2C" w:rsidR="00471C9E" w:rsidP="00310808" w:rsidRDefault="00471C9E" w14:paraId="059468A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97F295B"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0E62505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CB1E47D"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7F976E0B" w14:textId="77777777">
            <w:pPr>
              <w:spacing w:after="0"/>
              <w:rPr>
                <w:rFonts w:ascii="Consolas" w:hAnsi="Consolas"/>
                <w:sz w:val="20"/>
                <w:szCs w:val="20"/>
              </w:rPr>
            </w:pPr>
            <w:r w:rsidRPr="00766C2C">
              <w:rPr>
                <w:rFonts w:ascii="Consolas" w:hAnsi="Consolas"/>
                <w:sz w:val="20"/>
                <w:szCs w:val="20"/>
              </w:rPr>
              <w:t xml:space="preserve">                        "system": "https://fhir.hl7.org.uk/Id/gmc-number",</w:t>
            </w:r>
          </w:p>
          <w:p w:rsidRPr="00766C2C" w:rsidR="00471C9E" w:rsidP="00310808" w:rsidRDefault="00471C9E" w14:paraId="6F6585B8" w14:textId="77777777">
            <w:pPr>
              <w:spacing w:after="0"/>
              <w:rPr>
                <w:rFonts w:ascii="Consolas" w:hAnsi="Consolas"/>
                <w:sz w:val="20"/>
                <w:szCs w:val="20"/>
              </w:rPr>
            </w:pPr>
            <w:r w:rsidRPr="00766C2C">
              <w:rPr>
                <w:rFonts w:ascii="Consolas" w:hAnsi="Consolas"/>
                <w:sz w:val="20"/>
                <w:szCs w:val="20"/>
              </w:rPr>
              <w:t xml:space="preserve">                        "value": "5173256"</w:t>
            </w:r>
          </w:p>
          <w:p w:rsidRPr="00766C2C" w:rsidR="00471C9E" w:rsidP="00310808" w:rsidRDefault="00471C9E" w14:paraId="24C7C91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F79A0A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8156D88"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0917B0BC" w14:textId="77777777">
            <w:pPr>
              <w:spacing w:after="0"/>
              <w:rPr>
                <w:rFonts w:ascii="Consolas" w:hAnsi="Consolas"/>
                <w:sz w:val="20"/>
                <w:szCs w:val="20"/>
              </w:rPr>
            </w:pPr>
            <w:r w:rsidRPr="00766C2C">
              <w:rPr>
                <w:rFonts w:ascii="Consolas" w:hAnsi="Consolas"/>
                <w:sz w:val="20"/>
                <w:szCs w:val="20"/>
              </w:rPr>
              <w:t xml:space="preserve">                "name": [</w:t>
            </w:r>
          </w:p>
          <w:p w:rsidRPr="00766C2C" w:rsidR="00471C9E" w:rsidP="00310808" w:rsidRDefault="00471C9E" w14:paraId="6CE3C3D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8DDA529"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6A1618CB" w14:textId="77777777">
            <w:pPr>
              <w:spacing w:after="0"/>
              <w:rPr>
                <w:rFonts w:ascii="Consolas" w:hAnsi="Consolas"/>
                <w:sz w:val="20"/>
                <w:szCs w:val="20"/>
              </w:rPr>
            </w:pPr>
            <w:r w:rsidRPr="00766C2C">
              <w:rPr>
                <w:rFonts w:ascii="Consolas" w:hAnsi="Consolas"/>
                <w:sz w:val="20"/>
                <w:szCs w:val="20"/>
              </w:rPr>
              <w:t xml:space="preserve">                        "text": "Veeda Flavia D'Mello",</w:t>
            </w:r>
          </w:p>
          <w:p w:rsidRPr="00766C2C" w:rsidR="00471C9E" w:rsidP="00310808" w:rsidRDefault="00471C9E" w14:paraId="6CC20A2C" w14:textId="77777777">
            <w:pPr>
              <w:spacing w:after="0"/>
              <w:rPr>
                <w:rFonts w:ascii="Consolas" w:hAnsi="Consolas"/>
                <w:sz w:val="20"/>
                <w:szCs w:val="20"/>
              </w:rPr>
            </w:pPr>
            <w:r w:rsidRPr="00766C2C">
              <w:rPr>
                <w:rFonts w:ascii="Consolas" w:hAnsi="Consolas"/>
                <w:sz w:val="20"/>
                <w:szCs w:val="20"/>
              </w:rPr>
              <w:t xml:space="preserve">                        "family": "D'Mello",</w:t>
            </w:r>
          </w:p>
          <w:p w:rsidRPr="00766C2C" w:rsidR="00471C9E" w:rsidP="00310808" w:rsidRDefault="00471C9E" w14:paraId="6B0D1F6F" w14:textId="77777777">
            <w:pPr>
              <w:spacing w:after="0"/>
              <w:rPr>
                <w:rFonts w:ascii="Consolas" w:hAnsi="Consolas"/>
                <w:sz w:val="20"/>
                <w:szCs w:val="20"/>
              </w:rPr>
            </w:pPr>
            <w:r w:rsidRPr="00766C2C">
              <w:rPr>
                <w:rFonts w:ascii="Consolas" w:hAnsi="Consolas"/>
                <w:sz w:val="20"/>
                <w:szCs w:val="20"/>
              </w:rPr>
              <w:t xml:space="preserve">                        "given": [</w:t>
            </w:r>
          </w:p>
          <w:p w:rsidRPr="00766C2C" w:rsidR="00471C9E" w:rsidP="00310808" w:rsidRDefault="00471C9E" w14:paraId="717BE36D" w14:textId="77777777">
            <w:pPr>
              <w:spacing w:after="0"/>
              <w:rPr>
                <w:rFonts w:ascii="Consolas" w:hAnsi="Consolas"/>
                <w:sz w:val="20"/>
                <w:szCs w:val="20"/>
              </w:rPr>
            </w:pPr>
            <w:r w:rsidRPr="00766C2C">
              <w:rPr>
                <w:rFonts w:ascii="Consolas" w:hAnsi="Consolas"/>
                <w:sz w:val="20"/>
                <w:szCs w:val="20"/>
              </w:rPr>
              <w:t xml:space="preserve">                            "Veeda",</w:t>
            </w:r>
          </w:p>
          <w:p w:rsidRPr="00766C2C" w:rsidR="00471C9E" w:rsidP="00310808" w:rsidRDefault="00471C9E" w14:paraId="38D0C169" w14:textId="77777777">
            <w:pPr>
              <w:spacing w:after="0"/>
              <w:rPr>
                <w:rFonts w:ascii="Consolas" w:hAnsi="Consolas"/>
                <w:sz w:val="20"/>
                <w:szCs w:val="20"/>
              </w:rPr>
            </w:pPr>
            <w:r w:rsidRPr="00766C2C">
              <w:rPr>
                <w:rFonts w:ascii="Consolas" w:hAnsi="Consolas"/>
                <w:sz w:val="20"/>
                <w:szCs w:val="20"/>
              </w:rPr>
              <w:t xml:space="preserve">                            "Flavia"</w:t>
            </w:r>
          </w:p>
          <w:p w:rsidRPr="00766C2C" w:rsidR="00471C9E" w:rsidP="00310808" w:rsidRDefault="00471C9E" w14:paraId="3B98B9E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1FB35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2F2EA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1E6D40"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1752185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37C0D75" w14:textId="77777777">
            <w:pPr>
              <w:spacing w:after="0"/>
              <w:rPr>
                <w:rFonts w:ascii="Consolas" w:hAnsi="Consolas"/>
                <w:sz w:val="20"/>
                <w:szCs w:val="20"/>
              </w:rPr>
            </w:pPr>
            <w:r w:rsidRPr="00766C2C">
              <w:rPr>
                <w:rFonts w:ascii="Consolas" w:hAnsi="Consolas"/>
                <w:sz w:val="20"/>
                <w:szCs w:val="20"/>
              </w:rPr>
              <w:t xml:space="preserve">                        "system": "email",</w:t>
            </w:r>
          </w:p>
          <w:p w:rsidRPr="00766C2C" w:rsidR="00471C9E" w:rsidP="00310808" w:rsidRDefault="00471C9E" w14:paraId="091D0B29" w14:textId="77777777">
            <w:pPr>
              <w:spacing w:after="0"/>
              <w:rPr>
                <w:rFonts w:ascii="Consolas" w:hAnsi="Consolas"/>
                <w:sz w:val="20"/>
                <w:szCs w:val="20"/>
              </w:rPr>
            </w:pPr>
            <w:r w:rsidRPr="00766C2C">
              <w:rPr>
                <w:rFonts w:ascii="Consolas" w:hAnsi="Consolas"/>
                <w:sz w:val="20"/>
                <w:szCs w:val="20"/>
              </w:rPr>
              <w:t xml:space="preserve">                        "value": "veeda.dmello@nhs.net"</w:t>
            </w:r>
          </w:p>
          <w:p w:rsidRPr="00766C2C" w:rsidR="00471C9E" w:rsidP="00310808" w:rsidRDefault="00471C9E" w14:paraId="3A41EC9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E1DA49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23FD886"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066251D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EA71B0"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3118127A"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0389AC3D" w14:textId="77777777">
            <w:pPr>
              <w:spacing w:after="0"/>
              <w:rPr>
                <w:rFonts w:ascii="Consolas" w:hAnsi="Consolas"/>
                <w:sz w:val="20"/>
                <w:szCs w:val="20"/>
              </w:rPr>
            </w:pPr>
            <w:r w:rsidRPr="00766C2C">
              <w:rPr>
                <w:rFonts w:ascii="Consolas" w:hAnsi="Consolas"/>
                <w:sz w:val="20"/>
                <w:szCs w:val="20"/>
              </w:rPr>
              <w:t xml:space="preserve">                            "41 WESTMINSTER ROAD"</w:t>
            </w:r>
          </w:p>
          <w:p w:rsidRPr="00766C2C" w:rsidR="00471C9E" w:rsidP="00310808" w:rsidRDefault="00471C9E" w14:paraId="53A1527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EE467F4" w14:textId="77777777">
            <w:pPr>
              <w:spacing w:after="0"/>
              <w:rPr>
                <w:rFonts w:ascii="Consolas" w:hAnsi="Consolas"/>
                <w:sz w:val="20"/>
                <w:szCs w:val="20"/>
              </w:rPr>
            </w:pPr>
            <w:r w:rsidRPr="00766C2C">
              <w:rPr>
                <w:rFonts w:ascii="Consolas" w:hAnsi="Consolas"/>
                <w:sz w:val="20"/>
                <w:szCs w:val="20"/>
              </w:rPr>
              <w:t xml:space="preserve">                        "city": "COVENTRY",</w:t>
            </w:r>
          </w:p>
          <w:p w:rsidRPr="00766C2C" w:rsidR="00471C9E" w:rsidP="00310808" w:rsidRDefault="00471C9E" w14:paraId="4B74F09A" w14:textId="77777777">
            <w:pPr>
              <w:spacing w:after="0"/>
              <w:rPr>
                <w:rFonts w:ascii="Consolas" w:hAnsi="Consolas"/>
                <w:sz w:val="20"/>
                <w:szCs w:val="20"/>
              </w:rPr>
            </w:pPr>
            <w:r w:rsidRPr="00766C2C">
              <w:rPr>
                <w:rFonts w:ascii="Consolas" w:hAnsi="Consolas"/>
                <w:sz w:val="20"/>
                <w:szCs w:val="20"/>
              </w:rPr>
              <w:t xml:space="preserve">                        "postalCode": "CV1 3GB"</w:t>
            </w:r>
          </w:p>
          <w:p w:rsidRPr="00766C2C" w:rsidR="00471C9E" w:rsidP="00310808" w:rsidRDefault="00471C9E" w14:paraId="603F329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38595B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6CE524B" w14:textId="77777777">
            <w:pPr>
              <w:spacing w:after="0"/>
              <w:rPr>
                <w:rFonts w:ascii="Consolas" w:hAnsi="Consolas"/>
                <w:sz w:val="20"/>
                <w:szCs w:val="20"/>
              </w:rPr>
            </w:pPr>
            <w:r w:rsidRPr="00766C2C">
              <w:rPr>
                <w:rFonts w:ascii="Consolas" w:hAnsi="Consolas"/>
                <w:sz w:val="20"/>
                <w:szCs w:val="20"/>
              </w:rPr>
              <w:t xml:space="preserve">                "gender": "female",</w:t>
            </w:r>
          </w:p>
          <w:p w:rsidRPr="00766C2C" w:rsidR="00471C9E" w:rsidP="00310808" w:rsidRDefault="00471C9E" w14:paraId="1437F0F9" w14:textId="77777777">
            <w:pPr>
              <w:spacing w:after="0"/>
              <w:rPr>
                <w:rFonts w:ascii="Consolas" w:hAnsi="Consolas"/>
                <w:sz w:val="20"/>
                <w:szCs w:val="20"/>
              </w:rPr>
            </w:pPr>
            <w:r w:rsidRPr="00766C2C">
              <w:rPr>
                <w:rFonts w:ascii="Consolas" w:hAnsi="Consolas"/>
                <w:sz w:val="20"/>
                <w:szCs w:val="20"/>
              </w:rPr>
              <w:t xml:space="preserve">                "birthDate": "1970-01-01",</w:t>
            </w:r>
          </w:p>
          <w:p w:rsidRPr="00766C2C" w:rsidR="00471C9E" w:rsidP="00310808" w:rsidRDefault="00471C9E" w14:paraId="41243F3F" w14:textId="77777777">
            <w:pPr>
              <w:spacing w:after="0"/>
              <w:rPr>
                <w:rFonts w:ascii="Consolas" w:hAnsi="Consolas"/>
                <w:sz w:val="20"/>
                <w:szCs w:val="20"/>
              </w:rPr>
            </w:pPr>
            <w:r w:rsidRPr="00766C2C">
              <w:rPr>
                <w:rFonts w:ascii="Consolas" w:hAnsi="Consolas"/>
                <w:sz w:val="20"/>
                <w:szCs w:val="20"/>
              </w:rPr>
              <w:t xml:space="preserve">                "qualification": [</w:t>
            </w:r>
          </w:p>
          <w:p w:rsidRPr="00766C2C" w:rsidR="00471C9E" w:rsidP="00310808" w:rsidRDefault="00471C9E" w14:paraId="269B35F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B723C05" w14:textId="77777777">
            <w:pPr>
              <w:spacing w:after="0"/>
              <w:rPr>
                <w:rFonts w:ascii="Consolas" w:hAnsi="Consolas"/>
                <w:sz w:val="20"/>
                <w:szCs w:val="20"/>
              </w:rPr>
            </w:pPr>
            <w:r w:rsidRPr="00766C2C">
              <w:rPr>
                <w:rFonts w:ascii="Consolas" w:hAnsi="Consolas"/>
                <w:sz w:val="20"/>
                <w:szCs w:val="20"/>
              </w:rPr>
              <w:t xml:space="preserve">                        "code": {</w:t>
            </w:r>
          </w:p>
          <w:p w:rsidRPr="00766C2C" w:rsidR="00471C9E" w:rsidP="00310808" w:rsidRDefault="00471C9E" w14:paraId="587545E2"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2606E68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1C70423" w14:textId="77777777">
            <w:pPr>
              <w:spacing w:after="0"/>
              <w:rPr>
                <w:rFonts w:ascii="Consolas" w:hAnsi="Consolas"/>
                <w:sz w:val="20"/>
                <w:szCs w:val="20"/>
              </w:rPr>
            </w:pPr>
            <w:r w:rsidRPr="00766C2C">
              <w:rPr>
                <w:rFonts w:ascii="Consolas" w:hAnsi="Consolas"/>
                <w:sz w:val="20"/>
                <w:szCs w:val="20"/>
              </w:rPr>
              <w:t xml:space="preserve">                                    "system": "http://terminology.hl7.org/CodeSystem/v2-0360|2.7",</w:t>
            </w:r>
          </w:p>
          <w:p w:rsidRPr="00766C2C" w:rsidR="00471C9E" w:rsidP="00310808" w:rsidRDefault="00471C9E" w14:paraId="7AF6A1E8" w14:textId="77777777">
            <w:pPr>
              <w:spacing w:after="0"/>
              <w:rPr>
                <w:rFonts w:ascii="Consolas" w:hAnsi="Consolas"/>
                <w:sz w:val="20"/>
                <w:szCs w:val="20"/>
              </w:rPr>
            </w:pPr>
            <w:r w:rsidRPr="00766C2C">
              <w:rPr>
                <w:rFonts w:ascii="Consolas" w:hAnsi="Consolas"/>
                <w:sz w:val="20"/>
                <w:szCs w:val="20"/>
              </w:rPr>
              <w:t xml:space="preserve">                                    "code": "MD",</w:t>
            </w:r>
          </w:p>
          <w:p w:rsidRPr="00766C2C" w:rsidR="00471C9E" w:rsidP="00310808" w:rsidRDefault="00471C9E" w14:paraId="62AE3066" w14:textId="77777777">
            <w:pPr>
              <w:spacing w:after="0"/>
              <w:rPr>
                <w:rFonts w:ascii="Consolas" w:hAnsi="Consolas"/>
                <w:sz w:val="20"/>
                <w:szCs w:val="20"/>
              </w:rPr>
            </w:pPr>
            <w:r w:rsidRPr="00766C2C">
              <w:rPr>
                <w:rFonts w:ascii="Consolas" w:hAnsi="Consolas"/>
                <w:sz w:val="20"/>
                <w:szCs w:val="20"/>
              </w:rPr>
              <w:t xml:space="preserve">                                    "display": "Doctor of Medicine"</w:t>
            </w:r>
          </w:p>
          <w:p w:rsidRPr="00766C2C" w:rsidR="00471C9E" w:rsidP="00310808" w:rsidRDefault="00471C9E" w14:paraId="4F83A14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CF140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E405EA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67D290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A9AE58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3634D1E" w14:textId="77777777">
            <w:pPr>
              <w:spacing w:after="0"/>
              <w:rPr>
                <w:rFonts w:ascii="Consolas" w:hAnsi="Consolas"/>
                <w:sz w:val="20"/>
                <w:szCs w:val="20"/>
              </w:rPr>
            </w:pPr>
            <w:r w:rsidRPr="00766C2C">
              <w:rPr>
                <w:rFonts w:ascii="Consolas" w:hAnsi="Consolas"/>
                <w:sz w:val="20"/>
                <w:szCs w:val="20"/>
              </w:rPr>
              <w:t xml:space="preserve">                "communication": [</w:t>
            </w:r>
          </w:p>
          <w:p w:rsidRPr="00766C2C" w:rsidR="00471C9E" w:rsidP="00310808" w:rsidRDefault="00471C9E" w14:paraId="73926E2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3980051"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095107E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A91904" w14:textId="77777777">
            <w:pPr>
              <w:spacing w:after="0"/>
              <w:rPr>
                <w:rFonts w:ascii="Consolas" w:hAnsi="Consolas"/>
                <w:sz w:val="20"/>
                <w:szCs w:val="20"/>
              </w:rPr>
            </w:pPr>
            <w:r w:rsidRPr="00766C2C">
              <w:rPr>
                <w:rFonts w:ascii="Consolas" w:hAnsi="Consolas"/>
                <w:sz w:val="20"/>
                <w:szCs w:val="20"/>
              </w:rPr>
              <w:t xml:space="preserve">                                "system": "urn:ietf:bcp:47",</w:t>
            </w:r>
          </w:p>
          <w:p w:rsidRPr="00766C2C" w:rsidR="00471C9E" w:rsidP="00310808" w:rsidRDefault="00471C9E" w14:paraId="663157BD" w14:textId="77777777">
            <w:pPr>
              <w:spacing w:after="0"/>
              <w:rPr>
                <w:rFonts w:ascii="Consolas" w:hAnsi="Consolas"/>
                <w:sz w:val="20"/>
                <w:szCs w:val="20"/>
              </w:rPr>
            </w:pPr>
            <w:r w:rsidRPr="00766C2C">
              <w:rPr>
                <w:rFonts w:ascii="Consolas" w:hAnsi="Consolas"/>
                <w:sz w:val="20"/>
                <w:szCs w:val="20"/>
              </w:rPr>
              <w:lastRenderedPageBreak/>
              <w:t xml:space="preserve">                                "code": "en",</w:t>
            </w:r>
          </w:p>
          <w:p w:rsidRPr="00766C2C" w:rsidR="00471C9E" w:rsidP="00310808" w:rsidRDefault="00471C9E" w14:paraId="0DFFCAB9" w14:textId="77777777">
            <w:pPr>
              <w:spacing w:after="0"/>
              <w:rPr>
                <w:rFonts w:ascii="Consolas" w:hAnsi="Consolas"/>
                <w:sz w:val="20"/>
                <w:szCs w:val="20"/>
              </w:rPr>
            </w:pPr>
            <w:r w:rsidRPr="00766C2C">
              <w:rPr>
                <w:rFonts w:ascii="Consolas" w:hAnsi="Consolas"/>
                <w:sz w:val="20"/>
                <w:szCs w:val="20"/>
              </w:rPr>
              <w:t xml:space="preserve">                                "display": "English"</w:t>
            </w:r>
          </w:p>
          <w:p w:rsidRPr="00766C2C" w:rsidR="00471C9E" w:rsidP="00310808" w:rsidRDefault="00471C9E" w14:paraId="2910E59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84579A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C5999D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46EDB1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D6E3A1"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2DE78A21" w14:textId="77777777">
            <w:pPr>
              <w:spacing w:after="0"/>
              <w:rPr>
                <w:rFonts w:ascii="Consolas" w:hAnsi="Consolas"/>
                <w:sz w:val="20"/>
                <w:szCs w:val="20"/>
              </w:rPr>
            </w:pPr>
            <w:r w:rsidRPr="00766C2C">
              <w:rPr>
                <w:rFonts w:ascii="Consolas" w:hAnsi="Consolas"/>
                <w:sz w:val="20"/>
                <w:szCs w:val="20"/>
              </w:rPr>
              <w:t xml:space="preserve">                    "versionId": "2ddf9a56-a079-44bc-b9ff-003bffac3eb9",</w:t>
            </w:r>
          </w:p>
          <w:p w:rsidRPr="00766C2C" w:rsidR="00471C9E" w:rsidP="00310808" w:rsidRDefault="00471C9E" w14:paraId="26AAEA88" w14:textId="77777777">
            <w:pPr>
              <w:spacing w:after="0"/>
              <w:rPr>
                <w:rFonts w:ascii="Consolas" w:hAnsi="Consolas"/>
                <w:sz w:val="20"/>
                <w:szCs w:val="20"/>
              </w:rPr>
            </w:pPr>
            <w:r w:rsidRPr="00766C2C">
              <w:rPr>
                <w:rFonts w:ascii="Consolas" w:hAnsi="Consolas"/>
                <w:sz w:val="20"/>
                <w:szCs w:val="20"/>
              </w:rPr>
              <w:t xml:space="preserve">                    "lastUpdated": "2022-08-01T10:07:28.196+00:00"</w:t>
            </w:r>
          </w:p>
          <w:p w:rsidRPr="00766C2C" w:rsidR="00471C9E" w:rsidP="00310808" w:rsidRDefault="00471C9E" w14:paraId="05F4356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B0992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5EFB7D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86BC08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8C65263"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/Practitioner/832d9c68-685f-4421-ac05-cc23d5c4e619",</w:t>
            </w:r>
          </w:p>
          <w:p w:rsidRPr="00766C2C" w:rsidR="00471C9E" w:rsidP="00310808" w:rsidRDefault="00471C9E" w14:paraId="2B537B27"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3CA8632E" w14:textId="77777777">
            <w:pPr>
              <w:spacing w:after="0"/>
              <w:rPr>
                <w:rFonts w:ascii="Consolas" w:hAnsi="Consolas"/>
                <w:sz w:val="20"/>
                <w:szCs w:val="20"/>
              </w:rPr>
            </w:pPr>
            <w:r w:rsidRPr="00766C2C">
              <w:rPr>
                <w:rFonts w:ascii="Consolas" w:hAnsi="Consolas"/>
                <w:sz w:val="20"/>
                <w:szCs w:val="20"/>
              </w:rPr>
              <w:t xml:space="preserve">                "etag": "3693342d-83eb-4d84-8cee-97474886742d",</w:t>
            </w:r>
          </w:p>
          <w:p w:rsidRPr="00766C2C" w:rsidR="00471C9E" w:rsidP="00310808" w:rsidRDefault="00471C9E" w14:paraId="22F1B7A6"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/Practitioner/832d9c68-685f-4421-ac05-cc23d5c4e619/_history/3693342d-83eb-4d84-8cee-97474886742d",</w:t>
            </w:r>
          </w:p>
          <w:p w:rsidRPr="00766C2C" w:rsidR="00471C9E" w:rsidP="00310808" w:rsidRDefault="00471C9E" w14:paraId="2E1F3046"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7D8BC684" w14:textId="77777777">
            <w:pPr>
              <w:spacing w:after="0"/>
              <w:rPr>
                <w:rFonts w:ascii="Consolas" w:hAnsi="Consolas"/>
                <w:sz w:val="20"/>
                <w:szCs w:val="20"/>
              </w:rPr>
            </w:pPr>
            <w:r w:rsidRPr="00766C2C">
              <w:rPr>
                <w:rFonts w:ascii="Consolas" w:hAnsi="Consolas"/>
                <w:sz w:val="20"/>
                <w:szCs w:val="20"/>
              </w:rPr>
              <w:t xml:space="preserve">                "lastModified": "2022-08-01T10:07:28.206+00:00"</w:t>
            </w:r>
          </w:p>
          <w:p w:rsidRPr="00766C2C" w:rsidR="00471C9E" w:rsidP="00310808" w:rsidRDefault="00471C9E" w14:paraId="764BB50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6CD024"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5679E5FE" w14:textId="77777777">
            <w:pPr>
              <w:spacing w:after="0"/>
              <w:rPr>
                <w:rFonts w:ascii="Consolas" w:hAnsi="Consolas"/>
                <w:sz w:val="20"/>
                <w:szCs w:val="20"/>
              </w:rPr>
            </w:pPr>
            <w:r w:rsidRPr="00766C2C">
              <w:rPr>
                <w:rFonts w:ascii="Consolas" w:hAnsi="Consolas"/>
                <w:sz w:val="20"/>
                <w:szCs w:val="20"/>
              </w:rPr>
              <w:t xml:space="preserve">                "resourceType": "Practitioner",</w:t>
            </w:r>
          </w:p>
          <w:p w:rsidRPr="00766C2C" w:rsidR="00471C9E" w:rsidP="00310808" w:rsidRDefault="00471C9E" w14:paraId="1D793737" w14:textId="77777777">
            <w:pPr>
              <w:spacing w:after="0"/>
              <w:rPr>
                <w:rFonts w:ascii="Consolas" w:hAnsi="Consolas"/>
                <w:sz w:val="20"/>
                <w:szCs w:val="20"/>
              </w:rPr>
            </w:pPr>
            <w:r w:rsidRPr="00766C2C">
              <w:rPr>
                <w:rFonts w:ascii="Consolas" w:hAnsi="Consolas"/>
                <w:sz w:val="20"/>
                <w:szCs w:val="20"/>
              </w:rPr>
              <w:t xml:space="preserve">                "id": "832d9c68-685f-4421-ac05-cc23d5c4e619",</w:t>
            </w:r>
          </w:p>
          <w:p w:rsidRPr="00766C2C" w:rsidR="00471C9E" w:rsidP="00310808" w:rsidRDefault="00471C9E" w14:paraId="4E47E8B6"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37B75CA5"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1069E735"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UKCore-Practitioner-DrLucyHale-Example&amp;quot; &lt;/p&gt;&lt;/div&gt;&lt;/div&gt;"</w:t>
            </w:r>
          </w:p>
          <w:p w:rsidRPr="00766C2C" w:rsidR="00471C9E" w:rsidP="00310808" w:rsidRDefault="00471C9E" w14:paraId="49D797B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EE55CC4"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7024B7F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BB3A7F3"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463EE7EC" w14:textId="77777777">
            <w:pPr>
              <w:spacing w:after="0"/>
              <w:rPr>
                <w:rFonts w:ascii="Consolas" w:hAnsi="Consolas"/>
                <w:sz w:val="20"/>
                <w:szCs w:val="20"/>
              </w:rPr>
            </w:pPr>
            <w:r w:rsidRPr="00766C2C">
              <w:rPr>
                <w:rFonts w:ascii="Consolas" w:hAnsi="Consolas"/>
                <w:sz w:val="20"/>
                <w:szCs w:val="20"/>
              </w:rPr>
              <w:t xml:space="preserve">                        "system": "https://fhir.hl7.org.uk/Id/gmc-number",</w:t>
            </w:r>
          </w:p>
          <w:p w:rsidRPr="00766C2C" w:rsidR="00471C9E" w:rsidP="00310808" w:rsidRDefault="00471C9E" w14:paraId="76542FFC" w14:textId="77777777">
            <w:pPr>
              <w:spacing w:after="0"/>
              <w:rPr>
                <w:rFonts w:ascii="Consolas" w:hAnsi="Consolas"/>
                <w:sz w:val="20"/>
                <w:szCs w:val="20"/>
              </w:rPr>
            </w:pPr>
            <w:r w:rsidRPr="00766C2C">
              <w:rPr>
                <w:rFonts w:ascii="Consolas" w:hAnsi="Consolas"/>
                <w:sz w:val="20"/>
                <w:szCs w:val="20"/>
              </w:rPr>
              <w:t xml:space="preserve">                        "value": "9999999"</w:t>
            </w:r>
          </w:p>
          <w:p w:rsidRPr="00766C2C" w:rsidR="00471C9E" w:rsidP="00310808" w:rsidRDefault="00471C9E" w14:paraId="16C1BBE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15343C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25CB4A4"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098AAEA7" w14:textId="77777777">
            <w:pPr>
              <w:spacing w:after="0"/>
              <w:rPr>
                <w:rFonts w:ascii="Consolas" w:hAnsi="Consolas"/>
                <w:sz w:val="20"/>
                <w:szCs w:val="20"/>
              </w:rPr>
            </w:pPr>
            <w:r w:rsidRPr="00766C2C">
              <w:rPr>
                <w:rFonts w:ascii="Consolas" w:hAnsi="Consolas"/>
                <w:sz w:val="20"/>
                <w:szCs w:val="20"/>
              </w:rPr>
              <w:t xml:space="preserve">                "name": [</w:t>
            </w:r>
          </w:p>
          <w:p w:rsidRPr="00766C2C" w:rsidR="00471C9E" w:rsidP="00310808" w:rsidRDefault="00471C9E" w14:paraId="285B038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6A40B9E"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1E5E8C9C" w14:textId="77777777">
            <w:pPr>
              <w:spacing w:after="0"/>
              <w:rPr>
                <w:rFonts w:ascii="Consolas" w:hAnsi="Consolas"/>
                <w:sz w:val="20"/>
                <w:szCs w:val="20"/>
              </w:rPr>
            </w:pPr>
            <w:r w:rsidRPr="00766C2C">
              <w:rPr>
                <w:rFonts w:ascii="Consolas" w:hAnsi="Consolas"/>
                <w:sz w:val="20"/>
                <w:szCs w:val="20"/>
              </w:rPr>
              <w:t xml:space="preserve">                        "text": "Lucy Hale",</w:t>
            </w:r>
          </w:p>
          <w:p w:rsidRPr="00766C2C" w:rsidR="00471C9E" w:rsidP="00310808" w:rsidRDefault="00471C9E" w14:paraId="2C44F8D7" w14:textId="77777777">
            <w:pPr>
              <w:spacing w:after="0"/>
              <w:rPr>
                <w:rFonts w:ascii="Consolas" w:hAnsi="Consolas"/>
                <w:sz w:val="20"/>
                <w:szCs w:val="20"/>
              </w:rPr>
            </w:pPr>
            <w:r w:rsidRPr="00766C2C">
              <w:rPr>
                <w:rFonts w:ascii="Consolas" w:hAnsi="Consolas"/>
                <w:sz w:val="20"/>
                <w:szCs w:val="20"/>
              </w:rPr>
              <w:t xml:space="preserve">                        "family": "Hale",</w:t>
            </w:r>
          </w:p>
          <w:p w:rsidRPr="00766C2C" w:rsidR="00471C9E" w:rsidP="00310808" w:rsidRDefault="00471C9E" w14:paraId="6D0B2479" w14:textId="77777777">
            <w:pPr>
              <w:spacing w:after="0"/>
              <w:rPr>
                <w:rFonts w:ascii="Consolas" w:hAnsi="Consolas"/>
                <w:sz w:val="20"/>
                <w:szCs w:val="20"/>
              </w:rPr>
            </w:pPr>
            <w:r w:rsidRPr="00766C2C">
              <w:rPr>
                <w:rFonts w:ascii="Consolas" w:hAnsi="Consolas"/>
                <w:sz w:val="20"/>
                <w:szCs w:val="20"/>
              </w:rPr>
              <w:t xml:space="preserve">                        "given": [</w:t>
            </w:r>
          </w:p>
          <w:p w:rsidRPr="00766C2C" w:rsidR="00471C9E" w:rsidP="00310808" w:rsidRDefault="00471C9E" w14:paraId="5F832406" w14:textId="77777777">
            <w:pPr>
              <w:spacing w:after="0"/>
              <w:rPr>
                <w:rFonts w:ascii="Consolas" w:hAnsi="Consolas"/>
                <w:sz w:val="20"/>
                <w:szCs w:val="20"/>
              </w:rPr>
            </w:pPr>
            <w:r w:rsidRPr="00766C2C">
              <w:rPr>
                <w:rFonts w:ascii="Consolas" w:hAnsi="Consolas"/>
                <w:sz w:val="20"/>
                <w:szCs w:val="20"/>
              </w:rPr>
              <w:t xml:space="preserve">                            "Lucy"</w:t>
            </w:r>
          </w:p>
          <w:p w:rsidRPr="00766C2C" w:rsidR="00471C9E" w:rsidP="00310808" w:rsidRDefault="00471C9E" w14:paraId="4509F3F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9E01E6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5FAEB3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61EBE13"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746ECCF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9BA3FC7" w14:textId="77777777">
            <w:pPr>
              <w:spacing w:after="0"/>
              <w:rPr>
                <w:rFonts w:ascii="Consolas" w:hAnsi="Consolas"/>
                <w:sz w:val="20"/>
                <w:szCs w:val="20"/>
              </w:rPr>
            </w:pPr>
            <w:r w:rsidRPr="00766C2C">
              <w:rPr>
                <w:rFonts w:ascii="Consolas" w:hAnsi="Consolas"/>
                <w:sz w:val="20"/>
                <w:szCs w:val="20"/>
              </w:rPr>
              <w:t xml:space="preserve">                        "system": "email",</w:t>
            </w:r>
          </w:p>
          <w:p w:rsidRPr="00766C2C" w:rsidR="00471C9E" w:rsidP="00310808" w:rsidRDefault="00471C9E" w14:paraId="592D8E88" w14:textId="77777777">
            <w:pPr>
              <w:spacing w:after="0"/>
              <w:rPr>
                <w:rFonts w:ascii="Consolas" w:hAnsi="Consolas"/>
                <w:sz w:val="20"/>
                <w:szCs w:val="20"/>
              </w:rPr>
            </w:pPr>
            <w:r w:rsidRPr="00766C2C">
              <w:rPr>
                <w:rFonts w:ascii="Consolas" w:hAnsi="Consolas"/>
                <w:sz w:val="20"/>
                <w:szCs w:val="20"/>
              </w:rPr>
              <w:t xml:space="preserve">                        "value": "lucy.hale@nhs.net"</w:t>
            </w:r>
          </w:p>
          <w:p w:rsidRPr="00766C2C" w:rsidR="00471C9E" w:rsidP="00310808" w:rsidRDefault="00471C9E" w14:paraId="43C1DE0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F70B97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28715A5"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33561C81"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0990583C"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0195A156"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645B01CF" w14:textId="77777777">
            <w:pPr>
              <w:spacing w:after="0"/>
              <w:rPr>
                <w:rFonts w:ascii="Consolas" w:hAnsi="Consolas"/>
                <w:sz w:val="20"/>
                <w:szCs w:val="20"/>
              </w:rPr>
            </w:pPr>
            <w:r w:rsidRPr="00766C2C">
              <w:rPr>
                <w:rFonts w:ascii="Consolas" w:hAnsi="Consolas"/>
                <w:sz w:val="20"/>
                <w:szCs w:val="20"/>
              </w:rPr>
              <w:t xml:space="preserve">                            "550 WILMSLOW ROAD",</w:t>
            </w:r>
          </w:p>
          <w:p w:rsidRPr="00766C2C" w:rsidR="00471C9E" w:rsidP="00310808" w:rsidRDefault="00471C9E" w14:paraId="12614A6E" w14:textId="77777777">
            <w:pPr>
              <w:spacing w:after="0"/>
              <w:rPr>
                <w:rFonts w:ascii="Consolas" w:hAnsi="Consolas"/>
                <w:sz w:val="20"/>
                <w:szCs w:val="20"/>
              </w:rPr>
            </w:pPr>
            <w:r w:rsidRPr="00766C2C">
              <w:rPr>
                <w:rFonts w:ascii="Consolas" w:hAnsi="Consolas"/>
                <w:sz w:val="20"/>
                <w:szCs w:val="20"/>
              </w:rPr>
              <w:t xml:space="preserve">                            "WITHINGTON"</w:t>
            </w:r>
          </w:p>
          <w:p w:rsidRPr="00766C2C" w:rsidR="00471C9E" w:rsidP="00310808" w:rsidRDefault="00471C9E" w14:paraId="39710FF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17D49F2" w14:textId="77777777">
            <w:pPr>
              <w:spacing w:after="0"/>
              <w:rPr>
                <w:rFonts w:ascii="Consolas" w:hAnsi="Consolas"/>
                <w:sz w:val="20"/>
                <w:szCs w:val="20"/>
              </w:rPr>
            </w:pPr>
            <w:r w:rsidRPr="00766C2C">
              <w:rPr>
                <w:rFonts w:ascii="Consolas" w:hAnsi="Consolas"/>
                <w:sz w:val="20"/>
                <w:szCs w:val="20"/>
              </w:rPr>
              <w:t xml:space="preserve">                        "city": "Manchester",</w:t>
            </w:r>
          </w:p>
          <w:p w:rsidRPr="00766C2C" w:rsidR="00471C9E" w:rsidP="00310808" w:rsidRDefault="00471C9E" w14:paraId="7E8AA7FF" w14:textId="77777777">
            <w:pPr>
              <w:spacing w:after="0"/>
              <w:rPr>
                <w:rFonts w:ascii="Consolas" w:hAnsi="Consolas"/>
                <w:sz w:val="20"/>
                <w:szCs w:val="20"/>
              </w:rPr>
            </w:pPr>
            <w:r w:rsidRPr="00766C2C">
              <w:rPr>
                <w:rFonts w:ascii="Consolas" w:hAnsi="Consolas"/>
                <w:sz w:val="20"/>
                <w:szCs w:val="20"/>
              </w:rPr>
              <w:t xml:space="preserve">                        "postalCode": "M20 4BX"</w:t>
            </w:r>
          </w:p>
          <w:p w:rsidRPr="00766C2C" w:rsidR="00471C9E" w:rsidP="00310808" w:rsidRDefault="00471C9E" w14:paraId="285BCEB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16C7C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5FA1F90" w14:textId="77777777">
            <w:pPr>
              <w:spacing w:after="0"/>
              <w:rPr>
                <w:rFonts w:ascii="Consolas" w:hAnsi="Consolas"/>
                <w:sz w:val="20"/>
                <w:szCs w:val="20"/>
              </w:rPr>
            </w:pPr>
            <w:r w:rsidRPr="00766C2C">
              <w:rPr>
                <w:rFonts w:ascii="Consolas" w:hAnsi="Consolas"/>
                <w:sz w:val="20"/>
                <w:szCs w:val="20"/>
              </w:rPr>
              <w:t xml:space="preserve">                "gender": "female",</w:t>
            </w:r>
          </w:p>
          <w:p w:rsidRPr="00766C2C" w:rsidR="00471C9E" w:rsidP="00310808" w:rsidRDefault="00471C9E" w14:paraId="5799B918" w14:textId="77777777">
            <w:pPr>
              <w:spacing w:after="0"/>
              <w:rPr>
                <w:rFonts w:ascii="Consolas" w:hAnsi="Consolas"/>
                <w:sz w:val="20"/>
                <w:szCs w:val="20"/>
              </w:rPr>
            </w:pPr>
            <w:r w:rsidRPr="00766C2C">
              <w:rPr>
                <w:rFonts w:ascii="Consolas" w:hAnsi="Consolas"/>
                <w:sz w:val="20"/>
                <w:szCs w:val="20"/>
              </w:rPr>
              <w:t xml:space="preserve">                "birthDate": "1970-01-01",</w:t>
            </w:r>
          </w:p>
          <w:p w:rsidRPr="00766C2C" w:rsidR="00471C9E" w:rsidP="00310808" w:rsidRDefault="00471C9E" w14:paraId="3F5EA922" w14:textId="77777777">
            <w:pPr>
              <w:spacing w:after="0"/>
              <w:rPr>
                <w:rFonts w:ascii="Consolas" w:hAnsi="Consolas"/>
                <w:sz w:val="20"/>
                <w:szCs w:val="20"/>
              </w:rPr>
            </w:pPr>
            <w:r w:rsidRPr="00766C2C">
              <w:rPr>
                <w:rFonts w:ascii="Consolas" w:hAnsi="Consolas"/>
                <w:sz w:val="20"/>
                <w:szCs w:val="20"/>
              </w:rPr>
              <w:t xml:space="preserve">                "qualification": [</w:t>
            </w:r>
          </w:p>
          <w:p w:rsidRPr="00766C2C" w:rsidR="00471C9E" w:rsidP="00310808" w:rsidRDefault="00471C9E" w14:paraId="2D8B47E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3525EDB" w14:textId="77777777">
            <w:pPr>
              <w:spacing w:after="0"/>
              <w:rPr>
                <w:rFonts w:ascii="Consolas" w:hAnsi="Consolas"/>
                <w:sz w:val="20"/>
                <w:szCs w:val="20"/>
              </w:rPr>
            </w:pPr>
            <w:r w:rsidRPr="00766C2C">
              <w:rPr>
                <w:rFonts w:ascii="Consolas" w:hAnsi="Consolas"/>
                <w:sz w:val="20"/>
                <w:szCs w:val="20"/>
              </w:rPr>
              <w:t xml:space="preserve">                        "code": {</w:t>
            </w:r>
          </w:p>
          <w:p w:rsidRPr="00766C2C" w:rsidR="00471C9E" w:rsidP="00310808" w:rsidRDefault="00471C9E" w14:paraId="1A0DCDA7"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E974E3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D9F956E" w14:textId="77777777">
            <w:pPr>
              <w:spacing w:after="0"/>
              <w:rPr>
                <w:rFonts w:ascii="Consolas" w:hAnsi="Consolas"/>
                <w:sz w:val="20"/>
                <w:szCs w:val="20"/>
              </w:rPr>
            </w:pPr>
            <w:r w:rsidRPr="00766C2C">
              <w:rPr>
                <w:rFonts w:ascii="Consolas" w:hAnsi="Consolas"/>
                <w:sz w:val="20"/>
                <w:szCs w:val="20"/>
              </w:rPr>
              <w:t xml:space="preserve">                                    "system": "http://terminology.hl7.org/CodeSystem/v2-0360|2.7",</w:t>
            </w:r>
          </w:p>
          <w:p w:rsidRPr="00766C2C" w:rsidR="00471C9E" w:rsidP="00310808" w:rsidRDefault="00471C9E" w14:paraId="5E345874" w14:textId="77777777">
            <w:pPr>
              <w:spacing w:after="0"/>
              <w:rPr>
                <w:rFonts w:ascii="Consolas" w:hAnsi="Consolas"/>
                <w:sz w:val="20"/>
                <w:szCs w:val="20"/>
              </w:rPr>
            </w:pPr>
            <w:r w:rsidRPr="00766C2C">
              <w:rPr>
                <w:rFonts w:ascii="Consolas" w:hAnsi="Consolas"/>
                <w:sz w:val="20"/>
                <w:szCs w:val="20"/>
              </w:rPr>
              <w:t xml:space="preserve">                                    "code": "MD",</w:t>
            </w:r>
          </w:p>
          <w:p w:rsidRPr="00766C2C" w:rsidR="00471C9E" w:rsidP="00310808" w:rsidRDefault="00471C9E" w14:paraId="19323C86" w14:textId="77777777">
            <w:pPr>
              <w:spacing w:after="0"/>
              <w:rPr>
                <w:rFonts w:ascii="Consolas" w:hAnsi="Consolas"/>
                <w:sz w:val="20"/>
                <w:szCs w:val="20"/>
              </w:rPr>
            </w:pPr>
            <w:r w:rsidRPr="00766C2C">
              <w:rPr>
                <w:rFonts w:ascii="Consolas" w:hAnsi="Consolas"/>
                <w:sz w:val="20"/>
                <w:szCs w:val="20"/>
              </w:rPr>
              <w:t xml:space="preserve">                                    "display": "Doctor of Medicine"</w:t>
            </w:r>
          </w:p>
          <w:p w:rsidRPr="00766C2C" w:rsidR="00471C9E" w:rsidP="00310808" w:rsidRDefault="00471C9E" w14:paraId="3748A71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93FD37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0A10E9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DBAA3D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C2BF37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D277126" w14:textId="77777777">
            <w:pPr>
              <w:spacing w:after="0"/>
              <w:rPr>
                <w:rFonts w:ascii="Consolas" w:hAnsi="Consolas"/>
                <w:sz w:val="20"/>
                <w:szCs w:val="20"/>
              </w:rPr>
            </w:pPr>
            <w:r w:rsidRPr="00766C2C">
              <w:rPr>
                <w:rFonts w:ascii="Consolas" w:hAnsi="Consolas"/>
                <w:sz w:val="20"/>
                <w:szCs w:val="20"/>
              </w:rPr>
              <w:t xml:space="preserve">                "communication": [</w:t>
            </w:r>
          </w:p>
          <w:p w:rsidRPr="00766C2C" w:rsidR="00471C9E" w:rsidP="00310808" w:rsidRDefault="00471C9E" w14:paraId="0D2C87A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05C40F9"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6E35523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EA100CD" w14:textId="77777777">
            <w:pPr>
              <w:spacing w:after="0"/>
              <w:rPr>
                <w:rFonts w:ascii="Consolas" w:hAnsi="Consolas"/>
                <w:sz w:val="20"/>
                <w:szCs w:val="20"/>
              </w:rPr>
            </w:pPr>
            <w:r w:rsidRPr="00766C2C">
              <w:rPr>
                <w:rFonts w:ascii="Consolas" w:hAnsi="Consolas"/>
                <w:sz w:val="20"/>
                <w:szCs w:val="20"/>
              </w:rPr>
              <w:t xml:space="preserve">                                "system": "urn:ietf:bcp:47",</w:t>
            </w:r>
          </w:p>
          <w:p w:rsidRPr="00766C2C" w:rsidR="00471C9E" w:rsidP="00310808" w:rsidRDefault="00471C9E" w14:paraId="51A8661A" w14:textId="77777777">
            <w:pPr>
              <w:spacing w:after="0"/>
              <w:rPr>
                <w:rFonts w:ascii="Consolas" w:hAnsi="Consolas"/>
                <w:sz w:val="20"/>
                <w:szCs w:val="20"/>
              </w:rPr>
            </w:pPr>
            <w:r w:rsidRPr="00766C2C">
              <w:rPr>
                <w:rFonts w:ascii="Consolas" w:hAnsi="Consolas"/>
                <w:sz w:val="20"/>
                <w:szCs w:val="20"/>
              </w:rPr>
              <w:t xml:space="preserve">                                "code": "en",</w:t>
            </w:r>
          </w:p>
          <w:p w:rsidRPr="00766C2C" w:rsidR="00471C9E" w:rsidP="00310808" w:rsidRDefault="00471C9E" w14:paraId="4461E509" w14:textId="77777777">
            <w:pPr>
              <w:spacing w:after="0"/>
              <w:rPr>
                <w:rFonts w:ascii="Consolas" w:hAnsi="Consolas"/>
                <w:sz w:val="20"/>
                <w:szCs w:val="20"/>
              </w:rPr>
            </w:pPr>
            <w:r w:rsidRPr="00766C2C">
              <w:rPr>
                <w:rFonts w:ascii="Consolas" w:hAnsi="Consolas"/>
                <w:sz w:val="20"/>
                <w:szCs w:val="20"/>
              </w:rPr>
              <w:t xml:space="preserve">                                "display": "English"</w:t>
            </w:r>
          </w:p>
          <w:p w:rsidRPr="00766C2C" w:rsidR="00471C9E" w:rsidP="00310808" w:rsidRDefault="00471C9E" w14:paraId="7A9C723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ED5BF8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921967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895B60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2744AB6"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1262F5BF" w14:textId="77777777">
            <w:pPr>
              <w:spacing w:after="0"/>
              <w:rPr>
                <w:rFonts w:ascii="Consolas" w:hAnsi="Consolas"/>
                <w:sz w:val="20"/>
                <w:szCs w:val="20"/>
              </w:rPr>
            </w:pPr>
            <w:r w:rsidRPr="00766C2C">
              <w:rPr>
                <w:rFonts w:ascii="Consolas" w:hAnsi="Consolas"/>
                <w:sz w:val="20"/>
                <w:szCs w:val="20"/>
              </w:rPr>
              <w:t xml:space="preserve">                    "versionId": "3693342d-83eb-4d84-8cee-97474886742d",</w:t>
            </w:r>
          </w:p>
          <w:p w:rsidRPr="00766C2C" w:rsidR="00471C9E" w:rsidP="00310808" w:rsidRDefault="00471C9E" w14:paraId="797A5AC1" w14:textId="77777777">
            <w:pPr>
              <w:spacing w:after="0"/>
              <w:rPr>
                <w:rFonts w:ascii="Consolas" w:hAnsi="Consolas"/>
                <w:sz w:val="20"/>
                <w:szCs w:val="20"/>
              </w:rPr>
            </w:pPr>
            <w:r w:rsidRPr="00766C2C">
              <w:rPr>
                <w:rFonts w:ascii="Consolas" w:hAnsi="Consolas"/>
                <w:sz w:val="20"/>
                <w:szCs w:val="20"/>
              </w:rPr>
              <w:t xml:space="preserve">                    "lastUpdated": "2022-08-01T10:07:28.206+00:00"</w:t>
            </w:r>
          </w:p>
          <w:p w:rsidRPr="00766C2C" w:rsidR="00471C9E" w:rsidP="00310808" w:rsidRDefault="00471C9E" w14:paraId="65F88B0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AFB9C7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1AF194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6AEAD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C09079"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/Organization/85f46c69-36e1-41e3-8e4f-c001013919c8",</w:t>
            </w:r>
          </w:p>
          <w:p w:rsidRPr="00766C2C" w:rsidR="00471C9E" w:rsidP="00310808" w:rsidRDefault="00471C9E" w14:paraId="637365A5"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5D0F562A" w14:textId="77777777">
            <w:pPr>
              <w:spacing w:after="0"/>
              <w:rPr>
                <w:rFonts w:ascii="Consolas" w:hAnsi="Consolas"/>
                <w:sz w:val="20"/>
                <w:szCs w:val="20"/>
              </w:rPr>
            </w:pPr>
            <w:r w:rsidRPr="00766C2C">
              <w:rPr>
                <w:rFonts w:ascii="Consolas" w:hAnsi="Consolas"/>
                <w:sz w:val="20"/>
                <w:szCs w:val="20"/>
              </w:rPr>
              <w:t xml:space="preserve">                "etag": "4a06e085-376c-46f1-a7ce-5072d7d9feeb",</w:t>
            </w:r>
          </w:p>
          <w:p w:rsidRPr="00766C2C" w:rsidR="00471C9E" w:rsidP="00310808" w:rsidRDefault="00471C9E" w14:paraId="30696053"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/Organization/85f46c69-36e1-41e3-8e4f-c001013919c8/_history/4a06e085-376c-46f1-a7ce-5072d7d9feeb",</w:t>
            </w:r>
          </w:p>
          <w:p w:rsidRPr="00766C2C" w:rsidR="00471C9E" w:rsidP="00310808" w:rsidRDefault="00471C9E" w14:paraId="55A12C8A"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2336828D" w14:textId="77777777">
            <w:pPr>
              <w:spacing w:after="0"/>
              <w:rPr>
                <w:rFonts w:ascii="Consolas" w:hAnsi="Consolas"/>
                <w:sz w:val="20"/>
                <w:szCs w:val="20"/>
              </w:rPr>
            </w:pPr>
            <w:r w:rsidRPr="00766C2C">
              <w:rPr>
                <w:rFonts w:ascii="Consolas" w:hAnsi="Consolas"/>
                <w:sz w:val="20"/>
                <w:szCs w:val="20"/>
              </w:rPr>
              <w:t xml:space="preserve">                "lastModified": "2022-08-01T10:07:28.215+00:00"</w:t>
            </w:r>
          </w:p>
          <w:p w:rsidRPr="00766C2C" w:rsidR="00471C9E" w:rsidP="00310808" w:rsidRDefault="00471C9E" w14:paraId="7D3B1B9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9E2474"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50E963C3" w14:textId="77777777">
            <w:pPr>
              <w:spacing w:after="0"/>
              <w:rPr>
                <w:rFonts w:ascii="Consolas" w:hAnsi="Consolas"/>
                <w:sz w:val="20"/>
                <w:szCs w:val="20"/>
              </w:rPr>
            </w:pPr>
            <w:r w:rsidRPr="00766C2C">
              <w:rPr>
                <w:rFonts w:ascii="Consolas" w:hAnsi="Consolas"/>
                <w:sz w:val="20"/>
                <w:szCs w:val="20"/>
              </w:rPr>
              <w:t xml:space="preserve">                "resourceType": "Organization",</w:t>
            </w:r>
          </w:p>
          <w:p w:rsidRPr="00766C2C" w:rsidR="00471C9E" w:rsidP="00310808" w:rsidRDefault="00471C9E" w14:paraId="24A4FFB7" w14:textId="77777777">
            <w:pPr>
              <w:spacing w:after="0"/>
              <w:rPr>
                <w:rFonts w:ascii="Consolas" w:hAnsi="Consolas"/>
                <w:sz w:val="20"/>
                <w:szCs w:val="20"/>
              </w:rPr>
            </w:pPr>
            <w:r w:rsidRPr="00766C2C">
              <w:rPr>
                <w:rFonts w:ascii="Consolas" w:hAnsi="Consolas"/>
                <w:sz w:val="20"/>
                <w:szCs w:val="20"/>
              </w:rPr>
              <w:t xml:space="preserve">                "id": "85f46c69-36e1-41e3-8e4f-c001013919c8",</w:t>
            </w:r>
          </w:p>
          <w:p w:rsidRPr="00766C2C" w:rsidR="00471C9E" w:rsidP="00310808" w:rsidRDefault="00471C9E" w14:paraId="68F2DB15"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47CB9908"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68BAB107" w14:textId="77777777">
            <w:pPr>
              <w:spacing w:after="0"/>
              <w:rPr>
                <w:rFonts w:ascii="Consolas" w:hAnsi="Consolas"/>
                <w:sz w:val="20"/>
                <w:szCs w:val="20"/>
              </w:rPr>
            </w:pPr>
            <w:r w:rsidRPr="00766C2C">
              <w:rPr>
                <w:rFonts w:ascii="Consolas" w:hAnsi="Consolas"/>
                <w:sz w:val="20"/>
                <w:szCs w:val="20"/>
              </w:rPr>
              <w:lastRenderedPageBreak/>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UKCore-Organization-DPX-Example&amp;quot; &lt;/p&gt;&lt;/div&gt;&lt;/div&gt;"</w:t>
            </w:r>
          </w:p>
          <w:p w:rsidRPr="00766C2C" w:rsidR="00471C9E" w:rsidP="00310808" w:rsidRDefault="00471C9E" w14:paraId="5D2653A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264F089"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156C85B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F51D3E7"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013B47BF" w14:textId="77777777">
            <w:pPr>
              <w:spacing w:after="0"/>
              <w:rPr>
                <w:rFonts w:ascii="Consolas" w:hAnsi="Consolas"/>
                <w:sz w:val="20"/>
                <w:szCs w:val="20"/>
              </w:rPr>
            </w:pPr>
            <w:r w:rsidRPr="00766C2C">
              <w:rPr>
                <w:rFonts w:ascii="Consolas" w:hAnsi="Consolas"/>
                <w:sz w:val="20"/>
                <w:szCs w:val="20"/>
              </w:rPr>
              <w:t xml:space="preserve">                        "value": "DPX"</w:t>
            </w:r>
          </w:p>
          <w:p w:rsidRPr="00766C2C" w:rsidR="00471C9E" w:rsidP="00310808" w:rsidRDefault="00471C9E" w14:paraId="5A3C238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02CEF2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6DEA38C"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0635148B"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3D61D47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1FB283"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7410460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5B2687" w14:textId="77777777">
            <w:pPr>
              <w:spacing w:after="0"/>
              <w:rPr>
                <w:rFonts w:ascii="Consolas" w:hAnsi="Consolas"/>
                <w:sz w:val="20"/>
                <w:szCs w:val="20"/>
              </w:rPr>
            </w:pPr>
            <w:r w:rsidRPr="00766C2C">
              <w:rPr>
                <w:rFonts w:ascii="Consolas" w:hAnsi="Consolas"/>
                <w:sz w:val="20"/>
                <w:szCs w:val="20"/>
              </w:rPr>
              <w:t xml:space="preserve">                                "system": "http://terminology.hl7.org/CodeSystem/organization-type",</w:t>
            </w:r>
          </w:p>
          <w:p w:rsidRPr="00766C2C" w:rsidR="00471C9E" w:rsidP="00310808" w:rsidRDefault="00471C9E" w14:paraId="56E1D47F" w14:textId="77777777">
            <w:pPr>
              <w:spacing w:after="0"/>
              <w:rPr>
                <w:rFonts w:ascii="Consolas" w:hAnsi="Consolas"/>
                <w:sz w:val="20"/>
                <w:szCs w:val="20"/>
              </w:rPr>
            </w:pPr>
            <w:r w:rsidRPr="00766C2C">
              <w:rPr>
                <w:rFonts w:ascii="Consolas" w:hAnsi="Consolas"/>
                <w:sz w:val="20"/>
                <w:szCs w:val="20"/>
              </w:rPr>
              <w:t xml:space="preserve">                                "code": "prov",</w:t>
            </w:r>
          </w:p>
          <w:p w:rsidRPr="00766C2C" w:rsidR="00471C9E" w:rsidP="00310808" w:rsidRDefault="00471C9E" w14:paraId="30A1E29B" w14:textId="77777777">
            <w:pPr>
              <w:spacing w:after="0"/>
              <w:rPr>
                <w:rFonts w:ascii="Consolas" w:hAnsi="Consolas"/>
                <w:sz w:val="20"/>
                <w:szCs w:val="20"/>
              </w:rPr>
            </w:pPr>
            <w:r w:rsidRPr="00766C2C">
              <w:rPr>
                <w:rFonts w:ascii="Consolas" w:hAnsi="Consolas"/>
                <w:sz w:val="20"/>
                <w:szCs w:val="20"/>
              </w:rPr>
              <w:t xml:space="preserve">                                "display": "Healthcare Provider"</w:t>
            </w:r>
          </w:p>
          <w:p w:rsidRPr="00766C2C" w:rsidR="00471C9E" w:rsidP="00310808" w:rsidRDefault="00471C9E" w14:paraId="4D7F1F5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0E1131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5A5F05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A02CA3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813B2CF" w14:textId="77777777">
            <w:pPr>
              <w:spacing w:after="0"/>
              <w:rPr>
                <w:rFonts w:ascii="Consolas" w:hAnsi="Consolas"/>
                <w:sz w:val="20"/>
                <w:szCs w:val="20"/>
              </w:rPr>
            </w:pPr>
            <w:r w:rsidRPr="00766C2C">
              <w:rPr>
                <w:rFonts w:ascii="Consolas" w:hAnsi="Consolas"/>
                <w:sz w:val="20"/>
                <w:szCs w:val="20"/>
              </w:rPr>
              <w:t xml:space="preserve">                "name": "Independent Sector Healthcare Provider - JUBILEE HEALTHCARE",</w:t>
            </w:r>
          </w:p>
          <w:p w:rsidRPr="00766C2C" w:rsidR="00471C9E" w:rsidP="00310808" w:rsidRDefault="00471C9E" w14:paraId="06BF9687"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7EFE7F0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5BFC0C"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57E11D5E"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72308426" w14:textId="77777777">
            <w:pPr>
              <w:spacing w:after="0"/>
              <w:rPr>
                <w:rFonts w:ascii="Consolas" w:hAnsi="Consolas"/>
                <w:sz w:val="20"/>
                <w:szCs w:val="20"/>
              </w:rPr>
            </w:pPr>
            <w:r w:rsidRPr="00766C2C">
              <w:rPr>
                <w:rFonts w:ascii="Consolas" w:hAnsi="Consolas"/>
                <w:sz w:val="20"/>
                <w:szCs w:val="20"/>
              </w:rPr>
              <w:t xml:space="preserve">                            "41 WESTMINSTER ROAD"</w:t>
            </w:r>
          </w:p>
          <w:p w:rsidRPr="00766C2C" w:rsidR="00471C9E" w:rsidP="00310808" w:rsidRDefault="00471C9E" w14:paraId="4A4AA05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BF4F64E" w14:textId="77777777">
            <w:pPr>
              <w:spacing w:after="0"/>
              <w:rPr>
                <w:rFonts w:ascii="Consolas" w:hAnsi="Consolas"/>
                <w:sz w:val="20"/>
                <w:szCs w:val="20"/>
              </w:rPr>
            </w:pPr>
            <w:r w:rsidRPr="00766C2C">
              <w:rPr>
                <w:rFonts w:ascii="Consolas" w:hAnsi="Consolas"/>
                <w:sz w:val="20"/>
                <w:szCs w:val="20"/>
              </w:rPr>
              <w:t xml:space="preserve">                        "city": "COVENTRY",</w:t>
            </w:r>
          </w:p>
          <w:p w:rsidRPr="00766C2C" w:rsidR="00471C9E" w:rsidP="00310808" w:rsidRDefault="00471C9E" w14:paraId="6F99CE9F" w14:textId="77777777">
            <w:pPr>
              <w:spacing w:after="0"/>
              <w:rPr>
                <w:rFonts w:ascii="Consolas" w:hAnsi="Consolas"/>
                <w:sz w:val="20"/>
                <w:szCs w:val="20"/>
              </w:rPr>
            </w:pPr>
            <w:r w:rsidRPr="00766C2C">
              <w:rPr>
                <w:rFonts w:ascii="Consolas" w:hAnsi="Consolas"/>
                <w:sz w:val="20"/>
                <w:szCs w:val="20"/>
              </w:rPr>
              <w:t xml:space="preserve">                        "postalCode": "CV1 3GB"</w:t>
            </w:r>
          </w:p>
          <w:p w:rsidRPr="00766C2C" w:rsidR="00471C9E" w:rsidP="00310808" w:rsidRDefault="00471C9E" w14:paraId="7A98A41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CDD049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604F748" w14:textId="77777777">
            <w:pPr>
              <w:spacing w:after="0"/>
              <w:rPr>
                <w:rFonts w:ascii="Consolas" w:hAnsi="Consolas"/>
                <w:sz w:val="20"/>
                <w:szCs w:val="20"/>
              </w:rPr>
            </w:pPr>
            <w:r w:rsidRPr="00766C2C">
              <w:rPr>
                <w:rFonts w:ascii="Consolas" w:hAnsi="Consolas"/>
                <w:sz w:val="20"/>
                <w:szCs w:val="20"/>
              </w:rPr>
              <w:t xml:space="preserve">                "partOf": {</w:t>
            </w:r>
          </w:p>
          <w:p w:rsidRPr="00766C2C" w:rsidR="00471C9E" w:rsidP="00310808" w:rsidRDefault="00471C9E" w14:paraId="178F5F5F"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724A8DA9"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3129778B" w14:textId="77777777">
            <w:pPr>
              <w:spacing w:after="0"/>
              <w:rPr>
                <w:rFonts w:ascii="Consolas" w:hAnsi="Consolas"/>
                <w:sz w:val="20"/>
                <w:szCs w:val="20"/>
              </w:rPr>
            </w:pPr>
            <w:r w:rsidRPr="00766C2C">
              <w:rPr>
                <w:rFonts w:ascii="Consolas" w:hAnsi="Consolas"/>
                <w:sz w:val="20"/>
                <w:szCs w:val="20"/>
              </w:rPr>
              <w:t xml:space="preserve">                        "value": "QWU"</w:t>
            </w:r>
          </w:p>
          <w:p w:rsidRPr="00766C2C" w:rsidR="00471C9E" w:rsidP="00310808" w:rsidRDefault="00471C9E" w14:paraId="1EDBDFB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236A7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B84D65" w14:textId="77777777">
            <w:pPr>
              <w:spacing w:after="0"/>
              <w:rPr>
                <w:rFonts w:ascii="Consolas" w:hAnsi="Consolas"/>
                <w:sz w:val="20"/>
                <w:szCs w:val="20"/>
              </w:rPr>
            </w:pPr>
            <w:r w:rsidRPr="00766C2C">
              <w:rPr>
                <w:rFonts w:ascii="Consolas" w:hAnsi="Consolas"/>
                <w:sz w:val="20"/>
                <w:szCs w:val="20"/>
              </w:rPr>
              <w:t xml:space="preserve">                "contact": [</w:t>
            </w:r>
          </w:p>
          <w:p w:rsidRPr="00766C2C" w:rsidR="00471C9E" w:rsidP="00310808" w:rsidRDefault="00471C9E" w14:paraId="727DE06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216988C" w14:textId="77777777">
            <w:pPr>
              <w:spacing w:after="0"/>
              <w:rPr>
                <w:rFonts w:ascii="Consolas" w:hAnsi="Consolas"/>
                <w:sz w:val="20"/>
                <w:szCs w:val="20"/>
              </w:rPr>
            </w:pPr>
            <w:r w:rsidRPr="00766C2C">
              <w:rPr>
                <w:rFonts w:ascii="Consolas" w:hAnsi="Consolas"/>
                <w:sz w:val="20"/>
                <w:szCs w:val="20"/>
              </w:rPr>
              <w:t xml:space="preserve">                        "purpose": {</w:t>
            </w:r>
          </w:p>
          <w:p w:rsidRPr="00766C2C" w:rsidR="00471C9E" w:rsidP="00310808" w:rsidRDefault="00471C9E" w14:paraId="17E7177E"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77CEE1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EC63CAC" w14:textId="77777777">
            <w:pPr>
              <w:spacing w:after="0"/>
              <w:rPr>
                <w:rFonts w:ascii="Consolas" w:hAnsi="Consolas"/>
                <w:sz w:val="20"/>
                <w:szCs w:val="20"/>
              </w:rPr>
            </w:pPr>
            <w:r w:rsidRPr="00766C2C">
              <w:rPr>
                <w:rFonts w:ascii="Consolas" w:hAnsi="Consolas"/>
                <w:sz w:val="20"/>
                <w:szCs w:val="20"/>
              </w:rPr>
              <w:t xml:space="preserve">                                    "system": "http://terminology.hl7.org/CodeSystem/contactentity-type",</w:t>
            </w:r>
          </w:p>
          <w:p w:rsidRPr="00766C2C" w:rsidR="00471C9E" w:rsidP="00310808" w:rsidRDefault="00471C9E" w14:paraId="0612704C" w14:textId="77777777">
            <w:pPr>
              <w:spacing w:after="0"/>
              <w:rPr>
                <w:rFonts w:ascii="Consolas" w:hAnsi="Consolas"/>
                <w:sz w:val="20"/>
                <w:szCs w:val="20"/>
              </w:rPr>
            </w:pPr>
            <w:r w:rsidRPr="00766C2C">
              <w:rPr>
                <w:rFonts w:ascii="Consolas" w:hAnsi="Consolas"/>
                <w:sz w:val="20"/>
                <w:szCs w:val="20"/>
              </w:rPr>
              <w:t xml:space="preserve">                                    "code": "ADMIN",</w:t>
            </w:r>
          </w:p>
          <w:p w:rsidRPr="00766C2C" w:rsidR="00471C9E" w:rsidP="00310808" w:rsidRDefault="00471C9E" w14:paraId="0C6AD6F9" w14:textId="77777777">
            <w:pPr>
              <w:spacing w:after="0"/>
              <w:rPr>
                <w:rFonts w:ascii="Consolas" w:hAnsi="Consolas"/>
                <w:sz w:val="20"/>
                <w:szCs w:val="20"/>
              </w:rPr>
            </w:pPr>
            <w:r w:rsidRPr="00766C2C">
              <w:rPr>
                <w:rFonts w:ascii="Consolas" w:hAnsi="Consolas"/>
                <w:sz w:val="20"/>
                <w:szCs w:val="20"/>
              </w:rPr>
              <w:t xml:space="preserve">                                    "display": "Administrative"</w:t>
            </w:r>
          </w:p>
          <w:p w:rsidRPr="00766C2C" w:rsidR="00471C9E" w:rsidP="00310808" w:rsidRDefault="00471C9E" w14:paraId="79C5CD3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5FCBF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A20BA1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8FEBC2"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10543E6E"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0AEBCA58" w14:textId="77777777">
            <w:pPr>
              <w:spacing w:after="0"/>
              <w:rPr>
                <w:rFonts w:ascii="Consolas" w:hAnsi="Consolas"/>
                <w:sz w:val="20"/>
                <w:szCs w:val="20"/>
              </w:rPr>
            </w:pPr>
            <w:r w:rsidRPr="00766C2C">
              <w:rPr>
                <w:rFonts w:ascii="Consolas" w:hAnsi="Consolas"/>
                <w:sz w:val="20"/>
                <w:szCs w:val="20"/>
              </w:rPr>
              <w:t xml:space="preserve">                                "system": "phone",</w:t>
            </w:r>
          </w:p>
          <w:p w:rsidRPr="00766C2C" w:rsidR="00471C9E" w:rsidP="00310808" w:rsidRDefault="00471C9E" w14:paraId="12BE5748" w14:textId="77777777">
            <w:pPr>
              <w:spacing w:after="0"/>
              <w:rPr>
                <w:rFonts w:ascii="Consolas" w:hAnsi="Consolas"/>
                <w:sz w:val="20"/>
                <w:szCs w:val="20"/>
              </w:rPr>
            </w:pPr>
            <w:r w:rsidRPr="00766C2C">
              <w:rPr>
                <w:rFonts w:ascii="Consolas" w:hAnsi="Consolas"/>
                <w:sz w:val="20"/>
                <w:szCs w:val="20"/>
              </w:rPr>
              <w:t xml:space="preserve">                                "value": "02476223565"</w:t>
            </w:r>
          </w:p>
          <w:p w:rsidRPr="00766C2C" w:rsidR="00471C9E" w:rsidP="00310808" w:rsidRDefault="00471C9E" w14:paraId="2B27194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02AF5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00E371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C64189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7102B47" w14:textId="77777777">
            <w:pPr>
              <w:spacing w:after="0"/>
              <w:rPr>
                <w:rFonts w:ascii="Consolas" w:hAnsi="Consolas"/>
                <w:sz w:val="20"/>
                <w:szCs w:val="20"/>
              </w:rPr>
            </w:pPr>
            <w:r w:rsidRPr="00766C2C">
              <w:rPr>
                <w:rFonts w:ascii="Consolas" w:hAnsi="Consolas"/>
                <w:sz w:val="20"/>
                <w:szCs w:val="20"/>
              </w:rPr>
              <w:t xml:space="preserve">                "endpoint": [</w:t>
            </w:r>
          </w:p>
          <w:p w:rsidRPr="00766C2C" w:rsidR="00471C9E" w:rsidP="00310808" w:rsidRDefault="00471C9E" w14:paraId="725922C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097F9EB" w14:textId="77777777">
            <w:pPr>
              <w:spacing w:after="0"/>
              <w:rPr>
                <w:rFonts w:ascii="Consolas" w:hAnsi="Consolas"/>
                <w:sz w:val="20"/>
                <w:szCs w:val="20"/>
              </w:rPr>
            </w:pPr>
            <w:r w:rsidRPr="00766C2C">
              <w:rPr>
                <w:rFonts w:ascii="Consolas" w:hAnsi="Consolas"/>
                <w:sz w:val="20"/>
                <w:szCs w:val="20"/>
              </w:rPr>
              <w:t xml:space="preserve">                        "display": "UKCore-Endpoint-DPX-Example"</w:t>
            </w:r>
          </w:p>
          <w:p w:rsidRPr="00766C2C" w:rsidR="00471C9E" w:rsidP="00310808" w:rsidRDefault="00471C9E" w14:paraId="415B8D1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0410B6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A5ED938"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73BFDD62" w14:textId="77777777">
            <w:pPr>
              <w:spacing w:after="0"/>
              <w:rPr>
                <w:rFonts w:ascii="Consolas" w:hAnsi="Consolas"/>
                <w:sz w:val="20"/>
                <w:szCs w:val="20"/>
              </w:rPr>
            </w:pPr>
            <w:r w:rsidRPr="00766C2C">
              <w:rPr>
                <w:rFonts w:ascii="Consolas" w:hAnsi="Consolas"/>
                <w:sz w:val="20"/>
                <w:szCs w:val="20"/>
              </w:rPr>
              <w:t xml:space="preserve">                    "versionId": "4a06e085-376c-46f1-a7ce-5072d7d9feeb",</w:t>
            </w:r>
          </w:p>
          <w:p w:rsidRPr="00766C2C" w:rsidR="00471C9E" w:rsidP="00310808" w:rsidRDefault="00471C9E" w14:paraId="229CE09B" w14:textId="77777777">
            <w:pPr>
              <w:spacing w:after="0"/>
              <w:rPr>
                <w:rFonts w:ascii="Consolas" w:hAnsi="Consolas"/>
                <w:sz w:val="20"/>
                <w:szCs w:val="20"/>
              </w:rPr>
            </w:pPr>
            <w:r w:rsidRPr="00766C2C">
              <w:rPr>
                <w:rFonts w:ascii="Consolas" w:hAnsi="Consolas"/>
                <w:sz w:val="20"/>
                <w:szCs w:val="20"/>
              </w:rPr>
              <w:t xml:space="preserve">                    "lastUpdated": "2022-08-01T10:07:28.215+00:00"</w:t>
            </w:r>
          </w:p>
          <w:p w:rsidRPr="00766C2C" w:rsidR="00471C9E" w:rsidP="00310808" w:rsidRDefault="00471C9E" w14:paraId="7761524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9E61E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61FD64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E6C548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CF2DC97"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/Organization/1b81b2e9-d428-4cf6-8d9f-b3f3e3833430",</w:t>
            </w:r>
          </w:p>
          <w:p w:rsidRPr="00766C2C" w:rsidR="00471C9E" w:rsidP="00310808" w:rsidRDefault="00471C9E" w14:paraId="2C054CEC"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6264B8D2" w14:textId="77777777">
            <w:pPr>
              <w:spacing w:after="0"/>
              <w:rPr>
                <w:rFonts w:ascii="Consolas" w:hAnsi="Consolas"/>
                <w:sz w:val="20"/>
                <w:szCs w:val="20"/>
              </w:rPr>
            </w:pPr>
            <w:r w:rsidRPr="00766C2C">
              <w:rPr>
                <w:rFonts w:ascii="Consolas" w:hAnsi="Consolas"/>
                <w:sz w:val="20"/>
                <w:szCs w:val="20"/>
              </w:rPr>
              <w:t xml:space="preserve">                "etag": "d7af7e15-bc4e-4fe7-839e-caab7324c67a",</w:t>
            </w:r>
          </w:p>
          <w:p w:rsidRPr="00766C2C" w:rsidR="00471C9E" w:rsidP="00310808" w:rsidRDefault="00471C9E" w14:paraId="4D134E3E"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/Organization/1b81b2e9-d428-4cf6-8d9f-b3f3e3833430/_history/d7af7e15-bc4e-4fe7-839e-caab7324c67a",</w:t>
            </w:r>
          </w:p>
          <w:p w:rsidRPr="00766C2C" w:rsidR="00471C9E" w:rsidP="00310808" w:rsidRDefault="00471C9E" w14:paraId="78AD8752"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342D5D16" w14:textId="77777777">
            <w:pPr>
              <w:spacing w:after="0"/>
              <w:rPr>
                <w:rFonts w:ascii="Consolas" w:hAnsi="Consolas"/>
                <w:sz w:val="20"/>
                <w:szCs w:val="20"/>
              </w:rPr>
            </w:pPr>
            <w:r w:rsidRPr="00766C2C">
              <w:rPr>
                <w:rFonts w:ascii="Consolas" w:hAnsi="Consolas"/>
                <w:sz w:val="20"/>
                <w:szCs w:val="20"/>
              </w:rPr>
              <w:t xml:space="preserve">                "lastModified": "2022-08-01T10:07:28.229+00:00"</w:t>
            </w:r>
          </w:p>
          <w:p w:rsidRPr="00766C2C" w:rsidR="00471C9E" w:rsidP="00310808" w:rsidRDefault="00471C9E" w14:paraId="4B58D80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A655A5E"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0D48945B" w14:textId="77777777">
            <w:pPr>
              <w:spacing w:after="0"/>
              <w:rPr>
                <w:rFonts w:ascii="Consolas" w:hAnsi="Consolas"/>
                <w:sz w:val="20"/>
                <w:szCs w:val="20"/>
              </w:rPr>
            </w:pPr>
            <w:r w:rsidRPr="00766C2C">
              <w:rPr>
                <w:rFonts w:ascii="Consolas" w:hAnsi="Consolas"/>
                <w:sz w:val="20"/>
                <w:szCs w:val="20"/>
              </w:rPr>
              <w:t xml:space="preserve">                "resourceType": "Organization",</w:t>
            </w:r>
          </w:p>
          <w:p w:rsidRPr="00766C2C" w:rsidR="00471C9E" w:rsidP="00310808" w:rsidRDefault="00471C9E" w14:paraId="3470101F" w14:textId="77777777">
            <w:pPr>
              <w:spacing w:after="0"/>
              <w:rPr>
                <w:rFonts w:ascii="Consolas" w:hAnsi="Consolas"/>
                <w:sz w:val="20"/>
                <w:szCs w:val="20"/>
              </w:rPr>
            </w:pPr>
            <w:r w:rsidRPr="00766C2C">
              <w:rPr>
                <w:rFonts w:ascii="Consolas" w:hAnsi="Consolas"/>
                <w:sz w:val="20"/>
                <w:szCs w:val="20"/>
              </w:rPr>
              <w:t xml:space="preserve">                "id": "1b81b2e9-d428-4cf6-8d9f-b3f3e3833430",</w:t>
            </w:r>
          </w:p>
          <w:p w:rsidRPr="00766C2C" w:rsidR="00471C9E" w:rsidP="00310808" w:rsidRDefault="00471C9E" w14:paraId="4A273D6B"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5E6C08A3"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71943C17"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UKCore-Organization-699X0-Example&amp;quot; &lt;/p&gt;&lt;/div&gt;&lt;/div&gt;"</w:t>
            </w:r>
          </w:p>
          <w:p w:rsidRPr="00766C2C" w:rsidR="00471C9E" w:rsidP="00310808" w:rsidRDefault="00471C9E" w14:paraId="5ED2274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F38CDD7"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013D9A2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34FBD55"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151F46B1" w14:textId="77777777">
            <w:pPr>
              <w:spacing w:after="0"/>
              <w:rPr>
                <w:rFonts w:ascii="Consolas" w:hAnsi="Consolas"/>
                <w:sz w:val="20"/>
                <w:szCs w:val="20"/>
              </w:rPr>
            </w:pPr>
            <w:r w:rsidRPr="00766C2C">
              <w:rPr>
                <w:rFonts w:ascii="Consolas" w:hAnsi="Consolas"/>
                <w:sz w:val="20"/>
                <w:szCs w:val="20"/>
              </w:rPr>
              <w:t xml:space="preserve">                        "value": "699X0"</w:t>
            </w:r>
          </w:p>
          <w:p w:rsidRPr="00766C2C" w:rsidR="00471C9E" w:rsidP="00310808" w:rsidRDefault="00471C9E" w14:paraId="6BE7A6F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0FE205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02ADB4F"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272C204C"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62DFB8B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BBED5D2"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231DA4B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345E37E" w14:textId="77777777">
            <w:pPr>
              <w:spacing w:after="0"/>
              <w:rPr>
                <w:rFonts w:ascii="Consolas" w:hAnsi="Consolas"/>
                <w:sz w:val="20"/>
                <w:szCs w:val="20"/>
              </w:rPr>
            </w:pPr>
            <w:r w:rsidRPr="00766C2C">
              <w:rPr>
                <w:rFonts w:ascii="Consolas" w:hAnsi="Consolas"/>
                <w:sz w:val="20"/>
                <w:szCs w:val="20"/>
              </w:rPr>
              <w:t xml:space="preserve">                                "system": "http://terminology.hl7.org/CodeSystem/organization-type",</w:t>
            </w:r>
          </w:p>
          <w:p w:rsidRPr="00766C2C" w:rsidR="00471C9E" w:rsidP="00310808" w:rsidRDefault="00471C9E" w14:paraId="6B3523C6" w14:textId="77777777">
            <w:pPr>
              <w:spacing w:after="0"/>
              <w:rPr>
                <w:rFonts w:ascii="Consolas" w:hAnsi="Consolas"/>
                <w:sz w:val="20"/>
                <w:szCs w:val="20"/>
              </w:rPr>
            </w:pPr>
            <w:r w:rsidRPr="00766C2C">
              <w:rPr>
                <w:rFonts w:ascii="Consolas" w:hAnsi="Consolas"/>
                <w:sz w:val="20"/>
                <w:szCs w:val="20"/>
              </w:rPr>
              <w:t xml:space="preserve">                                "code": "GLH",</w:t>
            </w:r>
          </w:p>
          <w:p w:rsidRPr="00766C2C" w:rsidR="00471C9E" w:rsidP="00310808" w:rsidRDefault="00471C9E" w14:paraId="70AA5C50" w14:textId="77777777">
            <w:pPr>
              <w:spacing w:after="0"/>
              <w:rPr>
                <w:rFonts w:ascii="Consolas" w:hAnsi="Consolas"/>
                <w:sz w:val="20"/>
                <w:szCs w:val="20"/>
              </w:rPr>
            </w:pPr>
            <w:r w:rsidRPr="00766C2C">
              <w:rPr>
                <w:rFonts w:ascii="Consolas" w:hAnsi="Consolas"/>
                <w:sz w:val="20"/>
                <w:szCs w:val="20"/>
              </w:rPr>
              <w:t xml:space="preserve">                                "display": "Genomic Laboratory Hub"</w:t>
            </w:r>
          </w:p>
          <w:p w:rsidRPr="00766C2C" w:rsidR="00471C9E" w:rsidP="00310808" w:rsidRDefault="00471C9E" w14:paraId="52A44CC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22D89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7DC18A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1ABC6C4"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15F53B33" w14:textId="77777777">
            <w:pPr>
              <w:spacing w:after="0"/>
              <w:rPr>
                <w:rFonts w:ascii="Consolas" w:hAnsi="Consolas"/>
                <w:sz w:val="20"/>
                <w:szCs w:val="20"/>
              </w:rPr>
            </w:pPr>
            <w:r w:rsidRPr="00766C2C">
              <w:rPr>
                <w:rFonts w:ascii="Consolas" w:hAnsi="Consolas"/>
                <w:sz w:val="20"/>
                <w:szCs w:val="20"/>
              </w:rPr>
              <w:t xml:space="preserve">                "name": "Pathology Lab - NORTH WEST GLH LED BY MANCHESTER UNIVERSITY NHS FOUNDATION TRUST",</w:t>
            </w:r>
          </w:p>
          <w:p w:rsidRPr="00766C2C" w:rsidR="00471C9E" w:rsidP="00310808" w:rsidRDefault="00471C9E" w14:paraId="7BECDFE0"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4955981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3B8DD82"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1616A9AF"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7E784FF3" w14:textId="77777777">
            <w:pPr>
              <w:spacing w:after="0"/>
              <w:rPr>
                <w:rFonts w:ascii="Consolas" w:hAnsi="Consolas"/>
                <w:sz w:val="20"/>
                <w:szCs w:val="20"/>
              </w:rPr>
            </w:pPr>
            <w:r w:rsidRPr="00766C2C">
              <w:rPr>
                <w:rFonts w:ascii="Consolas" w:hAnsi="Consolas"/>
                <w:sz w:val="20"/>
                <w:szCs w:val="20"/>
              </w:rPr>
              <w:t xml:space="preserve">                            "ST MARYS HOSPITAL",</w:t>
            </w:r>
          </w:p>
          <w:p w:rsidRPr="00766C2C" w:rsidR="00471C9E" w:rsidP="00310808" w:rsidRDefault="00471C9E" w14:paraId="68A01203" w14:textId="77777777">
            <w:pPr>
              <w:spacing w:after="0"/>
              <w:rPr>
                <w:rFonts w:ascii="Consolas" w:hAnsi="Consolas"/>
                <w:sz w:val="20"/>
                <w:szCs w:val="20"/>
              </w:rPr>
            </w:pPr>
            <w:r w:rsidRPr="00766C2C">
              <w:rPr>
                <w:rFonts w:ascii="Consolas" w:hAnsi="Consolas"/>
                <w:sz w:val="20"/>
                <w:szCs w:val="20"/>
              </w:rPr>
              <w:t xml:space="preserve">                            "MANCHESTER ROYAL INFIRMARY",</w:t>
            </w:r>
          </w:p>
          <w:p w:rsidRPr="00766C2C" w:rsidR="00471C9E" w:rsidP="00310808" w:rsidRDefault="00471C9E" w14:paraId="5FDFFD4A" w14:textId="77777777">
            <w:pPr>
              <w:spacing w:after="0"/>
              <w:rPr>
                <w:rFonts w:ascii="Consolas" w:hAnsi="Consolas"/>
                <w:sz w:val="20"/>
                <w:szCs w:val="20"/>
              </w:rPr>
            </w:pPr>
            <w:r w:rsidRPr="00766C2C">
              <w:rPr>
                <w:rFonts w:ascii="Consolas" w:hAnsi="Consolas"/>
                <w:sz w:val="20"/>
                <w:szCs w:val="20"/>
              </w:rPr>
              <w:t xml:space="preserve">                            "OXFORD ROAD"</w:t>
            </w:r>
          </w:p>
          <w:p w:rsidRPr="00766C2C" w:rsidR="00471C9E" w:rsidP="00310808" w:rsidRDefault="00471C9E" w14:paraId="2F04F7E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CA7CBC2" w14:textId="77777777">
            <w:pPr>
              <w:spacing w:after="0"/>
              <w:rPr>
                <w:rFonts w:ascii="Consolas" w:hAnsi="Consolas"/>
                <w:sz w:val="20"/>
                <w:szCs w:val="20"/>
              </w:rPr>
            </w:pPr>
            <w:r w:rsidRPr="00766C2C">
              <w:rPr>
                <w:rFonts w:ascii="Consolas" w:hAnsi="Consolas"/>
                <w:sz w:val="20"/>
                <w:szCs w:val="20"/>
              </w:rPr>
              <w:t xml:space="preserve">                        "city": "Manchester",</w:t>
            </w:r>
          </w:p>
          <w:p w:rsidRPr="00766C2C" w:rsidR="00471C9E" w:rsidP="00310808" w:rsidRDefault="00471C9E" w14:paraId="7C40C610" w14:textId="77777777">
            <w:pPr>
              <w:spacing w:after="0"/>
              <w:rPr>
                <w:rFonts w:ascii="Consolas" w:hAnsi="Consolas"/>
                <w:sz w:val="20"/>
                <w:szCs w:val="20"/>
              </w:rPr>
            </w:pPr>
            <w:r w:rsidRPr="00766C2C">
              <w:rPr>
                <w:rFonts w:ascii="Consolas" w:hAnsi="Consolas"/>
                <w:sz w:val="20"/>
                <w:szCs w:val="20"/>
              </w:rPr>
              <w:t xml:space="preserve">                        "postalCode": "M13 9WL"</w:t>
            </w:r>
          </w:p>
          <w:p w:rsidRPr="00766C2C" w:rsidR="00471C9E" w:rsidP="00310808" w:rsidRDefault="00471C9E" w14:paraId="5BFB45E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B6878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2799470" w14:textId="77777777">
            <w:pPr>
              <w:spacing w:after="0"/>
              <w:rPr>
                <w:rFonts w:ascii="Consolas" w:hAnsi="Consolas"/>
                <w:sz w:val="20"/>
                <w:szCs w:val="20"/>
              </w:rPr>
            </w:pPr>
            <w:r w:rsidRPr="00766C2C">
              <w:rPr>
                <w:rFonts w:ascii="Consolas" w:hAnsi="Consolas"/>
                <w:sz w:val="20"/>
                <w:szCs w:val="20"/>
              </w:rPr>
              <w:t xml:space="preserve">                "partOf": {</w:t>
            </w:r>
          </w:p>
          <w:p w:rsidRPr="00766C2C" w:rsidR="00471C9E" w:rsidP="00310808" w:rsidRDefault="00471C9E" w14:paraId="6D408372"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5EFFA8CB"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10FB61AB" w14:textId="77777777">
            <w:pPr>
              <w:spacing w:after="0"/>
              <w:rPr>
                <w:rFonts w:ascii="Consolas" w:hAnsi="Consolas"/>
                <w:sz w:val="20"/>
                <w:szCs w:val="20"/>
              </w:rPr>
            </w:pPr>
            <w:r w:rsidRPr="00766C2C">
              <w:rPr>
                <w:rFonts w:ascii="Consolas" w:hAnsi="Consolas"/>
                <w:sz w:val="20"/>
                <w:szCs w:val="20"/>
              </w:rPr>
              <w:t xml:space="preserve">                        "value": "R0A"</w:t>
            </w:r>
          </w:p>
          <w:p w:rsidRPr="00766C2C" w:rsidR="00471C9E" w:rsidP="00310808" w:rsidRDefault="00471C9E" w14:paraId="16DEA28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60D105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E38E5DE" w14:textId="77777777">
            <w:pPr>
              <w:spacing w:after="0"/>
              <w:rPr>
                <w:rFonts w:ascii="Consolas" w:hAnsi="Consolas"/>
                <w:sz w:val="20"/>
                <w:szCs w:val="20"/>
              </w:rPr>
            </w:pPr>
            <w:r w:rsidRPr="00766C2C">
              <w:rPr>
                <w:rFonts w:ascii="Consolas" w:hAnsi="Consolas"/>
                <w:sz w:val="20"/>
                <w:szCs w:val="20"/>
              </w:rPr>
              <w:t xml:space="preserve">                "contact": [</w:t>
            </w:r>
          </w:p>
          <w:p w:rsidRPr="00766C2C" w:rsidR="00471C9E" w:rsidP="00310808" w:rsidRDefault="00471C9E" w14:paraId="17D7770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FFEFBE0" w14:textId="77777777">
            <w:pPr>
              <w:spacing w:after="0"/>
              <w:rPr>
                <w:rFonts w:ascii="Consolas" w:hAnsi="Consolas"/>
                <w:sz w:val="20"/>
                <w:szCs w:val="20"/>
              </w:rPr>
            </w:pPr>
            <w:r w:rsidRPr="00766C2C">
              <w:rPr>
                <w:rFonts w:ascii="Consolas" w:hAnsi="Consolas"/>
                <w:sz w:val="20"/>
                <w:szCs w:val="20"/>
              </w:rPr>
              <w:t xml:space="preserve">                        "purpose": {</w:t>
            </w:r>
          </w:p>
          <w:p w:rsidRPr="00766C2C" w:rsidR="00471C9E" w:rsidP="00310808" w:rsidRDefault="00471C9E" w14:paraId="34118529"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F2E45F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D4001C8" w14:textId="77777777">
            <w:pPr>
              <w:spacing w:after="0"/>
              <w:rPr>
                <w:rFonts w:ascii="Consolas" w:hAnsi="Consolas"/>
                <w:sz w:val="20"/>
                <w:szCs w:val="20"/>
              </w:rPr>
            </w:pPr>
            <w:r w:rsidRPr="00766C2C">
              <w:rPr>
                <w:rFonts w:ascii="Consolas" w:hAnsi="Consolas"/>
                <w:sz w:val="20"/>
                <w:szCs w:val="20"/>
              </w:rPr>
              <w:t xml:space="preserve">                                    "system": "http://terminology.hl7.org/CodeSystem/contactentity-type",</w:t>
            </w:r>
          </w:p>
          <w:p w:rsidRPr="00766C2C" w:rsidR="00471C9E" w:rsidP="00310808" w:rsidRDefault="00471C9E" w14:paraId="2B912DB3" w14:textId="77777777">
            <w:pPr>
              <w:spacing w:after="0"/>
              <w:rPr>
                <w:rFonts w:ascii="Consolas" w:hAnsi="Consolas"/>
                <w:sz w:val="20"/>
                <w:szCs w:val="20"/>
              </w:rPr>
            </w:pPr>
            <w:r w:rsidRPr="00766C2C">
              <w:rPr>
                <w:rFonts w:ascii="Consolas" w:hAnsi="Consolas"/>
                <w:sz w:val="20"/>
                <w:szCs w:val="20"/>
              </w:rPr>
              <w:t xml:space="preserve">                                    "code": "ADMIN",</w:t>
            </w:r>
          </w:p>
          <w:p w:rsidRPr="00766C2C" w:rsidR="00471C9E" w:rsidP="00310808" w:rsidRDefault="00471C9E" w14:paraId="7B92EFE9" w14:textId="77777777">
            <w:pPr>
              <w:spacing w:after="0"/>
              <w:rPr>
                <w:rFonts w:ascii="Consolas" w:hAnsi="Consolas"/>
                <w:sz w:val="20"/>
                <w:szCs w:val="20"/>
              </w:rPr>
            </w:pPr>
            <w:r w:rsidRPr="00766C2C">
              <w:rPr>
                <w:rFonts w:ascii="Consolas" w:hAnsi="Consolas"/>
                <w:sz w:val="20"/>
                <w:szCs w:val="20"/>
              </w:rPr>
              <w:t xml:space="preserve">                                    "display": "Administrative"</w:t>
            </w:r>
          </w:p>
          <w:p w:rsidRPr="00766C2C" w:rsidR="00471C9E" w:rsidP="00310808" w:rsidRDefault="00471C9E" w14:paraId="4F0AAD3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7A3DC4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46DD6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DA855B6"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3DED282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E29E530" w14:textId="77777777">
            <w:pPr>
              <w:spacing w:after="0"/>
              <w:rPr>
                <w:rFonts w:ascii="Consolas" w:hAnsi="Consolas"/>
                <w:sz w:val="20"/>
                <w:szCs w:val="20"/>
              </w:rPr>
            </w:pPr>
            <w:r w:rsidRPr="00766C2C">
              <w:rPr>
                <w:rFonts w:ascii="Consolas" w:hAnsi="Consolas"/>
                <w:sz w:val="20"/>
                <w:szCs w:val="20"/>
              </w:rPr>
              <w:t xml:space="preserve">                                "system": "phone",</w:t>
            </w:r>
          </w:p>
          <w:p w:rsidRPr="00766C2C" w:rsidR="00471C9E" w:rsidP="00310808" w:rsidRDefault="00471C9E" w14:paraId="384A42CC" w14:textId="77777777">
            <w:pPr>
              <w:spacing w:after="0"/>
              <w:rPr>
                <w:rFonts w:ascii="Consolas" w:hAnsi="Consolas"/>
                <w:sz w:val="20"/>
                <w:szCs w:val="20"/>
              </w:rPr>
            </w:pPr>
            <w:r w:rsidRPr="00766C2C">
              <w:rPr>
                <w:rFonts w:ascii="Consolas" w:hAnsi="Consolas"/>
                <w:sz w:val="20"/>
                <w:szCs w:val="20"/>
              </w:rPr>
              <w:t xml:space="preserve">                                "value": "01612766506"</w:t>
            </w:r>
          </w:p>
          <w:p w:rsidRPr="00766C2C" w:rsidR="00471C9E" w:rsidP="00310808" w:rsidRDefault="00471C9E" w14:paraId="13F1563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C85481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02C22A1" w14:textId="77777777">
            <w:pPr>
              <w:spacing w:after="0"/>
              <w:rPr>
                <w:rFonts w:ascii="Consolas" w:hAnsi="Consolas"/>
                <w:sz w:val="20"/>
                <w:szCs w:val="20"/>
              </w:rPr>
            </w:pPr>
            <w:r w:rsidRPr="00766C2C">
              <w:rPr>
                <w:rFonts w:ascii="Consolas" w:hAnsi="Consolas"/>
                <w:sz w:val="20"/>
                <w:szCs w:val="20"/>
              </w:rPr>
              <w:t xml:space="preserve">                                "system": "email",</w:t>
            </w:r>
          </w:p>
          <w:p w:rsidRPr="00766C2C" w:rsidR="00471C9E" w:rsidP="00310808" w:rsidRDefault="00471C9E" w14:paraId="083946C5" w14:textId="77777777">
            <w:pPr>
              <w:spacing w:after="0"/>
              <w:rPr>
                <w:rFonts w:ascii="Consolas" w:hAnsi="Consolas"/>
                <w:sz w:val="20"/>
                <w:szCs w:val="20"/>
              </w:rPr>
            </w:pPr>
            <w:r w:rsidRPr="00766C2C">
              <w:rPr>
                <w:rFonts w:ascii="Consolas" w:hAnsi="Consolas"/>
                <w:sz w:val="20"/>
                <w:szCs w:val="20"/>
              </w:rPr>
              <w:t xml:space="preserve">                                "value": "mft.genomics@nhs.net"</w:t>
            </w:r>
          </w:p>
          <w:p w:rsidRPr="00766C2C" w:rsidR="00471C9E" w:rsidP="00310808" w:rsidRDefault="00471C9E" w14:paraId="185CA39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FCE89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74CC8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CD7AD7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92768B5" w14:textId="77777777">
            <w:pPr>
              <w:spacing w:after="0"/>
              <w:rPr>
                <w:rFonts w:ascii="Consolas" w:hAnsi="Consolas"/>
                <w:sz w:val="20"/>
                <w:szCs w:val="20"/>
              </w:rPr>
            </w:pPr>
            <w:r w:rsidRPr="00766C2C">
              <w:rPr>
                <w:rFonts w:ascii="Consolas" w:hAnsi="Consolas"/>
                <w:sz w:val="20"/>
                <w:szCs w:val="20"/>
              </w:rPr>
              <w:t xml:space="preserve">                "endpoint": [</w:t>
            </w:r>
          </w:p>
          <w:p w:rsidRPr="00766C2C" w:rsidR="00471C9E" w:rsidP="00310808" w:rsidRDefault="00471C9E" w14:paraId="47E8A8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394C137" w14:textId="77777777">
            <w:pPr>
              <w:spacing w:after="0"/>
              <w:rPr>
                <w:rFonts w:ascii="Consolas" w:hAnsi="Consolas"/>
                <w:sz w:val="20"/>
                <w:szCs w:val="20"/>
              </w:rPr>
            </w:pPr>
            <w:r w:rsidRPr="00766C2C">
              <w:rPr>
                <w:rFonts w:ascii="Consolas" w:hAnsi="Consolas"/>
                <w:sz w:val="20"/>
                <w:szCs w:val="20"/>
              </w:rPr>
              <w:t xml:space="preserve">                        "display": "UKCore-Endpoint-NorthWestGLH-Example"</w:t>
            </w:r>
          </w:p>
          <w:p w:rsidRPr="00766C2C" w:rsidR="00471C9E" w:rsidP="00310808" w:rsidRDefault="00471C9E" w14:paraId="3CC533D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62CFA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C4AF2E"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4D814111" w14:textId="77777777">
            <w:pPr>
              <w:spacing w:after="0"/>
              <w:rPr>
                <w:rFonts w:ascii="Consolas" w:hAnsi="Consolas"/>
                <w:sz w:val="20"/>
                <w:szCs w:val="20"/>
              </w:rPr>
            </w:pPr>
            <w:r w:rsidRPr="00766C2C">
              <w:rPr>
                <w:rFonts w:ascii="Consolas" w:hAnsi="Consolas"/>
                <w:sz w:val="20"/>
                <w:szCs w:val="20"/>
              </w:rPr>
              <w:t xml:space="preserve">                    "versionId": "d7af7e15-bc4e-4fe7-839e-caab7324c67a",</w:t>
            </w:r>
          </w:p>
          <w:p w:rsidRPr="00766C2C" w:rsidR="00471C9E" w:rsidP="00310808" w:rsidRDefault="00471C9E" w14:paraId="72A9FC58" w14:textId="77777777">
            <w:pPr>
              <w:spacing w:after="0"/>
              <w:rPr>
                <w:rFonts w:ascii="Consolas" w:hAnsi="Consolas"/>
                <w:sz w:val="20"/>
                <w:szCs w:val="20"/>
              </w:rPr>
            </w:pPr>
            <w:r w:rsidRPr="00766C2C">
              <w:rPr>
                <w:rFonts w:ascii="Consolas" w:hAnsi="Consolas"/>
                <w:sz w:val="20"/>
                <w:szCs w:val="20"/>
              </w:rPr>
              <w:t xml:space="preserve">                    "lastUpdated": "2022-08-01T10:07:28.229+00:00"</w:t>
            </w:r>
          </w:p>
          <w:p w:rsidRPr="00766C2C" w:rsidR="00471C9E" w:rsidP="00310808" w:rsidRDefault="00471C9E" w14:paraId="7E42ADA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0C0ED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CA1689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35CAE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5B52721" w14:textId="77777777">
            <w:pPr>
              <w:spacing w:after="0"/>
              <w:rPr>
                <w:rFonts w:ascii="Consolas" w:hAnsi="Consolas"/>
                <w:sz w:val="20"/>
                <w:szCs w:val="20"/>
              </w:rPr>
            </w:pPr>
            <w:r w:rsidRPr="00766C2C">
              <w:rPr>
                <w:rFonts w:ascii="Consolas" w:hAnsi="Consolas"/>
                <w:sz w:val="20"/>
                <w:szCs w:val="20"/>
              </w:rPr>
              <w:lastRenderedPageBreak/>
              <w:t xml:space="preserve">            "fullUrl": "https://</w:t>
            </w:r>
            <w:r>
              <w:rPr>
                <w:rFonts w:ascii="Consolas" w:hAnsi="Consolas"/>
                <w:sz w:val="20"/>
                <w:szCs w:val="20"/>
              </w:rPr>
              <w:t>api.service.nhs.uk</w:t>
            </w:r>
            <w:r w:rsidRPr="00766C2C">
              <w:rPr>
                <w:rFonts w:ascii="Consolas" w:hAnsi="Consolas"/>
                <w:sz w:val="20"/>
                <w:szCs w:val="20"/>
              </w:rPr>
              <w:t>/Organization/218067dd-ffd2-4f0f-b0a2-76e199658ac0",</w:t>
            </w:r>
          </w:p>
          <w:p w:rsidRPr="00766C2C" w:rsidR="00471C9E" w:rsidP="00310808" w:rsidRDefault="00471C9E" w14:paraId="01AAED77"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1564A4DB" w14:textId="77777777">
            <w:pPr>
              <w:spacing w:after="0"/>
              <w:rPr>
                <w:rFonts w:ascii="Consolas" w:hAnsi="Consolas"/>
                <w:sz w:val="20"/>
                <w:szCs w:val="20"/>
              </w:rPr>
            </w:pPr>
            <w:r w:rsidRPr="00766C2C">
              <w:rPr>
                <w:rFonts w:ascii="Consolas" w:hAnsi="Consolas"/>
                <w:sz w:val="20"/>
                <w:szCs w:val="20"/>
              </w:rPr>
              <w:t xml:space="preserve">                "etag": "f828dc5e-e304-4844-b024-4d4a792ef813",</w:t>
            </w:r>
          </w:p>
          <w:p w:rsidRPr="00766C2C" w:rsidR="00471C9E" w:rsidP="00310808" w:rsidRDefault="00471C9E" w14:paraId="511528FF"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/Organization/218067dd-ffd2-4f0f-b0a2-76e199658ac0/_history/f828dc5e-e304-4844-b024-4d4a792ef813",</w:t>
            </w:r>
          </w:p>
          <w:p w:rsidRPr="00766C2C" w:rsidR="00471C9E" w:rsidP="00310808" w:rsidRDefault="00471C9E" w14:paraId="33D29B66"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31A06CF3" w14:textId="77777777">
            <w:pPr>
              <w:spacing w:after="0"/>
              <w:rPr>
                <w:rFonts w:ascii="Consolas" w:hAnsi="Consolas"/>
                <w:sz w:val="20"/>
                <w:szCs w:val="20"/>
              </w:rPr>
            </w:pPr>
            <w:r w:rsidRPr="00766C2C">
              <w:rPr>
                <w:rFonts w:ascii="Consolas" w:hAnsi="Consolas"/>
                <w:sz w:val="20"/>
                <w:szCs w:val="20"/>
              </w:rPr>
              <w:t xml:space="preserve">                "lastModified": "2022-08-01T10:07:28.237+00:00"</w:t>
            </w:r>
          </w:p>
          <w:p w:rsidRPr="00766C2C" w:rsidR="00471C9E" w:rsidP="00310808" w:rsidRDefault="00471C9E" w14:paraId="7280786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597BDE4"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695CAFC3" w14:textId="77777777">
            <w:pPr>
              <w:spacing w:after="0"/>
              <w:rPr>
                <w:rFonts w:ascii="Consolas" w:hAnsi="Consolas"/>
                <w:sz w:val="20"/>
                <w:szCs w:val="20"/>
              </w:rPr>
            </w:pPr>
            <w:r w:rsidRPr="00766C2C">
              <w:rPr>
                <w:rFonts w:ascii="Consolas" w:hAnsi="Consolas"/>
                <w:sz w:val="20"/>
                <w:szCs w:val="20"/>
              </w:rPr>
              <w:t xml:space="preserve">                "resourceType": "Organization",</w:t>
            </w:r>
          </w:p>
          <w:p w:rsidRPr="00766C2C" w:rsidR="00471C9E" w:rsidP="00310808" w:rsidRDefault="00471C9E" w14:paraId="23CFC72D" w14:textId="77777777">
            <w:pPr>
              <w:spacing w:after="0"/>
              <w:rPr>
                <w:rFonts w:ascii="Consolas" w:hAnsi="Consolas"/>
                <w:sz w:val="20"/>
                <w:szCs w:val="20"/>
              </w:rPr>
            </w:pPr>
            <w:r w:rsidRPr="00766C2C">
              <w:rPr>
                <w:rFonts w:ascii="Consolas" w:hAnsi="Consolas"/>
                <w:sz w:val="20"/>
                <w:szCs w:val="20"/>
              </w:rPr>
              <w:t xml:space="preserve">                "id": "218067dd-ffd2-4f0f-b0a2-76e199658ac0",</w:t>
            </w:r>
          </w:p>
          <w:p w:rsidRPr="00766C2C" w:rsidR="00471C9E" w:rsidP="00310808" w:rsidRDefault="00471C9E" w14:paraId="7518BC12"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50F3FD9E"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3B5572A3"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UKCore-Organization-RBV-Example&amp;quot; &lt;/p&gt;&lt;/div&gt;&lt;/div&gt;"</w:t>
            </w:r>
          </w:p>
          <w:p w:rsidRPr="00766C2C" w:rsidR="00471C9E" w:rsidP="00310808" w:rsidRDefault="00471C9E" w14:paraId="581BA1B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716F245"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06591B4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378674F"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5D20067B" w14:textId="77777777">
            <w:pPr>
              <w:spacing w:after="0"/>
              <w:rPr>
                <w:rFonts w:ascii="Consolas" w:hAnsi="Consolas"/>
                <w:sz w:val="20"/>
                <w:szCs w:val="20"/>
              </w:rPr>
            </w:pPr>
            <w:r w:rsidRPr="00766C2C">
              <w:rPr>
                <w:rFonts w:ascii="Consolas" w:hAnsi="Consolas"/>
                <w:sz w:val="20"/>
                <w:szCs w:val="20"/>
              </w:rPr>
              <w:t xml:space="preserve">                        "value": "RBV"</w:t>
            </w:r>
          </w:p>
          <w:p w:rsidRPr="00766C2C" w:rsidR="00471C9E" w:rsidP="00310808" w:rsidRDefault="00471C9E" w14:paraId="30A5932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B0AD2F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94B8C51"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7252E9AC"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71DB5B0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40ED66"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60E0164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FC392CA" w14:textId="77777777">
            <w:pPr>
              <w:spacing w:after="0"/>
              <w:rPr>
                <w:rFonts w:ascii="Consolas" w:hAnsi="Consolas"/>
                <w:sz w:val="20"/>
                <w:szCs w:val="20"/>
              </w:rPr>
            </w:pPr>
            <w:r w:rsidRPr="00766C2C">
              <w:rPr>
                <w:rFonts w:ascii="Consolas" w:hAnsi="Consolas"/>
                <w:sz w:val="20"/>
                <w:szCs w:val="20"/>
              </w:rPr>
              <w:t xml:space="preserve">                                "system": "http://terminology.hl7.org/CodeSystem/organization-type",</w:t>
            </w:r>
          </w:p>
          <w:p w:rsidRPr="00766C2C" w:rsidR="00471C9E" w:rsidP="00310808" w:rsidRDefault="00471C9E" w14:paraId="5CE2FF8F" w14:textId="77777777">
            <w:pPr>
              <w:spacing w:after="0"/>
              <w:rPr>
                <w:rFonts w:ascii="Consolas" w:hAnsi="Consolas"/>
                <w:sz w:val="20"/>
                <w:szCs w:val="20"/>
              </w:rPr>
            </w:pPr>
            <w:r w:rsidRPr="00766C2C">
              <w:rPr>
                <w:rFonts w:ascii="Consolas" w:hAnsi="Consolas"/>
                <w:sz w:val="20"/>
                <w:szCs w:val="20"/>
              </w:rPr>
              <w:t xml:space="preserve">                                "code": "prov",</w:t>
            </w:r>
          </w:p>
          <w:p w:rsidRPr="00766C2C" w:rsidR="00471C9E" w:rsidP="00310808" w:rsidRDefault="00471C9E" w14:paraId="0B73094A" w14:textId="77777777">
            <w:pPr>
              <w:spacing w:after="0"/>
              <w:rPr>
                <w:rFonts w:ascii="Consolas" w:hAnsi="Consolas"/>
                <w:sz w:val="20"/>
                <w:szCs w:val="20"/>
              </w:rPr>
            </w:pPr>
            <w:r w:rsidRPr="00766C2C">
              <w:rPr>
                <w:rFonts w:ascii="Consolas" w:hAnsi="Consolas"/>
                <w:sz w:val="20"/>
                <w:szCs w:val="20"/>
              </w:rPr>
              <w:t xml:space="preserve">                                "display": "Healthcare Provider"</w:t>
            </w:r>
          </w:p>
          <w:p w:rsidRPr="00766C2C" w:rsidR="00471C9E" w:rsidP="00310808" w:rsidRDefault="00471C9E" w14:paraId="5738046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B0E60F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1AB241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93AAC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50C08EF" w14:textId="77777777">
            <w:pPr>
              <w:spacing w:after="0"/>
              <w:rPr>
                <w:rFonts w:ascii="Consolas" w:hAnsi="Consolas"/>
                <w:sz w:val="20"/>
                <w:szCs w:val="20"/>
              </w:rPr>
            </w:pPr>
            <w:r w:rsidRPr="00766C2C">
              <w:rPr>
                <w:rFonts w:ascii="Consolas" w:hAnsi="Consolas"/>
                <w:sz w:val="20"/>
                <w:szCs w:val="20"/>
              </w:rPr>
              <w:t xml:space="preserve">                "name": "NHS Trust - THE CHRISTIE NHS FOUNDATION TRUST",</w:t>
            </w:r>
          </w:p>
          <w:p w:rsidRPr="00766C2C" w:rsidR="00471C9E" w:rsidP="00310808" w:rsidRDefault="00471C9E" w14:paraId="49BF94E9"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55C0918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79C9F12"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2E8F4F01"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4AD6AE8E" w14:textId="77777777">
            <w:pPr>
              <w:spacing w:after="0"/>
              <w:rPr>
                <w:rFonts w:ascii="Consolas" w:hAnsi="Consolas"/>
                <w:sz w:val="20"/>
                <w:szCs w:val="20"/>
              </w:rPr>
            </w:pPr>
            <w:r w:rsidRPr="00766C2C">
              <w:rPr>
                <w:rFonts w:ascii="Consolas" w:hAnsi="Consolas"/>
                <w:sz w:val="20"/>
                <w:szCs w:val="20"/>
              </w:rPr>
              <w:t xml:space="preserve">                            "550 WILMSLOW ROAD",</w:t>
            </w:r>
          </w:p>
          <w:p w:rsidRPr="00766C2C" w:rsidR="00471C9E" w:rsidP="00310808" w:rsidRDefault="00471C9E" w14:paraId="28F36B95" w14:textId="77777777">
            <w:pPr>
              <w:spacing w:after="0"/>
              <w:rPr>
                <w:rFonts w:ascii="Consolas" w:hAnsi="Consolas"/>
                <w:sz w:val="20"/>
                <w:szCs w:val="20"/>
              </w:rPr>
            </w:pPr>
            <w:r w:rsidRPr="00766C2C">
              <w:rPr>
                <w:rFonts w:ascii="Consolas" w:hAnsi="Consolas"/>
                <w:sz w:val="20"/>
                <w:szCs w:val="20"/>
              </w:rPr>
              <w:t xml:space="preserve">                            "WITHINGTON"</w:t>
            </w:r>
          </w:p>
          <w:p w:rsidRPr="00766C2C" w:rsidR="00471C9E" w:rsidP="00310808" w:rsidRDefault="00471C9E" w14:paraId="1D72FF7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BFEF0B" w14:textId="77777777">
            <w:pPr>
              <w:spacing w:after="0"/>
              <w:rPr>
                <w:rFonts w:ascii="Consolas" w:hAnsi="Consolas"/>
                <w:sz w:val="20"/>
                <w:szCs w:val="20"/>
              </w:rPr>
            </w:pPr>
            <w:r w:rsidRPr="00766C2C">
              <w:rPr>
                <w:rFonts w:ascii="Consolas" w:hAnsi="Consolas"/>
                <w:sz w:val="20"/>
                <w:szCs w:val="20"/>
              </w:rPr>
              <w:t xml:space="preserve">                        "city": "Manchester",</w:t>
            </w:r>
          </w:p>
          <w:p w:rsidRPr="00766C2C" w:rsidR="00471C9E" w:rsidP="00310808" w:rsidRDefault="00471C9E" w14:paraId="61425F46" w14:textId="77777777">
            <w:pPr>
              <w:spacing w:after="0"/>
              <w:rPr>
                <w:rFonts w:ascii="Consolas" w:hAnsi="Consolas"/>
                <w:sz w:val="20"/>
                <w:szCs w:val="20"/>
              </w:rPr>
            </w:pPr>
            <w:r w:rsidRPr="00766C2C">
              <w:rPr>
                <w:rFonts w:ascii="Consolas" w:hAnsi="Consolas"/>
                <w:sz w:val="20"/>
                <w:szCs w:val="20"/>
              </w:rPr>
              <w:t xml:space="preserve">                        "postalCode": "M20 4BX"</w:t>
            </w:r>
          </w:p>
          <w:p w:rsidRPr="00766C2C" w:rsidR="00471C9E" w:rsidP="00310808" w:rsidRDefault="00471C9E" w14:paraId="4A4DD7F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7623EC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F0E0B6F" w14:textId="77777777">
            <w:pPr>
              <w:spacing w:after="0"/>
              <w:rPr>
                <w:rFonts w:ascii="Consolas" w:hAnsi="Consolas"/>
                <w:sz w:val="20"/>
                <w:szCs w:val="20"/>
              </w:rPr>
            </w:pPr>
            <w:r w:rsidRPr="00766C2C">
              <w:rPr>
                <w:rFonts w:ascii="Consolas" w:hAnsi="Consolas"/>
                <w:sz w:val="20"/>
                <w:szCs w:val="20"/>
              </w:rPr>
              <w:t xml:space="preserve">                "partOf": {</w:t>
            </w:r>
          </w:p>
          <w:p w:rsidRPr="00766C2C" w:rsidR="00471C9E" w:rsidP="00310808" w:rsidRDefault="00471C9E" w14:paraId="58D9B0A9"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325B2FAB" w14:textId="77777777">
            <w:pPr>
              <w:spacing w:after="0"/>
              <w:rPr>
                <w:rFonts w:ascii="Consolas" w:hAnsi="Consolas"/>
                <w:sz w:val="20"/>
                <w:szCs w:val="20"/>
              </w:rPr>
            </w:pPr>
            <w:r w:rsidRPr="00766C2C">
              <w:rPr>
                <w:rFonts w:ascii="Consolas" w:hAnsi="Consolas"/>
                <w:sz w:val="20"/>
                <w:szCs w:val="20"/>
              </w:rPr>
              <w:t xml:space="preserve">                        "system": "https://fhir.nhs.uk/Id/ods-organization-code",</w:t>
            </w:r>
          </w:p>
          <w:p w:rsidRPr="00766C2C" w:rsidR="00471C9E" w:rsidP="00310808" w:rsidRDefault="00471C9E" w14:paraId="6F4078A7" w14:textId="77777777">
            <w:pPr>
              <w:spacing w:after="0"/>
              <w:rPr>
                <w:rFonts w:ascii="Consolas" w:hAnsi="Consolas"/>
                <w:sz w:val="20"/>
                <w:szCs w:val="20"/>
              </w:rPr>
            </w:pPr>
            <w:r w:rsidRPr="00766C2C">
              <w:rPr>
                <w:rFonts w:ascii="Consolas" w:hAnsi="Consolas"/>
                <w:sz w:val="20"/>
                <w:szCs w:val="20"/>
              </w:rPr>
              <w:t xml:space="preserve">                        "value": "QOP"</w:t>
            </w:r>
          </w:p>
          <w:p w:rsidRPr="00766C2C" w:rsidR="00471C9E" w:rsidP="00310808" w:rsidRDefault="00471C9E" w14:paraId="17618E1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94BFBB"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298C2554" w14:textId="77777777">
            <w:pPr>
              <w:spacing w:after="0"/>
              <w:rPr>
                <w:rFonts w:ascii="Consolas" w:hAnsi="Consolas"/>
                <w:sz w:val="20"/>
                <w:szCs w:val="20"/>
              </w:rPr>
            </w:pPr>
            <w:r w:rsidRPr="00766C2C">
              <w:rPr>
                <w:rFonts w:ascii="Consolas" w:hAnsi="Consolas"/>
                <w:sz w:val="20"/>
                <w:szCs w:val="20"/>
              </w:rPr>
              <w:t xml:space="preserve">                "contact": [</w:t>
            </w:r>
          </w:p>
          <w:p w:rsidRPr="00766C2C" w:rsidR="00471C9E" w:rsidP="00310808" w:rsidRDefault="00471C9E" w14:paraId="0080CA6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7E2994D" w14:textId="77777777">
            <w:pPr>
              <w:spacing w:after="0"/>
              <w:rPr>
                <w:rFonts w:ascii="Consolas" w:hAnsi="Consolas"/>
                <w:sz w:val="20"/>
                <w:szCs w:val="20"/>
              </w:rPr>
            </w:pPr>
            <w:r w:rsidRPr="00766C2C">
              <w:rPr>
                <w:rFonts w:ascii="Consolas" w:hAnsi="Consolas"/>
                <w:sz w:val="20"/>
                <w:szCs w:val="20"/>
              </w:rPr>
              <w:t xml:space="preserve">                        "purpose": {</w:t>
            </w:r>
          </w:p>
          <w:p w:rsidRPr="00766C2C" w:rsidR="00471C9E" w:rsidP="00310808" w:rsidRDefault="00471C9E" w14:paraId="7B2019C7"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989E7C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A8E445D" w14:textId="77777777">
            <w:pPr>
              <w:spacing w:after="0"/>
              <w:rPr>
                <w:rFonts w:ascii="Consolas" w:hAnsi="Consolas"/>
                <w:sz w:val="20"/>
                <w:szCs w:val="20"/>
              </w:rPr>
            </w:pPr>
            <w:r w:rsidRPr="00766C2C">
              <w:rPr>
                <w:rFonts w:ascii="Consolas" w:hAnsi="Consolas"/>
                <w:sz w:val="20"/>
                <w:szCs w:val="20"/>
              </w:rPr>
              <w:t xml:space="preserve">                                    "system": "http://terminology.hl7.org/CodeSystem/contactentity-type",</w:t>
            </w:r>
          </w:p>
          <w:p w:rsidRPr="00766C2C" w:rsidR="00471C9E" w:rsidP="00310808" w:rsidRDefault="00471C9E" w14:paraId="1EE19A06" w14:textId="77777777">
            <w:pPr>
              <w:spacing w:after="0"/>
              <w:rPr>
                <w:rFonts w:ascii="Consolas" w:hAnsi="Consolas"/>
                <w:sz w:val="20"/>
                <w:szCs w:val="20"/>
              </w:rPr>
            </w:pPr>
            <w:r w:rsidRPr="00766C2C">
              <w:rPr>
                <w:rFonts w:ascii="Consolas" w:hAnsi="Consolas"/>
                <w:sz w:val="20"/>
                <w:szCs w:val="20"/>
              </w:rPr>
              <w:t xml:space="preserve">                                    "code": "ADMIN",</w:t>
            </w:r>
          </w:p>
          <w:p w:rsidRPr="00766C2C" w:rsidR="00471C9E" w:rsidP="00310808" w:rsidRDefault="00471C9E" w14:paraId="4FDEA3C8" w14:textId="77777777">
            <w:pPr>
              <w:spacing w:after="0"/>
              <w:rPr>
                <w:rFonts w:ascii="Consolas" w:hAnsi="Consolas"/>
                <w:sz w:val="20"/>
                <w:szCs w:val="20"/>
              </w:rPr>
            </w:pPr>
            <w:r w:rsidRPr="00766C2C">
              <w:rPr>
                <w:rFonts w:ascii="Consolas" w:hAnsi="Consolas"/>
                <w:sz w:val="20"/>
                <w:szCs w:val="20"/>
              </w:rPr>
              <w:t xml:space="preserve">                                    "display": "Administrative"</w:t>
            </w:r>
          </w:p>
          <w:p w:rsidRPr="00766C2C" w:rsidR="00471C9E" w:rsidP="00310808" w:rsidRDefault="00471C9E" w14:paraId="2B3E141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946C9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416172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E83CFAC"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61C2C76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868DD64" w14:textId="77777777">
            <w:pPr>
              <w:spacing w:after="0"/>
              <w:rPr>
                <w:rFonts w:ascii="Consolas" w:hAnsi="Consolas"/>
                <w:sz w:val="20"/>
                <w:szCs w:val="20"/>
              </w:rPr>
            </w:pPr>
            <w:r w:rsidRPr="00766C2C">
              <w:rPr>
                <w:rFonts w:ascii="Consolas" w:hAnsi="Consolas"/>
                <w:sz w:val="20"/>
                <w:szCs w:val="20"/>
              </w:rPr>
              <w:t xml:space="preserve">                                "system": "phone",</w:t>
            </w:r>
          </w:p>
          <w:p w:rsidRPr="00766C2C" w:rsidR="00471C9E" w:rsidP="00310808" w:rsidRDefault="00471C9E" w14:paraId="3A01FB6D" w14:textId="77777777">
            <w:pPr>
              <w:spacing w:after="0"/>
              <w:rPr>
                <w:rFonts w:ascii="Consolas" w:hAnsi="Consolas"/>
                <w:sz w:val="20"/>
                <w:szCs w:val="20"/>
              </w:rPr>
            </w:pPr>
            <w:r w:rsidRPr="00766C2C">
              <w:rPr>
                <w:rFonts w:ascii="Consolas" w:hAnsi="Consolas"/>
                <w:sz w:val="20"/>
                <w:szCs w:val="20"/>
              </w:rPr>
              <w:t xml:space="preserve">                                "value": "01614463000"</w:t>
            </w:r>
          </w:p>
          <w:p w:rsidRPr="00766C2C" w:rsidR="00471C9E" w:rsidP="00310808" w:rsidRDefault="00471C9E" w14:paraId="791763F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16376C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D0FEB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FC8C2C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3E5B971" w14:textId="77777777">
            <w:pPr>
              <w:spacing w:after="0"/>
              <w:rPr>
                <w:rFonts w:ascii="Consolas" w:hAnsi="Consolas"/>
                <w:sz w:val="20"/>
                <w:szCs w:val="20"/>
              </w:rPr>
            </w:pPr>
            <w:r w:rsidRPr="00766C2C">
              <w:rPr>
                <w:rFonts w:ascii="Consolas" w:hAnsi="Consolas"/>
                <w:sz w:val="20"/>
                <w:szCs w:val="20"/>
              </w:rPr>
              <w:t xml:space="preserve">                "endpoint": [</w:t>
            </w:r>
          </w:p>
          <w:p w:rsidRPr="00766C2C" w:rsidR="00471C9E" w:rsidP="00310808" w:rsidRDefault="00471C9E" w14:paraId="2F07F9D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008AC7B" w14:textId="77777777">
            <w:pPr>
              <w:spacing w:after="0"/>
              <w:rPr>
                <w:rFonts w:ascii="Consolas" w:hAnsi="Consolas"/>
                <w:sz w:val="20"/>
                <w:szCs w:val="20"/>
              </w:rPr>
            </w:pPr>
            <w:r w:rsidRPr="00766C2C">
              <w:rPr>
                <w:rFonts w:ascii="Consolas" w:hAnsi="Consolas"/>
                <w:sz w:val="20"/>
                <w:szCs w:val="20"/>
              </w:rPr>
              <w:t xml:space="preserve">                        "display": "UKCore-Endpoint-RBV-Example"</w:t>
            </w:r>
          </w:p>
          <w:p w:rsidRPr="00766C2C" w:rsidR="00471C9E" w:rsidP="00310808" w:rsidRDefault="00471C9E" w14:paraId="47CDE2C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082661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93E3E9"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759B5422" w14:textId="77777777">
            <w:pPr>
              <w:spacing w:after="0"/>
              <w:rPr>
                <w:rFonts w:ascii="Consolas" w:hAnsi="Consolas"/>
                <w:sz w:val="20"/>
                <w:szCs w:val="20"/>
              </w:rPr>
            </w:pPr>
            <w:r w:rsidRPr="00766C2C">
              <w:rPr>
                <w:rFonts w:ascii="Consolas" w:hAnsi="Consolas"/>
                <w:sz w:val="20"/>
                <w:szCs w:val="20"/>
              </w:rPr>
              <w:t xml:space="preserve">                    "versionId": "f828dc5e-e304-4844-b024-4d4a792ef813",</w:t>
            </w:r>
          </w:p>
          <w:p w:rsidRPr="00766C2C" w:rsidR="00471C9E" w:rsidP="00310808" w:rsidRDefault="00471C9E" w14:paraId="62F78B2B" w14:textId="77777777">
            <w:pPr>
              <w:spacing w:after="0"/>
              <w:rPr>
                <w:rFonts w:ascii="Consolas" w:hAnsi="Consolas"/>
                <w:sz w:val="20"/>
                <w:szCs w:val="20"/>
              </w:rPr>
            </w:pPr>
            <w:r w:rsidRPr="00766C2C">
              <w:rPr>
                <w:rFonts w:ascii="Consolas" w:hAnsi="Consolas"/>
                <w:sz w:val="20"/>
                <w:szCs w:val="20"/>
              </w:rPr>
              <w:t xml:space="preserve">                    "lastUpdated": "2022-08-01T10:07:28.237+00:00"</w:t>
            </w:r>
          </w:p>
          <w:p w:rsidRPr="00766C2C" w:rsidR="00471C9E" w:rsidP="00310808" w:rsidRDefault="00471C9E" w14:paraId="4DA2E35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CF8379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979F53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6C1634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0B4169"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2ED93B14"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5EBC3140" w14:textId="77777777">
            <w:pPr>
              <w:spacing w:after="0"/>
              <w:rPr>
                <w:rFonts w:ascii="Consolas" w:hAnsi="Consolas"/>
                <w:sz w:val="20"/>
                <w:szCs w:val="20"/>
              </w:rPr>
            </w:pPr>
            <w:r w:rsidRPr="00766C2C">
              <w:rPr>
                <w:rFonts w:ascii="Consolas" w:hAnsi="Consolas"/>
                <w:sz w:val="20"/>
                <w:szCs w:val="20"/>
              </w:rPr>
              <w:t xml:space="preserve">                "etag": "c21c6c8a-a3c5-4be5-a793-05e1d88e3b7e",</w:t>
            </w:r>
          </w:p>
          <w:p w:rsidRPr="00766C2C" w:rsidR="00471C9E" w:rsidP="00310808" w:rsidRDefault="00471C9E" w14:paraId="74BA4CEC"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/Patient/f52cae9c-81eb-422c-be58-8363e72144aa/_history/c21c6c8a-a3c5-4be5-a793-05e1d88e3b7e",</w:t>
            </w:r>
          </w:p>
          <w:p w:rsidRPr="00766C2C" w:rsidR="00471C9E" w:rsidP="00310808" w:rsidRDefault="00471C9E" w14:paraId="2A25F06C"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0C852E4A" w14:textId="77777777">
            <w:pPr>
              <w:spacing w:after="0"/>
              <w:rPr>
                <w:rFonts w:ascii="Consolas" w:hAnsi="Consolas"/>
                <w:sz w:val="20"/>
                <w:szCs w:val="20"/>
              </w:rPr>
            </w:pPr>
            <w:r w:rsidRPr="00766C2C">
              <w:rPr>
                <w:rFonts w:ascii="Consolas" w:hAnsi="Consolas"/>
                <w:sz w:val="20"/>
                <w:szCs w:val="20"/>
              </w:rPr>
              <w:t xml:space="preserve">                "lastModified": "2022-08-01T10:07:28.245+00:00"</w:t>
            </w:r>
          </w:p>
          <w:p w:rsidRPr="00766C2C" w:rsidR="00471C9E" w:rsidP="00310808" w:rsidRDefault="00471C9E" w14:paraId="6C4D723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222D389"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3D1A13D9" w14:textId="77777777">
            <w:pPr>
              <w:spacing w:after="0"/>
              <w:rPr>
                <w:rFonts w:ascii="Consolas" w:hAnsi="Consolas"/>
                <w:sz w:val="20"/>
                <w:szCs w:val="20"/>
              </w:rPr>
            </w:pPr>
            <w:r w:rsidRPr="00766C2C">
              <w:rPr>
                <w:rFonts w:ascii="Consolas" w:hAnsi="Consolas"/>
                <w:sz w:val="20"/>
                <w:szCs w:val="20"/>
              </w:rPr>
              <w:t xml:space="preserve">                "resourceType": "Patient",</w:t>
            </w:r>
          </w:p>
          <w:p w:rsidRPr="00766C2C" w:rsidR="00471C9E" w:rsidP="00310808" w:rsidRDefault="00471C9E" w14:paraId="2C784705" w14:textId="77777777">
            <w:pPr>
              <w:spacing w:after="0"/>
              <w:rPr>
                <w:rFonts w:ascii="Consolas" w:hAnsi="Consolas"/>
                <w:sz w:val="20"/>
                <w:szCs w:val="20"/>
              </w:rPr>
            </w:pPr>
            <w:r w:rsidRPr="00766C2C">
              <w:rPr>
                <w:rFonts w:ascii="Consolas" w:hAnsi="Consolas"/>
                <w:sz w:val="20"/>
                <w:szCs w:val="20"/>
              </w:rPr>
              <w:t xml:space="preserve">                "id": "f52cae9c-81eb-422c-be58-8363e72144aa",</w:t>
            </w:r>
          </w:p>
          <w:p w:rsidRPr="00766C2C" w:rsidR="00471C9E" w:rsidP="00310808" w:rsidRDefault="00471C9E" w14:paraId="1D4966D5"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23FAAEF4"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63169B9C"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UKCore-Patient-MichealJones-Example&amp;quot; &lt;/p&gt;&lt;/div&gt;&lt;/div&gt;"</w:t>
            </w:r>
          </w:p>
          <w:p w:rsidRPr="00766C2C" w:rsidR="00471C9E" w:rsidP="00310808" w:rsidRDefault="00471C9E" w14:paraId="755C88C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9F7798D" w14:textId="77777777">
            <w:pPr>
              <w:spacing w:after="0"/>
              <w:rPr>
                <w:rFonts w:ascii="Consolas" w:hAnsi="Consolas"/>
                <w:sz w:val="20"/>
                <w:szCs w:val="20"/>
              </w:rPr>
            </w:pPr>
            <w:r w:rsidRPr="00766C2C">
              <w:rPr>
                <w:rFonts w:ascii="Consolas" w:hAnsi="Consolas"/>
                <w:sz w:val="20"/>
                <w:szCs w:val="20"/>
              </w:rPr>
              <w:t xml:space="preserve">                "extension": [</w:t>
            </w:r>
          </w:p>
          <w:p w:rsidRPr="00766C2C" w:rsidR="00471C9E" w:rsidP="00310808" w:rsidRDefault="00471C9E" w14:paraId="25FF18D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6682135" w14:textId="77777777">
            <w:pPr>
              <w:spacing w:after="0"/>
              <w:rPr>
                <w:rFonts w:ascii="Consolas" w:hAnsi="Consolas"/>
                <w:sz w:val="20"/>
                <w:szCs w:val="20"/>
              </w:rPr>
            </w:pPr>
            <w:r w:rsidRPr="00766C2C">
              <w:rPr>
                <w:rFonts w:ascii="Consolas" w:hAnsi="Consolas"/>
                <w:sz w:val="20"/>
                <w:szCs w:val="20"/>
              </w:rPr>
              <w:t xml:space="preserve">                        "url": "https://fhir.hl7.org.uk/StructureDefinition/Extension-UKCore-EthnicCategory",</w:t>
            </w:r>
          </w:p>
          <w:p w:rsidRPr="00766C2C" w:rsidR="00471C9E" w:rsidP="00310808" w:rsidRDefault="00471C9E" w14:paraId="23CEBDD4" w14:textId="77777777">
            <w:pPr>
              <w:spacing w:after="0"/>
              <w:rPr>
                <w:rFonts w:ascii="Consolas" w:hAnsi="Consolas"/>
                <w:sz w:val="20"/>
                <w:szCs w:val="20"/>
              </w:rPr>
            </w:pPr>
            <w:r w:rsidRPr="00766C2C">
              <w:rPr>
                <w:rFonts w:ascii="Consolas" w:hAnsi="Consolas"/>
                <w:sz w:val="20"/>
                <w:szCs w:val="20"/>
              </w:rPr>
              <w:t xml:space="preserve">                        "valueCodeableConcept": {</w:t>
            </w:r>
          </w:p>
          <w:p w:rsidRPr="00766C2C" w:rsidR="00471C9E" w:rsidP="00310808" w:rsidRDefault="00471C9E" w14:paraId="4D55441C" w14:textId="77777777">
            <w:pPr>
              <w:spacing w:after="0"/>
              <w:rPr>
                <w:rFonts w:ascii="Consolas" w:hAnsi="Consolas"/>
                <w:sz w:val="20"/>
                <w:szCs w:val="20"/>
              </w:rPr>
            </w:pPr>
            <w:r w:rsidRPr="00766C2C">
              <w:rPr>
                <w:rFonts w:ascii="Consolas" w:hAnsi="Consolas"/>
                <w:sz w:val="20"/>
                <w:szCs w:val="20"/>
              </w:rPr>
              <w:lastRenderedPageBreak/>
              <w:t xml:space="preserve">                            "coding": [</w:t>
            </w:r>
          </w:p>
          <w:p w:rsidRPr="00766C2C" w:rsidR="00471C9E" w:rsidP="00310808" w:rsidRDefault="00471C9E" w14:paraId="5B22B4B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D7AF84A" w14:textId="77777777">
            <w:pPr>
              <w:spacing w:after="0"/>
              <w:rPr>
                <w:rFonts w:ascii="Consolas" w:hAnsi="Consolas"/>
                <w:sz w:val="20"/>
                <w:szCs w:val="20"/>
              </w:rPr>
            </w:pPr>
            <w:r w:rsidRPr="00766C2C">
              <w:rPr>
                <w:rFonts w:ascii="Consolas" w:hAnsi="Consolas"/>
                <w:sz w:val="20"/>
                <w:szCs w:val="20"/>
              </w:rPr>
              <w:t xml:space="preserve">                                    "system": "https://fhir.hl7.org.uk/CodeSystem/UKCore-EthnicCategoryEngland",</w:t>
            </w:r>
          </w:p>
          <w:p w:rsidRPr="00766C2C" w:rsidR="00471C9E" w:rsidP="00310808" w:rsidRDefault="00471C9E" w14:paraId="519410BD" w14:textId="77777777">
            <w:pPr>
              <w:spacing w:after="0"/>
              <w:rPr>
                <w:rFonts w:ascii="Consolas" w:hAnsi="Consolas"/>
                <w:sz w:val="20"/>
                <w:szCs w:val="20"/>
              </w:rPr>
            </w:pPr>
            <w:r w:rsidRPr="00766C2C">
              <w:rPr>
                <w:rFonts w:ascii="Consolas" w:hAnsi="Consolas"/>
                <w:sz w:val="20"/>
                <w:szCs w:val="20"/>
              </w:rPr>
              <w:t xml:space="preserve">                                    "code": "A",</w:t>
            </w:r>
          </w:p>
          <w:p w:rsidRPr="00766C2C" w:rsidR="00471C9E" w:rsidP="00310808" w:rsidRDefault="00471C9E" w14:paraId="3853050B" w14:textId="77777777">
            <w:pPr>
              <w:spacing w:after="0"/>
              <w:rPr>
                <w:rFonts w:ascii="Consolas" w:hAnsi="Consolas"/>
                <w:sz w:val="20"/>
                <w:szCs w:val="20"/>
              </w:rPr>
            </w:pPr>
            <w:r w:rsidRPr="00766C2C">
              <w:rPr>
                <w:rFonts w:ascii="Consolas" w:hAnsi="Consolas"/>
                <w:sz w:val="20"/>
                <w:szCs w:val="20"/>
              </w:rPr>
              <w:t xml:space="preserve">                                    "display": "White - British"</w:t>
            </w:r>
          </w:p>
          <w:p w:rsidRPr="00766C2C" w:rsidR="00471C9E" w:rsidP="00310808" w:rsidRDefault="00471C9E" w14:paraId="63F53D6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24274E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A8BE13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34BDB4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02782D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D3425B"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41A5652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125E5E2" w14:textId="77777777">
            <w:pPr>
              <w:spacing w:after="0"/>
              <w:rPr>
                <w:rFonts w:ascii="Consolas" w:hAnsi="Consolas"/>
                <w:sz w:val="20"/>
                <w:szCs w:val="20"/>
              </w:rPr>
            </w:pPr>
            <w:r w:rsidRPr="00766C2C">
              <w:rPr>
                <w:rFonts w:ascii="Consolas" w:hAnsi="Consolas"/>
                <w:sz w:val="20"/>
                <w:szCs w:val="20"/>
              </w:rPr>
              <w:t xml:space="preserve">                        "extension": [</w:t>
            </w:r>
          </w:p>
          <w:p w:rsidRPr="00766C2C" w:rsidR="00471C9E" w:rsidP="00310808" w:rsidRDefault="00471C9E" w14:paraId="25F0AD6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D37FE0A" w14:textId="77777777">
            <w:pPr>
              <w:spacing w:after="0"/>
              <w:rPr>
                <w:rFonts w:ascii="Consolas" w:hAnsi="Consolas"/>
                <w:sz w:val="20"/>
                <w:szCs w:val="20"/>
              </w:rPr>
            </w:pPr>
            <w:r w:rsidRPr="00766C2C">
              <w:rPr>
                <w:rFonts w:ascii="Consolas" w:hAnsi="Consolas"/>
                <w:sz w:val="20"/>
                <w:szCs w:val="20"/>
              </w:rPr>
              <w:t xml:space="preserve">                                "url": "https://fhir.hl7.org.uk/StructureDefinition/Extension-UKCore-NHSNumberVerificationStatus",</w:t>
            </w:r>
          </w:p>
          <w:p w:rsidRPr="00766C2C" w:rsidR="00471C9E" w:rsidP="00310808" w:rsidRDefault="00471C9E" w14:paraId="08199386" w14:textId="77777777">
            <w:pPr>
              <w:spacing w:after="0"/>
              <w:rPr>
                <w:rFonts w:ascii="Consolas" w:hAnsi="Consolas"/>
                <w:sz w:val="20"/>
                <w:szCs w:val="20"/>
              </w:rPr>
            </w:pPr>
            <w:r w:rsidRPr="00766C2C">
              <w:rPr>
                <w:rFonts w:ascii="Consolas" w:hAnsi="Consolas"/>
                <w:sz w:val="20"/>
                <w:szCs w:val="20"/>
              </w:rPr>
              <w:t xml:space="preserve">                                "valueCodeableConcept": {</w:t>
            </w:r>
          </w:p>
          <w:p w:rsidRPr="00766C2C" w:rsidR="00471C9E" w:rsidP="00310808" w:rsidRDefault="00471C9E" w14:paraId="583D3B41"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0171E5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F2E895" w14:textId="77777777">
            <w:pPr>
              <w:spacing w:after="0"/>
              <w:rPr>
                <w:rFonts w:ascii="Consolas" w:hAnsi="Consolas"/>
                <w:sz w:val="20"/>
                <w:szCs w:val="20"/>
              </w:rPr>
            </w:pPr>
            <w:r w:rsidRPr="00766C2C">
              <w:rPr>
                <w:rFonts w:ascii="Consolas" w:hAnsi="Consolas"/>
                <w:sz w:val="20"/>
                <w:szCs w:val="20"/>
              </w:rPr>
              <w:t xml:space="preserve">                                            "system": "https://fhir.hl7.org.uk/CodeSystem/UKCore-NHSNumberVerificationStatus",</w:t>
            </w:r>
          </w:p>
          <w:p w:rsidRPr="00766C2C" w:rsidR="00471C9E" w:rsidP="00310808" w:rsidRDefault="00471C9E" w14:paraId="6ED19031" w14:textId="77777777">
            <w:pPr>
              <w:spacing w:after="0"/>
              <w:rPr>
                <w:rFonts w:ascii="Consolas" w:hAnsi="Consolas"/>
                <w:sz w:val="20"/>
                <w:szCs w:val="20"/>
              </w:rPr>
            </w:pPr>
            <w:r w:rsidRPr="00766C2C">
              <w:rPr>
                <w:rFonts w:ascii="Consolas" w:hAnsi="Consolas"/>
                <w:sz w:val="20"/>
                <w:szCs w:val="20"/>
              </w:rPr>
              <w:t xml:space="preserve">                                            "code": "number-present-and-verified",</w:t>
            </w:r>
          </w:p>
          <w:p w:rsidRPr="00766C2C" w:rsidR="00471C9E" w:rsidP="00310808" w:rsidRDefault="00471C9E" w14:paraId="78958F80" w14:textId="77777777">
            <w:pPr>
              <w:spacing w:after="0"/>
              <w:rPr>
                <w:rFonts w:ascii="Consolas" w:hAnsi="Consolas"/>
                <w:sz w:val="20"/>
                <w:szCs w:val="20"/>
              </w:rPr>
            </w:pPr>
            <w:r w:rsidRPr="00766C2C">
              <w:rPr>
                <w:rFonts w:ascii="Consolas" w:hAnsi="Consolas"/>
                <w:sz w:val="20"/>
                <w:szCs w:val="20"/>
              </w:rPr>
              <w:t xml:space="preserve">                                            "display": "Number present and verified"</w:t>
            </w:r>
          </w:p>
          <w:p w:rsidRPr="00766C2C" w:rsidR="00471C9E" w:rsidP="00310808" w:rsidRDefault="00471C9E" w14:paraId="1CAF0A5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22BF0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AB5B92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88E2EB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1A42AB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2081D80"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3C60A1F9" w14:textId="77777777">
            <w:pPr>
              <w:spacing w:after="0"/>
              <w:rPr>
                <w:rFonts w:ascii="Consolas" w:hAnsi="Consolas"/>
                <w:sz w:val="20"/>
                <w:szCs w:val="20"/>
              </w:rPr>
            </w:pPr>
            <w:r w:rsidRPr="00766C2C">
              <w:rPr>
                <w:rFonts w:ascii="Consolas" w:hAnsi="Consolas"/>
                <w:sz w:val="20"/>
                <w:szCs w:val="20"/>
              </w:rPr>
              <w:t xml:space="preserve">                        "system": "https://fhir.nhs.uk/Id/nhs-number",</w:t>
            </w:r>
          </w:p>
          <w:p w:rsidRPr="00766C2C" w:rsidR="00471C9E" w:rsidP="00310808" w:rsidRDefault="00471C9E" w14:paraId="6232ABA4" w14:textId="77777777">
            <w:pPr>
              <w:spacing w:after="0"/>
              <w:rPr>
                <w:rFonts w:ascii="Consolas" w:hAnsi="Consolas"/>
                <w:sz w:val="20"/>
                <w:szCs w:val="20"/>
              </w:rPr>
            </w:pPr>
            <w:r w:rsidRPr="00766C2C">
              <w:rPr>
                <w:rFonts w:ascii="Consolas" w:hAnsi="Consolas"/>
                <w:sz w:val="20"/>
                <w:szCs w:val="20"/>
              </w:rPr>
              <w:t xml:space="preserve">                        "value": "9999999999"</w:t>
            </w:r>
          </w:p>
          <w:p w:rsidRPr="00766C2C" w:rsidR="00471C9E" w:rsidP="00310808" w:rsidRDefault="00471C9E" w14:paraId="4CEF98C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EC5013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6CC0BD9" w14:textId="77777777">
            <w:pPr>
              <w:spacing w:after="0"/>
              <w:rPr>
                <w:rFonts w:ascii="Consolas" w:hAnsi="Consolas"/>
                <w:sz w:val="20"/>
                <w:szCs w:val="20"/>
              </w:rPr>
            </w:pPr>
            <w:r w:rsidRPr="00766C2C">
              <w:rPr>
                <w:rFonts w:ascii="Consolas" w:hAnsi="Consolas"/>
                <w:sz w:val="20"/>
                <w:szCs w:val="20"/>
              </w:rPr>
              <w:t xml:space="preserve">                "active": true,</w:t>
            </w:r>
          </w:p>
          <w:p w:rsidRPr="00766C2C" w:rsidR="00471C9E" w:rsidP="00310808" w:rsidRDefault="00471C9E" w14:paraId="5CEF4325" w14:textId="77777777">
            <w:pPr>
              <w:spacing w:after="0"/>
              <w:rPr>
                <w:rFonts w:ascii="Consolas" w:hAnsi="Consolas"/>
                <w:sz w:val="20"/>
                <w:szCs w:val="20"/>
              </w:rPr>
            </w:pPr>
            <w:r w:rsidRPr="00766C2C">
              <w:rPr>
                <w:rFonts w:ascii="Consolas" w:hAnsi="Consolas"/>
                <w:sz w:val="20"/>
                <w:szCs w:val="20"/>
              </w:rPr>
              <w:t xml:space="preserve">                "name": [</w:t>
            </w:r>
          </w:p>
          <w:p w:rsidRPr="00766C2C" w:rsidR="00471C9E" w:rsidP="00310808" w:rsidRDefault="00471C9E" w14:paraId="61EFCEF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7E2A7A0"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5D45882E" w14:textId="77777777">
            <w:pPr>
              <w:spacing w:after="0"/>
              <w:rPr>
                <w:rFonts w:ascii="Consolas" w:hAnsi="Consolas"/>
                <w:sz w:val="20"/>
                <w:szCs w:val="20"/>
              </w:rPr>
            </w:pPr>
            <w:r w:rsidRPr="00766C2C">
              <w:rPr>
                <w:rFonts w:ascii="Consolas" w:hAnsi="Consolas"/>
                <w:sz w:val="20"/>
                <w:szCs w:val="20"/>
              </w:rPr>
              <w:t xml:space="preserve">                        "text": "Michael Jones",</w:t>
            </w:r>
          </w:p>
          <w:p w:rsidRPr="00766C2C" w:rsidR="00471C9E" w:rsidP="00310808" w:rsidRDefault="00471C9E" w14:paraId="4F862B7F" w14:textId="77777777">
            <w:pPr>
              <w:spacing w:after="0"/>
              <w:rPr>
                <w:rFonts w:ascii="Consolas" w:hAnsi="Consolas"/>
                <w:sz w:val="20"/>
                <w:szCs w:val="20"/>
              </w:rPr>
            </w:pPr>
            <w:r w:rsidRPr="00766C2C">
              <w:rPr>
                <w:rFonts w:ascii="Consolas" w:hAnsi="Consolas"/>
                <w:sz w:val="20"/>
                <w:szCs w:val="20"/>
              </w:rPr>
              <w:t xml:space="preserve">                        "family": "Jones",</w:t>
            </w:r>
          </w:p>
          <w:p w:rsidRPr="00766C2C" w:rsidR="00471C9E" w:rsidP="00310808" w:rsidRDefault="00471C9E" w14:paraId="693F785B" w14:textId="77777777">
            <w:pPr>
              <w:spacing w:after="0"/>
              <w:rPr>
                <w:rFonts w:ascii="Consolas" w:hAnsi="Consolas"/>
                <w:sz w:val="20"/>
                <w:szCs w:val="20"/>
              </w:rPr>
            </w:pPr>
            <w:r w:rsidRPr="00766C2C">
              <w:rPr>
                <w:rFonts w:ascii="Consolas" w:hAnsi="Consolas"/>
                <w:sz w:val="20"/>
                <w:szCs w:val="20"/>
              </w:rPr>
              <w:t xml:space="preserve">                        "given": [</w:t>
            </w:r>
          </w:p>
          <w:p w:rsidRPr="00766C2C" w:rsidR="00471C9E" w:rsidP="00310808" w:rsidRDefault="00471C9E" w14:paraId="42F9375D" w14:textId="77777777">
            <w:pPr>
              <w:spacing w:after="0"/>
              <w:rPr>
                <w:rFonts w:ascii="Consolas" w:hAnsi="Consolas"/>
                <w:sz w:val="20"/>
                <w:szCs w:val="20"/>
              </w:rPr>
            </w:pPr>
            <w:r w:rsidRPr="00766C2C">
              <w:rPr>
                <w:rFonts w:ascii="Consolas" w:hAnsi="Consolas"/>
                <w:sz w:val="20"/>
                <w:szCs w:val="20"/>
              </w:rPr>
              <w:t xml:space="preserve">                            "Michael"</w:t>
            </w:r>
          </w:p>
          <w:p w:rsidRPr="00766C2C" w:rsidR="00471C9E" w:rsidP="00310808" w:rsidRDefault="00471C9E" w14:paraId="6DCDD1B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BF4092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C10717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DCC615"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69A7D8C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73489F5" w14:textId="77777777">
            <w:pPr>
              <w:spacing w:after="0"/>
              <w:rPr>
                <w:rFonts w:ascii="Consolas" w:hAnsi="Consolas"/>
                <w:sz w:val="20"/>
                <w:szCs w:val="20"/>
              </w:rPr>
            </w:pPr>
            <w:r w:rsidRPr="00766C2C">
              <w:rPr>
                <w:rFonts w:ascii="Consolas" w:hAnsi="Consolas"/>
                <w:sz w:val="20"/>
                <w:szCs w:val="20"/>
              </w:rPr>
              <w:t xml:space="preserve">                        "system": "phone",</w:t>
            </w:r>
          </w:p>
          <w:p w:rsidRPr="00766C2C" w:rsidR="00471C9E" w:rsidP="00310808" w:rsidRDefault="00471C9E" w14:paraId="659D6E45" w14:textId="77777777">
            <w:pPr>
              <w:spacing w:after="0"/>
              <w:rPr>
                <w:rFonts w:ascii="Consolas" w:hAnsi="Consolas"/>
                <w:sz w:val="20"/>
                <w:szCs w:val="20"/>
              </w:rPr>
            </w:pPr>
            <w:r w:rsidRPr="00766C2C">
              <w:rPr>
                <w:rFonts w:ascii="Consolas" w:hAnsi="Consolas"/>
                <w:sz w:val="20"/>
                <w:szCs w:val="20"/>
              </w:rPr>
              <w:t xml:space="preserve">                        "value": "07920754621"</w:t>
            </w:r>
          </w:p>
          <w:p w:rsidRPr="00766C2C" w:rsidR="00471C9E" w:rsidP="00310808" w:rsidRDefault="00471C9E" w14:paraId="639C26F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89043D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186CAEC" w14:textId="77777777">
            <w:pPr>
              <w:spacing w:after="0"/>
              <w:rPr>
                <w:rFonts w:ascii="Consolas" w:hAnsi="Consolas"/>
                <w:sz w:val="20"/>
                <w:szCs w:val="20"/>
              </w:rPr>
            </w:pPr>
            <w:r w:rsidRPr="00766C2C">
              <w:rPr>
                <w:rFonts w:ascii="Consolas" w:hAnsi="Consolas"/>
                <w:sz w:val="20"/>
                <w:szCs w:val="20"/>
              </w:rPr>
              <w:t xml:space="preserve">                "gender": "male",</w:t>
            </w:r>
          </w:p>
          <w:p w:rsidRPr="00766C2C" w:rsidR="00471C9E" w:rsidP="00310808" w:rsidRDefault="00471C9E" w14:paraId="3B238E7C" w14:textId="77777777">
            <w:pPr>
              <w:spacing w:after="0"/>
              <w:rPr>
                <w:rFonts w:ascii="Consolas" w:hAnsi="Consolas"/>
                <w:sz w:val="20"/>
                <w:szCs w:val="20"/>
              </w:rPr>
            </w:pPr>
            <w:r w:rsidRPr="00766C2C">
              <w:rPr>
                <w:rFonts w:ascii="Consolas" w:hAnsi="Consolas"/>
                <w:sz w:val="20"/>
                <w:szCs w:val="20"/>
              </w:rPr>
              <w:t xml:space="preserve">                "birthDate": "1989-12-08",</w:t>
            </w:r>
          </w:p>
          <w:p w:rsidRPr="00766C2C" w:rsidR="00471C9E" w:rsidP="00310808" w:rsidRDefault="00471C9E" w14:paraId="5E1E0137" w14:textId="77777777">
            <w:pPr>
              <w:spacing w:after="0"/>
              <w:rPr>
                <w:rFonts w:ascii="Consolas" w:hAnsi="Consolas"/>
                <w:sz w:val="20"/>
                <w:szCs w:val="20"/>
              </w:rPr>
            </w:pPr>
            <w:r w:rsidRPr="00766C2C">
              <w:rPr>
                <w:rFonts w:ascii="Consolas" w:hAnsi="Consolas"/>
                <w:sz w:val="20"/>
                <w:szCs w:val="20"/>
              </w:rPr>
              <w:t xml:space="preserve">                "deceasedBoolean": false,</w:t>
            </w:r>
          </w:p>
          <w:p w:rsidRPr="00766C2C" w:rsidR="00471C9E" w:rsidP="00310808" w:rsidRDefault="00471C9E" w14:paraId="40217079"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5DE4B57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A12521A" w14:textId="77777777">
            <w:pPr>
              <w:spacing w:after="0"/>
              <w:rPr>
                <w:rFonts w:ascii="Consolas" w:hAnsi="Consolas"/>
                <w:sz w:val="20"/>
                <w:szCs w:val="20"/>
              </w:rPr>
            </w:pPr>
            <w:r w:rsidRPr="00766C2C">
              <w:rPr>
                <w:rFonts w:ascii="Consolas" w:hAnsi="Consolas"/>
                <w:sz w:val="20"/>
                <w:szCs w:val="20"/>
              </w:rPr>
              <w:lastRenderedPageBreak/>
              <w:t xml:space="preserve">                        "type": "both",</w:t>
            </w:r>
          </w:p>
          <w:p w:rsidRPr="00766C2C" w:rsidR="00471C9E" w:rsidP="00310808" w:rsidRDefault="00471C9E" w14:paraId="1BE467F2"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247460BE" w14:textId="77777777">
            <w:pPr>
              <w:spacing w:after="0"/>
              <w:rPr>
                <w:rFonts w:ascii="Consolas" w:hAnsi="Consolas"/>
                <w:sz w:val="20"/>
                <w:szCs w:val="20"/>
              </w:rPr>
            </w:pPr>
            <w:r w:rsidRPr="00766C2C">
              <w:rPr>
                <w:rFonts w:ascii="Consolas" w:hAnsi="Consolas"/>
                <w:sz w:val="20"/>
                <w:szCs w:val="20"/>
              </w:rPr>
              <w:t xml:space="preserve">                            "48 Astoria Drive"</w:t>
            </w:r>
          </w:p>
          <w:p w:rsidRPr="00766C2C" w:rsidR="00471C9E" w:rsidP="00310808" w:rsidRDefault="00471C9E" w14:paraId="1FB02AD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46887CB" w14:textId="77777777">
            <w:pPr>
              <w:spacing w:after="0"/>
              <w:rPr>
                <w:rFonts w:ascii="Consolas" w:hAnsi="Consolas"/>
                <w:sz w:val="20"/>
                <w:szCs w:val="20"/>
              </w:rPr>
            </w:pPr>
            <w:r w:rsidRPr="00766C2C">
              <w:rPr>
                <w:rFonts w:ascii="Consolas" w:hAnsi="Consolas"/>
                <w:sz w:val="20"/>
                <w:szCs w:val="20"/>
              </w:rPr>
              <w:t xml:space="preserve">                        "city": "Coventry",</w:t>
            </w:r>
          </w:p>
          <w:p w:rsidRPr="00766C2C" w:rsidR="00471C9E" w:rsidP="00310808" w:rsidRDefault="00471C9E" w14:paraId="792E6317" w14:textId="77777777">
            <w:pPr>
              <w:spacing w:after="0"/>
              <w:rPr>
                <w:rFonts w:ascii="Consolas" w:hAnsi="Consolas"/>
                <w:sz w:val="20"/>
                <w:szCs w:val="20"/>
              </w:rPr>
            </w:pPr>
            <w:r w:rsidRPr="00766C2C">
              <w:rPr>
                <w:rFonts w:ascii="Consolas" w:hAnsi="Consolas"/>
                <w:sz w:val="20"/>
                <w:szCs w:val="20"/>
              </w:rPr>
              <w:t xml:space="preserve">                        "postalCode": "CV4 9ZY"</w:t>
            </w:r>
          </w:p>
          <w:p w:rsidRPr="00766C2C" w:rsidR="00471C9E" w:rsidP="00310808" w:rsidRDefault="00471C9E" w14:paraId="039C5C3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08ABBB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550407D" w14:textId="77777777">
            <w:pPr>
              <w:spacing w:after="0"/>
              <w:rPr>
                <w:rFonts w:ascii="Consolas" w:hAnsi="Consolas"/>
                <w:sz w:val="20"/>
                <w:szCs w:val="20"/>
              </w:rPr>
            </w:pPr>
            <w:r w:rsidRPr="00766C2C">
              <w:rPr>
                <w:rFonts w:ascii="Consolas" w:hAnsi="Consolas"/>
                <w:sz w:val="20"/>
                <w:szCs w:val="20"/>
              </w:rPr>
              <w:t xml:space="preserve">                "maritalStatus": {</w:t>
            </w:r>
          </w:p>
          <w:p w:rsidRPr="00766C2C" w:rsidR="00471C9E" w:rsidP="00310808" w:rsidRDefault="00471C9E" w14:paraId="72C6A930"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A5595F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0670490" w14:textId="77777777">
            <w:pPr>
              <w:spacing w:after="0"/>
              <w:rPr>
                <w:rFonts w:ascii="Consolas" w:hAnsi="Consolas"/>
                <w:sz w:val="20"/>
                <w:szCs w:val="20"/>
              </w:rPr>
            </w:pPr>
            <w:r w:rsidRPr="00766C2C">
              <w:rPr>
                <w:rFonts w:ascii="Consolas" w:hAnsi="Consolas"/>
                <w:sz w:val="20"/>
                <w:szCs w:val="20"/>
              </w:rPr>
              <w:t xml:space="preserve">                            "system": "https://fhir.hl7.org.uk/CodeSystem/UKCore-PersonMaritalStatus",</w:t>
            </w:r>
          </w:p>
          <w:p w:rsidRPr="00766C2C" w:rsidR="00471C9E" w:rsidP="00310808" w:rsidRDefault="00471C9E" w14:paraId="1B26EE5E" w14:textId="77777777">
            <w:pPr>
              <w:spacing w:after="0"/>
              <w:rPr>
                <w:rFonts w:ascii="Consolas" w:hAnsi="Consolas"/>
                <w:sz w:val="20"/>
                <w:szCs w:val="20"/>
              </w:rPr>
            </w:pPr>
            <w:r w:rsidRPr="00766C2C">
              <w:rPr>
                <w:rFonts w:ascii="Consolas" w:hAnsi="Consolas"/>
                <w:sz w:val="20"/>
                <w:szCs w:val="20"/>
              </w:rPr>
              <w:t xml:space="preserve">                            "code": "married-or-civil-partner",</w:t>
            </w:r>
          </w:p>
          <w:p w:rsidRPr="00766C2C" w:rsidR="00471C9E" w:rsidP="00310808" w:rsidRDefault="00471C9E" w14:paraId="3F934EC3" w14:textId="77777777">
            <w:pPr>
              <w:spacing w:after="0"/>
              <w:rPr>
                <w:rFonts w:ascii="Consolas" w:hAnsi="Consolas"/>
                <w:sz w:val="20"/>
                <w:szCs w:val="20"/>
              </w:rPr>
            </w:pPr>
            <w:r w:rsidRPr="00766C2C">
              <w:rPr>
                <w:rFonts w:ascii="Consolas" w:hAnsi="Consolas"/>
                <w:sz w:val="20"/>
                <w:szCs w:val="20"/>
              </w:rPr>
              <w:t xml:space="preserve">                            "display": "Married/Civil Partner"</w:t>
            </w:r>
          </w:p>
          <w:p w:rsidRPr="00766C2C" w:rsidR="00471C9E" w:rsidP="00310808" w:rsidRDefault="00471C9E" w14:paraId="114154A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25A2F6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8D9C2B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50E90DC" w14:textId="77777777">
            <w:pPr>
              <w:spacing w:after="0"/>
              <w:rPr>
                <w:rFonts w:ascii="Consolas" w:hAnsi="Consolas"/>
                <w:sz w:val="20"/>
                <w:szCs w:val="20"/>
              </w:rPr>
            </w:pPr>
            <w:r w:rsidRPr="00766C2C">
              <w:rPr>
                <w:rFonts w:ascii="Consolas" w:hAnsi="Consolas"/>
                <w:sz w:val="20"/>
                <w:szCs w:val="20"/>
              </w:rPr>
              <w:t xml:space="preserve">                "multipleBirthBoolean": false,</w:t>
            </w:r>
          </w:p>
          <w:p w:rsidRPr="00766C2C" w:rsidR="00471C9E" w:rsidP="00310808" w:rsidRDefault="00471C9E" w14:paraId="5AD8273B" w14:textId="77777777">
            <w:pPr>
              <w:spacing w:after="0"/>
              <w:rPr>
                <w:rFonts w:ascii="Consolas" w:hAnsi="Consolas"/>
                <w:sz w:val="20"/>
                <w:szCs w:val="20"/>
              </w:rPr>
            </w:pPr>
            <w:r w:rsidRPr="00766C2C">
              <w:rPr>
                <w:rFonts w:ascii="Consolas" w:hAnsi="Consolas"/>
                <w:sz w:val="20"/>
                <w:szCs w:val="20"/>
              </w:rPr>
              <w:t xml:space="preserve">                "contact": [</w:t>
            </w:r>
          </w:p>
          <w:p w:rsidRPr="00766C2C" w:rsidR="00471C9E" w:rsidP="00310808" w:rsidRDefault="00471C9E" w14:paraId="3165DE1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C053800" w14:textId="77777777">
            <w:pPr>
              <w:spacing w:after="0"/>
              <w:rPr>
                <w:rFonts w:ascii="Consolas" w:hAnsi="Consolas"/>
                <w:sz w:val="20"/>
                <w:szCs w:val="20"/>
              </w:rPr>
            </w:pPr>
            <w:r w:rsidRPr="00766C2C">
              <w:rPr>
                <w:rFonts w:ascii="Consolas" w:hAnsi="Consolas"/>
                <w:sz w:val="20"/>
                <w:szCs w:val="20"/>
              </w:rPr>
              <w:t xml:space="preserve">                        "relationship": [</w:t>
            </w:r>
          </w:p>
          <w:p w:rsidRPr="00766C2C" w:rsidR="00471C9E" w:rsidP="00310808" w:rsidRDefault="00471C9E" w14:paraId="5F421B3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61ABDD6"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AF17EB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D968F91" w14:textId="77777777">
            <w:pPr>
              <w:spacing w:after="0"/>
              <w:rPr>
                <w:rFonts w:ascii="Consolas" w:hAnsi="Consolas"/>
                <w:sz w:val="20"/>
                <w:szCs w:val="20"/>
              </w:rPr>
            </w:pPr>
            <w:r w:rsidRPr="00766C2C">
              <w:rPr>
                <w:rFonts w:ascii="Consolas" w:hAnsi="Consolas"/>
                <w:sz w:val="20"/>
                <w:szCs w:val="20"/>
              </w:rPr>
              <w:t xml:space="preserve">                                        "system": "http://terminology.hl7.org/CodeSystem/v3-RoleCode",</w:t>
            </w:r>
          </w:p>
          <w:p w:rsidRPr="00766C2C" w:rsidR="00471C9E" w:rsidP="00310808" w:rsidRDefault="00471C9E" w14:paraId="040E6ECB" w14:textId="77777777">
            <w:pPr>
              <w:spacing w:after="0"/>
              <w:rPr>
                <w:rFonts w:ascii="Consolas" w:hAnsi="Consolas"/>
                <w:sz w:val="20"/>
                <w:szCs w:val="20"/>
              </w:rPr>
            </w:pPr>
            <w:r w:rsidRPr="00766C2C">
              <w:rPr>
                <w:rFonts w:ascii="Consolas" w:hAnsi="Consolas"/>
                <w:sz w:val="20"/>
                <w:szCs w:val="20"/>
              </w:rPr>
              <w:t xml:space="preserve">                                        "code": "SPS",</w:t>
            </w:r>
          </w:p>
          <w:p w:rsidRPr="00766C2C" w:rsidR="00471C9E" w:rsidP="00310808" w:rsidRDefault="00471C9E" w14:paraId="38BD0F4E" w14:textId="77777777">
            <w:pPr>
              <w:spacing w:after="0"/>
              <w:rPr>
                <w:rFonts w:ascii="Consolas" w:hAnsi="Consolas"/>
                <w:sz w:val="20"/>
                <w:szCs w:val="20"/>
              </w:rPr>
            </w:pPr>
            <w:r w:rsidRPr="00766C2C">
              <w:rPr>
                <w:rFonts w:ascii="Consolas" w:hAnsi="Consolas"/>
                <w:sz w:val="20"/>
                <w:szCs w:val="20"/>
              </w:rPr>
              <w:t xml:space="preserve">                                        "display": "spouse"</w:t>
            </w:r>
          </w:p>
          <w:p w:rsidRPr="00766C2C" w:rsidR="00471C9E" w:rsidP="00310808" w:rsidRDefault="00471C9E" w14:paraId="4800E79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C19E4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FE16DB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3A1B1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E2DD12A" w14:textId="77777777">
            <w:pPr>
              <w:spacing w:after="0"/>
              <w:rPr>
                <w:rFonts w:ascii="Consolas" w:hAnsi="Consolas"/>
                <w:sz w:val="20"/>
                <w:szCs w:val="20"/>
              </w:rPr>
            </w:pPr>
            <w:r w:rsidRPr="00766C2C">
              <w:rPr>
                <w:rFonts w:ascii="Consolas" w:hAnsi="Consolas"/>
                <w:sz w:val="20"/>
                <w:szCs w:val="20"/>
              </w:rPr>
              <w:t xml:space="preserve">                        "name": {</w:t>
            </w:r>
          </w:p>
          <w:p w:rsidRPr="00766C2C" w:rsidR="00471C9E" w:rsidP="00310808" w:rsidRDefault="00471C9E" w14:paraId="4EBE1E9C"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6EA92527" w14:textId="77777777">
            <w:pPr>
              <w:spacing w:after="0"/>
              <w:rPr>
                <w:rFonts w:ascii="Consolas" w:hAnsi="Consolas"/>
                <w:sz w:val="20"/>
                <w:szCs w:val="20"/>
              </w:rPr>
            </w:pPr>
            <w:r w:rsidRPr="00766C2C">
              <w:rPr>
                <w:rFonts w:ascii="Consolas" w:hAnsi="Consolas"/>
                <w:sz w:val="20"/>
                <w:szCs w:val="20"/>
              </w:rPr>
              <w:t xml:space="preserve">                            "text": "Jane Jones",</w:t>
            </w:r>
          </w:p>
          <w:p w:rsidRPr="00766C2C" w:rsidR="00471C9E" w:rsidP="00310808" w:rsidRDefault="00471C9E" w14:paraId="6A034B3E" w14:textId="77777777">
            <w:pPr>
              <w:spacing w:after="0"/>
              <w:rPr>
                <w:rFonts w:ascii="Consolas" w:hAnsi="Consolas"/>
                <w:sz w:val="20"/>
                <w:szCs w:val="20"/>
              </w:rPr>
            </w:pPr>
            <w:r w:rsidRPr="00766C2C">
              <w:rPr>
                <w:rFonts w:ascii="Consolas" w:hAnsi="Consolas"/>
                <w:sz w:val="20"/>
                <w:szCs w:val="20"/>
              </w:rPr>
              <w:t xml:space="preserve">                            "family": "Jones",</w:t>
            </w:r>
          </w:p>
          <w:p w:rsidRPr="00766C2C" w:rsidR="00471C9E" w:rsidP="00310808" w:rsidRDefault="00471C9E" w14:paraId="1B6A6FF4" w14:textId="77777777">
            <w:pPr>
              <w:spacing w:after="0"/>
              <w:rPr>
                <w:rFonts w:ascii="Consolas" w:hAnsi="Consolas"/>
                <w:sz w:val="20"/>
                <w:szCs w:val="20"/>
              </w:rPr>
            </w:pPr>
            <w:r w:rsidRPr="00766C2C">
              <w:rPr>
                <w:rFonts w:ascii="Consolas" w:hAnsi="Consolas"/>
                <w:sz w:val="20"/>
                <w:szCs w:val="20"/>
              </w:rPr>
              <w:t xml:space="preserve">                            "given": [</w:t>
            </w:r>
          </w:p>
          <w:p w:rsidRPr="00766C2C" w:rsidR="00471C9E" w:rsidP="00310808" w:rsidRDefault="00471C9E" w14:paraId="5D55A2BB" w14:textId="77777777">
            <w:pPr>
              <w:spacing w:after="0"/>
              <w:rPr>
                <w:rFonts w:ascii="Consolas" w:hAnsi="Consolas"/>
                <w:sz w:val="20"/>
                <w:szCs w:val="20"/>
              </w:rPr>
            </w:pPr>
            <w:r w:rsidRPr="00766C2C">
              <w:rPr>
                <w:rFonts w:ascii="Consolas" w:hAnsi="Consolas"/>
                <w:sz w:val="20"/>
                <w:szCs w:val="20"/>
              </w:rPr>
              <w:t xml:space="preserve">                                "Jane"</w:t>
            </w:r>
          </w:p>
          <w:p w:rsidRPr="00766C2C" w:rsidR="00471C9E" w:rsidP="00310808" w:rsidRDefault="00471C9E" w14:paraId="3950B78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89D767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BD72E9D" w14:textId="77777777">
            <w:pPr>
              <w:spacing w:after="0"/>
              <w:rPr>
                <w:rFonts w:ascii="Consolas" w:hAnsi="Consolas"/>
                <w:sz w:val="20"/>
                <w:szCs w:val="20"/>
              </w:rPr>
            </w:pPr>
            <w:r w:rsidRPr="00766C2C">
              <w:rPr>
                <w:rFonts w:ascii="Consolas" w:hAnsi="Consolas"/>
                <w:sz w:val="20"/>
                <w:szCs w:val="20"/>
              </w:rPr>
              <w:t xml:space="preserve">                        "telecom": [</w:t>
            </w:r>
          </w:p>
          <w:p w:rsidRPr="00766C2C" w:rsidR="00471C9E" w:rsidP="00310808" w:rsidRDefault="00471C9E" w14:paraId="0924266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AE1666D" w14:textId="77777777">
            <w:pPr>
              <w:spacing w:after="0"/>
              <w:rPr>
                <w:rFonts w:ascii="Consolas" w:hAnsi="Consolas"/>
                <w:sz w:val="20"/>
                <w:szCs w:val="20"/>
              </w:rPr>
            </w:pPr>
            <w:r w:rsidRPr="00766C2C">
              <w:rPr>
                <w:rFonts w:ascii="Consolas" w:hAnsi="Consolas"/>
                <w:sz w:val="20"/>
                <w:szCs w:val="20"/>
              </w:rPr>
              <w:t xml:space="preserve">                                "system": "phone",</w:t>
            </w:r>
          </w:p>
          <w:p w:rsidRPr="00766C2C" w:rsidR="00471C9E" w:rsidP="00310808" w:rsidRDefault="00471C9E" w14:paraId="442341DC" w14:textId="77777777">
            <w:pPr>
              <w:spacing w:after="0"/>
              <w:rPr>
                <w:rFonts w:ascii="Consolas" w:hAnsi="Consolas"/>
                <w:sz w:val="20"/>
                <w:szCs w:val="20"/>
              </w:rPr>
            </w:pPr>
            <w:r w:rsidRPr="00766C2C">
              <w:rPr>
                <w:rFonts w:ascii="Consolas" w:hAnsi="Consolas"/>
                <w:sz w:val="20"/>
                <w:szCs w:val="20"/>
              </w:rPr>
              <w:t xml:space="preserve">                                "value": "079468308869"</w:t>
            </w:r>
          </w:p>
          <w:p w:rsidRPr="00766C2C" w:rsidR="00471C9E" w:rsidP="00310808" w:rsidRDefault="00471C9E" w14:paraId="17A25BB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AA5E15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8C36AC0" w14:textId="77777777">
            <w:pPr>
              <w:spacing w:after="0"/>
              <w:rPr>
                <w:rFonts w:ascii="Consolas" w:hAnsi="Consolas"/>
                <w:sz w:val="20"/>
                <w:szCs w:val="20"/>
              </w:rPr>
            </w:pPr>
            <w:r w:rsidRPr="00766C2C">
              <w:rPr>
                <w:rFonts w:ascii="Consolas" w:hAnsi="Consolas"/>
                <w:sz w:val="20"/>
                <w:szCs w:val="20"/>
              </w:rPr>
              <w:t xml:space="preserve">                        "address": {</w:t>
            </w:r>
          </w:p>
          <w:p w:rsidRPr="00766C2C" w:rsidR="00471C9E" w:rsidP="00310808" w:rsidRDefault="00471C9E" w14:paraId="5BE329E8" w14:textId="77777777">
            <w:pPr>
              <w:spacing w:after="0"/>
              <w:rPr>
                <w:rFonts w:ascii="Consolas" w:hAnsi="Consolas"/>
                <w:sz w:val="20"/>
                <w:szCs w:val="20"/>
              </w:rPr>
            </w:pPr>
            <w:r w:rsidRPr="00766C2C">
              <w:rPr>
                <w:rFonts w:ascii="Consolas" w:hAnsi="Consolas"/>
                <w:sz w:val="20"/>
                <w:szCs w:val="20"/>
              </w:rPr>
              <w:t xml:space="preserve">                            "type": "both",</w:t>
            </w:r>
          </w:p>
          <w:p w:rsidRPr="00766C2C" w:rsidR="00471C9E" w:rsidP="00310808" w:rsidRDefault="00471C9E" w14:paraId="34CB812C" w14:textId="77777777">
            <w:pPr>
              <w:spacing w:after="0"/>
              <w:rPr>
                <w:rFonts w:ascii="Consolas" w:hAnsi="Consolas"/>
                <w:sz w:val="20"/>
                <w:szCs w:val="20"/>
              </w:rPr>
            </w:pPr>
            <w:r w:rsidRPr="00766C2C">
              <w:rPr>
                <w:rFonts w:ascii="Consolas" w:hAnsi="Consolas"/>
                <w:sz w:val="20"/>
                <w:szCs w:val="20"/>
              </w:rPr>
              <w:t xml:space="preserve">                            "line": [</w:t>
            </w:r>
          </w:p>
          <w:p w:rsidRPr="00766C2C" w:rsidR="00471C9E" w:rsidP="00310808" w:rsidRDefault="00471C9E" w14:paraId="7E27514B" w14:textId="77777777">
            <w:pPr>
              <w:spacing w:after="0"/>
              <w:rPr>
                <w:rFonts w:ascii="Consolas" w:hAnsi="Consolas"/>
                <w:sz w:val="20"/>
                <w:szCs w:val="20"/>
              </w:rPr>
            </w:pPr>
            <w:r w:rsidRPr="00766C2C">
              <w:rPr>
                <w:rFonts w:ascii="Consolas" w:hAnsi="Consolas"/>
                <w:sz w:val="20"/>
                <w:szCs w:val="20"/>
              </w:rPr>
              <w:t xml:space="preserve">                                "48 Astoria Drive"</w:t>
            </w:r>
          </w:p>
          <w:p w:rsidRPr="00766C2C" w:rsidR="00471C9E" w:rsidP="00310808" w:rsidRDefault="00471C9E" w14:paraId="4566A20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63DE03" w14:textId="77777777">
            <w:pPr>
              <w:spacing w:after="0"/>
              <w:rPr>
                <w:rFonts w:ascii="Consolas" w:hAnsi="Consolas"/>
                <w:sz w:val="20"/>
                <w:szCs w:val="20"/>
              </w:rPr>
            </w:pPr>
            <w:r w:rsidRPr="00766C2C">
              <w:rPr>
                <w:rFonts w:ascii="Consolas" w:hAnsi="Consolas"/>
                <w:sz w:val="20"/>
                <w:szCs w:val="20"/>
              </w:rPr>
              <w:t xml:space="preserve">                            "city": "Coventry",</w:t>
            </w:r>
          </w:p>
          <w:p w:rsidRPr="00766C2C" w:rsidR="00471C9E" w:rsidP="00310808" w:rsidRDefault="00471C9E" w14:paraId="4B48D448" w14:textId="77777777">
            <w:pPr>
              <w:spacing w:after="0"/>
              <w:rPr>
                <w:rFonts w:ascii="Consolas" w:hAnsi="Consolas"/>
                <w:sz w:val="20"/>
                <w:szCs w:val="20"/>
              </w:rPr>
            </w:pPr>
            <w:r w:rsidRPr="00766C2C">
              <w:rPr>
                <w:rFonts w:ascii="Consolas" w:hAnsi="Consolas"/>
                <w:sz w:val="20"/>
                <w:szCs w:val="20"/>
              </w:rPr>
              <w:t xml:space="preserve">                            "postalCode": "CV4 9ZY"</w:t>
            </w:r>
          </w:p>
          <w:p w:rsidRPr="00766C2C" w:rsidR="00471C9E" w:rsidP="00310808" w:rsidRDefault="00471C9E" w14:paraId="4404BB0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87D277" w14:textId="77777777">
            <w:pPr>
              <w:spacing w:after="0"/>
              <w:rPr>
                <w:rFonts w:ascii="Consolas" w:hAnsi="Consolas"/>
                <w:sz w:val="20"/>
                <w:szCs w:val="20"/>
              </w:rPr>
            </w:pPr>
            <w:r w:rsidRPr="00766C2C">
              <w:rPr>
                <w:rFonts w:ascii="Consolas" w:hAnsi="Consolas"/>
                <w:sz w:val="20"/>
                <w:szCs w:val="20"/>
              </w:rPr>
              <w:t xml:space="preserve">                        "gender": "female"</w:t>
            </w:r>
          </w:p>
          <w:p w:rsidRPr="00766C2C" w:rsidR="00471C9E" w:rsidP="00310808" w:rsidRDefault="00471C9E" w14:paraId="69A1C75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E684F1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2AEBE9C" w14:textId="77777777">
            <w:pPr>
              <w:spacing w:after="0"/>
              <w:rPr>
                <w:rFonts w:ascii="Consolas" w:hAnsi="Consolas"/>
                <w:sz w:val="20"/>
                <w:szCs w:val="20"/>
              </w:rPr>
            </w:pPr>
            <w:r w:rsidRPr="00766C2C">
              <w:rPr>
                <w:rFonts w:ascii="Consolas" w:hAnsi="Consolas"/>
                <w:sz w:val="20"/>
                <w:szCs w:val="20"/>
              </w:rPr>
              <w:t xml:space="preserve">                "communication": [</w:t>
            </w:r>
          </w:p>
          <w:p w:rsidRPr="00766C2C" w:rsidR="00471C9E" w:rsidP="00310808" w:rsidRDefault="00471C9E" w14:paraId="04D32265"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32DB2741" w14:textId="77777777">
            <w:pPr>
              <w:spacing w:after="0"/>
              <w:rPr>
                <w:rFonts w:ascii="Consolas" w:hAnsi="Consolas"/>
                <w:sz w:val="20"/>
                <w:szCs w:val="20"/>
              </w:rPr>
            </w:pPr>
            <w:r w:rsidRPr="00766C2C">
              <w:rPr>
                <w:rFonts w:ascii="Consolas" w:hAnsi="Consolas"/>
                <w:sz w:val="20"/>
                <w:szCs w:val="20"/>
              </w:rPr>
              <w:t xml:space="preserve">                        "language": {</w:t>
            </w:r>
          </w:p>
          <w:p w:rsidRPr="00766C2C" w:rsidR="00471C9E" w:rsidP="00310808" w:rsidRDefault="00471C9E" w14:paraId="1C7DB9AE"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E4900F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1B7077D" w14:textId="77777777">
            <w:pPr>
              <w:spacing w:after="0"/>
              <w:rPr>
                <w:rFonts w:ascii="Consolas" w:hAnsi="Consolas"/>
                <w:sz w:val="20"/>
                <w:szCs w:val="20"/>
              </w:rPr>
            </w:pPr>
            <w:r w:rsidRPr="00766C2C">
              <w:rPr>
                <w:rFonts w:ascii="Consolas" w:hAnsi="Consolas"/>
                <w:sz w:val="20"/>
                <w:szCs w:val="20"/>
              </w:rPr>
              <w:t xml:space="preserve">                                    "system": "https://fhir.hl7.org.uk/CodeSystem/UKCore-HumanLanguage",</w:t>
            </w:r>
          </w:p>
          <w:p w:rsidRPr="00766C2C" w:rsidR="00471C9E" w:rsidP="00310808" w:rsidRDefault="00471C9E" w14:paraId="15A7435B" w14:textId="77777777">
            <w:pPr>
              <w:spacing w:after="0"/>
              <w:rPr>
                <w:rFonts w:ascii="Consolas" w:hAnsi="Consolas"/>
                <w:sz w:val="20"/>
                <w:szCs w:val="20"/>
              </w:rPr>
            </w:pPr>
            <w:r w:rsidRPr="00766C2C">
              <w:rPr>
                <w:rFonts w:ascii="Consolas" w:hAnsi="Consolas"/>
                <w:sz w:val="20"/>
                <w:szCs w:val="20"/>
              </w:rPr>
              <w:t xml:space="preserve">                                    "code": "en",</w:t>
            </w:r>
          </w:p>
          <w:p w:rsidRPr="00766C2C" w:rsidR="00471C9E" w:rsidP="00310808" w:rsidRDefault="00471C9E" w14:paraId="4CCFBC5F" w14:textId="77777777">
            <w:pPr>
              <w:spacing w:after="0"/>
              <w:rPr>
                <w:rFonts w:ascii="Consolas" w:hAnsi="Consolas"/>
                <w:sz w:val="20"/>
                <w:szCs w:val="20"/>
              </w:rPr>
            </w:pPr>
            <w:r w:rsidRPr="00766C2C">
              <w:rPr>
                <w:rFonts w:ascii="Consolas" w:hAnsi="Consolas"/>
                <w:sz w:val="20"/>
                <w:szCs w:val="20"/>
              </w:rPr>
              <w:t xml:space="preserve">                                    "display": "English"</w:t>
            </w:r>
          </w:p>
          <w:p w:rsidRPr="00766C2C" w:rsidR="00471C9E" w:rsidP="00310808" w:rsidRDefault="00471C9E" w14:paraId="587A58D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8AED8C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BFAF6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2B9AD9B" w14:textId="77777777">
            <w:pPr>
              <w:spacing w:after="0"/>
              <w:rPr>
                <w:rFonts w:ascii="Consolas" w:hAnsi="Consolas"/>
                <w:sz w:val="20"/>
                <w:szCs w:val="20"/>
              </w:rPr>
            </w:pPr>
            <w:r w:rsidRPr="00766C2C">
              <w:rPr>
                <w:rFonts w:ascii="Consolas" w:hAnsi="Consolas"/>
                <w:sz w:val="20"/>
                <w:szCs w:val="20"/>
              </w:rPr>
              <w:t xml:space="preserve">                        "preferred": true</w:t>
            </w:r>
          </w:p>
          <w:p w:rsidRPr="00766C2C" w:rsidR="00471C9E" w:rsidP="00310808" w:rsidRDefault="00471C9E" w14:paraId="3845F85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F53E93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1266F6C" w14:textId="77777777">
            <w:pPr>
              <w:spacing w:after="0"/>
              <w:rPr>
                <w:rFonts w:ascii="Consolas" w:hAnsi="Consolas"/>
                <w:sz w:val="20"/>
                <w:szCs w:val="20"/>
              </w:rPr>
            </w:pPr>
            <w:r w:rsidRPr="00766C2C">
              <w:rPr>
                <w:rFonts w:ascii="Consolas" w:hAnsi="Consolas"/>
                <w:sz w:val="20"/>
                <w:szCs w:val="20"/>
              </w:rPr>
              <w:t xml:space="preserve">                "generalPractitioner": [</w:t>
            </w:r>
          </w:p>
          <w:p w:rsidRPr="00766C2C" w:rsidR="00471C9E" w:rsidP="00310808" w:rsidRDefault="00471C9E" w14:paraId="3A8D3BB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7384E71"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/Practitioner/a24d1784-7b8b-4707-bd29-6b0e05b5263d"</w:t>
            </w:r>
          </w:p>
          <w:p w:rsidRPr="00766C2C" w:rsidR="00471C9E" w:rsidP="00310808" w:rsidRDefault="00471C9E" w14:paraId="262639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378549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A51F913" w14:textId="77777777">
            <w:pPr>
              <w:spacing w:after="0"/>
              <w:rPr>
                <w:rFonts w:ascii="Consolas" w:hAnsi="Consolas"/>
                <w:sz w:val="20"/>
                <w:szCs w:val="20"/>
              </w:rPr>
            </w:pPr>
            <w:r w:rsidRPr="00766C2C">
              <w:rPr>
                <w:rFonts w:ascii="Consolas" w:hAnsi="Consolas"/>
                <w:sz w:val="20"/>
                <w:szCs w:val="20"/>
              </w:rPr>
              <w:t xml:space="preserve">                "managingOrganization": {</w:t>
            </w:r>
          </w:p>
          <w:p w:rsidRPr="00766C2C" w:rsidR="00471C9E" w:rsidP="00310808" w:rsidRDefault="00471C9E" w14:paraId="15CD2E0A"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/Organization/85f46c69-36e1-41e3-8e4f-c001013919c8"</w:t>
            </w:r>
          </w:p>
          <w:p w:rsidRPr="00766C2C" w:rsidR="00471C9E" w:rsidP="00310808" w:rsidRDefault="00471C9E" w14:paraId="7B6BEAD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61CC5DE"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48DFC36B" w14:textId="77777777">
            <w:pPr>
              <w:spacing w:after="0"/>
              <w:rPr>
                <w:rFonts w:ascii="Consolas" w:hAnsi="Consolas"/>
                <w:sz w:val="20"/>
                <w:szCs w:val="20"/>
              </w:rPr>
            </w:pPr>
            <w:r w:rsidRPr="00766C2C">
              <w:rPr>
                <w:rFonts w:ascii="Consolas" w:hAnsi="Consolas"/>
                <w:sz w:val="20"/>
                <w:szCs w:val="20"/>
              </w:rPr>
              <w:t xml:space="preserve">                    "versionId": "c21c6c8a-a3c5-4be5-a793-05e1d88e3b7e",</w:t>
            </w:r>
          </w:p>
          <w:p w:rsidRPr="00766C2C" w:rsidR="00471C9E" w:rsidP="00310808" w:rsidRDefault="00471C9E" w14:paraId="4B58BDC2" w14:textId="77777777">
            <w:pPr>
              <w:spacing w:after="0"/>
              <w:rPr>
                <w:rFonts w:ascii="Consolas" w:hAnsi="Consolas"/>
                <w:sz w:val="20"/>
                <w:szCs w:val="20"/>
              </w:rPr>
            </w:pPr>
            <w:r w:rsidRPr="00766C2C">
              <w:rPr>
                <w:rFonts w:ascii="Consolas" w:hAnsi="Consolas"/>
                <w:sz w:val="20"/>
                <w:szCs w:val="20"/>
              </w:rPr>
              <w:t xml:space="preserve">                    "lastUpdated": "2022-08-01T10:07:28.245+00:00"</w:t>
            </w:r>
          </w:p>
          <w:p w:rsidRPr="00766C2C" w:rsidR="00471C9E" w:rsidP="00310808" w:rsidRDefault="00471C9E" w14:paraId="267485C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3E10D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19F71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E29943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C27A784"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/ServiceRequest/7f70bb0c-5792-46d4-bbfd-c48cbcd3895b",</w:t>
            </w:r>
          </w:p>
          <w:p w:rsidRPr="00766C2C" w:rsidR="00471C9E" w:rsidP="00310808" w:rsidRDefault="00471C9E" w14:paraId="1852733C"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2E1B7713" w14:textId="77777777">
            <w:pPr>
              <w:spacing w:after="0"/>
              <w:rPr>
                <w:rFonts w:ascii="Consolas" w:hAnsi="Consolas"/>
                <w:sz w:val="20"/>
                <w:szCs w:val="20"/>
              </w:rPr>
            </w:pPr>
            <w:r w:rsidRPr="00766C2C">
              <w:rPr>
                <w:rFonts w:ascii="Consolas" w:hAnsi="Consolas"/>
                <w:sz w:val="20"/>
                <w:szCs w:val="20"/>
              </w:rPr>
              <w:t xml:space="preserve">                "etag": "4bacc91a-3741-4f86-ab98-b3d34aca2f42",</w:t>
            </w:r>
          </w:p>
          <w:p w:rsidRPr="00766C2C" w:rsidR="00471C9E" w:rsidP="00310808" w:rsidRDefault="00471C9E" w14:paraId="6EB3E92B"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/ServiceRequest/7f70bb0c-5792-46d4-bbfd-c48cbcd3895b/_history/4bacc91a-3741-4f86-ab98-b3d34aca2f42",</w:t>
            </w:r>
          </w:p>
          <w:p w:rsidRPr="00766C2C" w:rsidR="00471C9E" w:rsidP="00310808" w:rsidRDefault="00471C9E" w14:paraId="07050B97"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679A41CC" w14:textId="77777777">
            <w:pPr>
              <w:spacing w:after="0"/>
              <w:rPr>
                <w:rFonts w:ascii="Consolas" w:hAnsi="Consolas"/>
                <w:sz w:val="20"/>
                <w:szCs w:val="20"/>
              </w:rPr>
            </w:pPr>
            <w:r w:rsidRPr="00766C2C">
              <w:rPr>
                <w:rFonts w:ascii="Consolas" w:hAnsi="Consolas"/>
                <w:sz w:val="20"/>
                <w:szCs w:val="20"/>
              </w:rPr>
              <w:t xml:space="preserve">                "lastModified": "2022-08-01T10:07:28.255+00:00"</w:t>
            </w:r>
          </w:p>
          <w:p w:rsidRPr="00766C2C" w:rsidR="00471C9E" w:rsidP="00310808" w:rsidRDefault="00471C9E" w14:paraId="23DB13D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693F133"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1498F4D1" w14:textId="77777777">
            <w:pPr>
              <w:spacing w:after="0"/>
              <w:rPr>
                <w:rFonts w:ascii="Consolas" w:hAnsi="Consolas"/>
                <w:sz w:val="20"/>
                <w:szCs w:val="20"/>
              </w:rPr>
            </w:pPr>
            <w:r w:rsidRPr="00766C2C">
              <w:rPr>
                <w:rFonts w:ascii="Consolas" w:hAnsi="Consolas"/>
                <w:sz w:val="20"/>
                <w:szCs w:val="20"/>
              </w:rPr>
              <w:t xml:space="preserve">                "resourceType": "ServiceRequest",</w:t>
            </w:r>
          </w:p>
          <w:p w:rsidRPr="00766C2C" w:rsidR="00471C9E" w:rsidP="00310808" w:rsidRDefault="00471C9E" w14:paraId="4AF4ADBF" w14:textId="77777777">
            <w:pPr>
              <w:spacing w:after="0"/>
              <w:rPr>
                <w:rFonts w:ascii="Consolas" w:hAnsi="Consolas"/>
                <w:sz w:val="20"/>
                <w:szCs w:val="20"/>
              </w:rPr>
            </w:pPr>
            <w:r w:rsidRPr="00766C2C">
              <w:rPr>
                <w:rFonts w:ascii="Consolas" w:hAnsi="Consolas"/>
                <w:sz w:val="20"/>
                <w:szCs w:val="20"/>
              </w:rPr>
              <w:t xml:space="preserve">                "id": "7f70bb0c-5792-46d4-bbfd-c48cbcd3895b",</w:t>
            </w:r>
          </w:p>
          <w:p w:rsidRPr="00766C2C" w:rsidR="00471C9E" w:rsidP="00310808" w:rsidRDefault="00471C9E" w14:paraId="27BA5E97"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33CB9768"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247C2E60"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UKCore-ServiceRequest-MichaelJonesDYPDRequest-Example&amp;quot; &lt;/p&gt;&lt;/div&gt;&lt;/div&gt;"</w:t>
            </w:r>
          </w:p>
          <w:p w:rsidRPr="00766C2C" w:rsidR="00471C9E" w:rsidP="00310808" w:rsidRDefault="00471C9E" w14:paraId="4B0BD83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07195F0"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4091CC4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560965" w14:textId="77777777">
            <w:pPr>
              <w:spacing w:after="0"/>
              <w:rPr>
                <w:rFonts w:ascii="Consolas" w:hAnsi="Consolas"/>
                <w:sz w:val="20"/>
                <w:szCs w:val="20"/>
              </w:rPr>
            </w:pPr>
            <w:r w:rsidRPr="00766C2C">
              <w:rPr>
                <w:rFonts w:ascii="Consolas" w:hAnsi="Consolas"/>
                <w:sz w:val="20"/>
                <w:szCs w:val="20"/>
              </w:rPr>
              <w:t xml:space="preserve">                        "system": "https://www.christie.nhs.uk/ehr",</w:t>
            </w:r>
          </w:p>
          <w:p w:rsidRPr="00766C2C" w:rsidR="00471C9E" w:rsidP="00310808" w:rsidRDefault="00471C9E" w14:paraId="63B34679" w14:textId="77777777">
            <w:pPr>
              <w:spacing w:after="0"/>
              <w:rPr>
                <w:rFonts w:ascii="Consolas" w:hAnsi="Consolas"/>
                <w:sz w:val="20"/>
                <w:szCs w:val="20"/>
              </w:rPr>
            </w:pPr>
            <w:r w:rsidRPr="00766C2C">
              <w:rPr>
                <w:rFonts w:ascii="Consolas" w:hAnsi="Consolas"/>
                <w:sz w:val="20"/>
                <w:szCs w:val="20"/>
              </w:rPr>
              <w:t xml:space="preserve">                        "value": "LabOrder123456",</w:t>
            </w:r>
          </w:p>
          <w:p w:rsidRPr="00766C2C" w:rsidR="00471C9E" w:rsidP="00310808" w:rsidRDefault="00471C9E" w14:paraId="6FA3878A" w14:textId="77777777">
            <w:pPr>
              <w:spacing w:after="0"/>
              <w:rPr>
                <w:rFonts w:ascii="Consolas" w:hAnsi="Consolas"/>
                <w:sz w:val="20"/>
                <w:szCs w:val="20"/>
              </w:rPr>
            </w:pPr>
            <w:r w:rsidRPr="00766C2C">
              <w:rPr>
                <w:rFonts w:ascii="Consolas" w:hAnsi="Consolas"/>
                <w:sz w:val="20"/>
                <w:szCs w:val="20"/>
              </w:rPr>
              <w:t xml:space="preserve">                        "assigner": {</w:t>
            </w:r>
          </w:p>
          <w:p w:rsidRPr="00766C2C" w:rsidR="00471C9E" w:rsidP="00310808" w:rsidRDefault="00471C9E" w14:paraId="6F93B570"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/Organization/218067dd-ffd2-4f0f-b0a2-76e199658ac0"</w:t>
            </w:r>
          </w:p>
          <w:p w:rsidRPr="00766C2C" w:rsidR="00471C9E" w:rsidP="00310808" w:rsidRDefault="00471C9E" w14:paraId="10A470B8"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0F84ED0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98609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62732D1" w14:textId="77777777">
            <w:pPr>
              <w:spacing w:after="0"/>
              <w:rPr>
                <w:rFonts w:ascii="Consolas" w:hAnsi="Consolas"/>
                <w:sz w:val="20"/>
                <w:szCs w:val="20"/>
              </w:rPr>
            </w:pPr>
            <w:r w:rsidRPr="00766C2C">
              <w:rPr>
                <w:rFonts w:ascii="Consolas" w:hAnsi="Consolas"/>
                <w:sz w:val="20"/>
                <w:szCs w:val="20"/>
              </w:rPr>
              <w:t xml:space="preserve">                "instantiatesUri": [</w:t>
            </w:r>
          </w:p>
          <w:p w:rsidRPr="00766C2C" w:rsidR="00471C9E" w:rsidP="00310808" w:rsidRDefault="00471C9E" w14:paraId="48D54222" w14:textId="77777777">
            <w:pPr>
              <w:spacing w:after="0"/>
              <w:rPr>
                <w:rFonts w:ascii="Consolas" w:hAnsi="Consolas"/>
                <w:sz w:val="20"/>
                <w:szCs w:val="20"/>
              </w:rPr>
            </w:pPr>
            <w:r w:rsidRPr="00766C2C">
              <w:rPr>
                <w:rFonts w:ascii="Consolas" w:hAnsi="Consolas"/>
                <w:sz w:val="20"/>
                <w:szCs w:val="20"/>
              </w:rPr>
              <w:t xml:space="preserve">                    "https://www.england.nhs.uk/wp-content/uploads/2020/11/1869-dpyd-policy-statement.pdf"</w:t>
            </w:r>
          </w:p>
          <w:p w:rsidRPr="00766C2C" w:rsidR="00471C9E" w:rsidP="00310808" w:rsidRDefault="00471C9E" w14:paraId="3856F3C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AD23868" w14:textId="77777777">
            <w:pPr>
              <w:spacing w:after="0"/>
              <w:rPr>
                <w:rFonts w:ascii="Consolas" w:hAnsi="Consolas"/>
                <w:sz w:val="20"/>
                <w:szCs w:val="20"/>
              </w:rPr>
            </w:pPr>
            <w:r w:rsidRPr="00766C2C">
              <w:rPr>
                <w:rFonts w:ascii="Consolas" w:hAnsi="Consolas"/>
                <w:sz w:val="20"/>
                <w:szCs w:val="20"/>
              </w:rPr>
              <w:t xml:space="preserve">                "basedOn": [</w:t>
            </w:r>
          </w:p>
          <w:p w:rsidRPr="00766C2C" w:rsidR="00471C9E" w:rsidP="00310808" w:rsidRDefault="00471C9E" w14:paraId="6DCAF34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DE4C530" w14:textId="77777777">
            <w:pPr>
              <w:spacing w:after="0"/>
              <w:rPr>
                <w:rFonts w:ascii="Consolas" w:hAnsi="Consolas"/>
                <w:sz w:val="20"/>
                <w:szCs w:val="20"/>
              </w:rPr>
            </w:pPr>
            <w:r w:rsidRPr="00766C2C">
              <w:rPr>
                <w:rFonts w:ascii="Consolas" w:hAnsi="Consolas"/>
                <w:sz w:val="20"/>
                <w:szCs w:val="20"/>
              </w:rPr>
              <w:t xml:space="preserve">                        "display": "UKCore-CarePlan-PancreaticCancerPlan-Example"</w:t>
            </w:r>
          </w:p>
          <w:p w:rsidRPr="00766C2C" w:rsidR="00471C9E" w:rsidP="00310808" w:rsidRDefault="00471C9E" w14:paraId="6C6D91C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27EB39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1BBC315" w14:textId="77777777">
            <w:pPr>
              <w:spacing w:after="0"/>
              <w:rPr>
                <w:rFonts w:ascii="Consolas" w:hAnsi="Consolas"/>
                <w:sz w:val="20"/>
                <w:szCs w:val="20"/>
              </w:rPr>
            </w:pPr>
            <w:r w:rsidRPr="00766C2C">
              <w:rPr>
                <w:rFonts w:ascii="Consolas" w:hAnsi="Consolas"/>
                <w:sz w:val="20"/>
                <w:szCs w:val="20"/>
              </w:rPr>
              <w:t xml:space="preserve">                "status": "active",</w:t>
            </w:r>
          </w:p>
          <w:p w:rsidRPr="00766C2C" w:rsidR="00471C9E" w:rsidP="00310808" w:rsidRDefault="00471C9E" w14:paraId="6B37A457" w14:textId="77777777">
            <w:pPr>
              <w:spacing w:after="0"/>
              <w:rPr>
                <w:rFonts w:ascii="Consolas" w:hAnsi="Consolas"/>
                <w:sz w:val="20"/>
                <w:szCs w:val="20"/>
              </w:rPr>
            </w:pPr>
            <w:r w:rsidRPr="00766C2C">
              <w:rPr>
                <w:rFonts w:ascii="Consolas" w:hAnsi="Consolas"/>
                <w:sz w:val="20"/>
                <w:szCs w:val="20"/>
              </w:rPr>
              <w:t xml:space="preserve">                "intent": "order",</w:t>
            </w:r>
          </w:p>
          <w:p w:rsidRPr="00766C2C" w:rsidR="00471C9E" w:rsidP="00310808" w:rsidRDefault="00471C9E" w14:paraId="50A881C9" w14:textId="77777777">
            <w:pPr>
              <w:spacing w:after="0"/>
              <w:rPr>
                <w:rFonts w:ascii="Consolas" w:hAnsi="Consolas"/>
                <w:sz w:val="20"/>
                <w:szCs w:val="20"/>
              </w:rPr>
            </w:pPr>
            <w:r w:rsidRPr="00766C2C">
              <w:rPr>
                <w:rFonts w:ascii="Consolas" w:hAnsi="Consolas"/>
                <w:sz w:val="20"/>
                <w:szCs w:val="20"/>
              </w:rPr>
              <w:t xml:space="preserve">                "category": [</w:t>
            </w:r>
          </w:p>
          <w:p w:rsidRPr="00766C2C" w:rsidR="00471C9E" w:rsidP="00310808" w:rsidRDefault="00471C9E" w14:paraId="6B87D05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44F742A"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072846B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2D19E5"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70472A00" w14:textId="77777777">
            <w:pPr>
              <w:spacing w:after="0"/>
              <w:rPr>
                <w:rFonts w:ascii="Consolas" w:hAnsi="Consolas"/>
                <w:sz w:val="20"/>
                <w:szCs w:val="20"/>
              </w:rPr>
            </w:pPr>
            <w:r w:rsidRPr="00766C2C">
              <w:rPr>
                <w:rFonts w:ascii="Consolas" w:hAnsi="Consolas"/>
                <w:sz w:val="20"/>
                <w:szCs w:val="20"/>
              </w:rPr>
              <w:t xml:space="preserve">                                "code": "108252007",</w:t>
            </w:r>
          </w:p>
          <w:p w:rsidRPr="00766C2C" w:rsidR="00471C9E" w:rsidP="00310808" w:rsidRDefault="00471C9E" w14:paraId="75232A99" w14:textId="77777777">
            <w:pPr>
              <w:spacing w:after="0"/>
              <w:rPr>
                <w:rFonts w:ascii="Consolas" w:hAnsi="Consolas"/>
                <w:sz w:val="20"/>
                <w:szCs w:val="20"/>
              </w:rPr>
            </w:pPr>
            <w:r w:rsidRPr="00766C2C">
              <w:rPr>
                <w:rFonts w:ascii="Consolas" w:hAnsi="Consolas"/>
                <w:sz w:val="20"/>
                <w:szCs w:val="20"/>
              </w:rPr>
              <w:t xml:space="preserve">                                "display": "Laboratory procedure"</w:t>
            </w:r>
          </w:p>
          <w:p w:rsidRPr="00766C2C" w:rsidR="00471C9E" w:rsidP="00310808" w:rsidRDefault="00471C9E" w14:paraId="61261F4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E8BA03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D8E569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89DAFC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46E6BD1" w14:textId="77777777">
            <w:pPr>
              <w:spacing w:after="0"/>
              <w:rPr>
                <w:rFonts w:ascii="Consolas" w:hAnsi="Consolas"/>
                <w:sz w:val="20"/>
                <w:szCs w:val="20"/>
              </w:rPr>
            </w:pPr>
            <w:r w:rsidRPr="00766C2C">
              <w:rPr>
                <w:rFonts w:ascii="Consolas" w:hAnsi="Consolas"/>
                <w:sz w:val="20"/>
                <w:szCs w:val="20"/>
              </w:rPr>
              <w:t xml:space="preserve">                "priority": "routine",</w:t>
            </w:r>
          </w:p>
          <w:p w:rsidRPr="00766C2C" w:rsidR="00471C9E" w:rsidP="00310808" w:rsidRDefault="00471C9E" w14:paraId="2B2B260A" w14:textId="77777777">
            <w:pPr>
              <w:spacing w:after="0"/>
              <w:rPr>
                <w:rFonts w:ascii="Consolas" w:hAnsi="Consolas"/>
                <w:sz w:val="20"/>
                <w:szCs w:val="20"/>
              </w:rPr>
            </w:pPr>
            <w:r w:rsidRPr="00766C2C">
              <w:rPr>
                <w:rFonts w:ascii="Consolas" w:hAnsi="Consolas"/>
                <w:sz w:val="20"/>
                <w:szCs w:val="20"/>
              </w:rPr>
              <w:t xml:space="preserve">                "doNotPerform": false,</w:t>
            </w:r>
          </w:p>
          <w:p w:rsidRPr="00766C2C" w:rsidR="00471C9E" w:rsidP="00310808" w:rsidRDefault="00471C9E" w14:paraId="315F23CD" w14:textId="77777777">
            <w:pPr>
              <w:spacing w:after="0"/>
              <w:rPr>
                <w:rFonts w:ascii="Consolas" w:hAnsi="Consolas"/>
                <w:sz w:val="20"/>
                <w:szCs w:val="20"/>
              </w:rPr>
            </w:pPr>
            <w:r w:rsidRPr="00766C2C">
              <w:rPr>
                <w:rFonts w:ascii="Consolas" w:hAnsi="Consolas"/>
                <w:sz w:val="20"/>
                <w:szCs w:val="20"/>
              </w:rPr>
              <w:t xml:space="preserve">                "code": {</w:t>
            </w:r>
          </w:p>
          <w:p w:rsidRPr="00766C2C" w:rsidR="00471C9E" w:rsidP="00310808" w:rsidRDefault="00471C9E" w14:paraId="29ED44F8"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0E7B9B3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6FF2F07" w14:textId="77777777">
            <w:pPr>
              <w:spacing w:after="0"/>
              <w:rPr>
                <w:rFonts w:ascii="Consolas" w:hAnsi="Consolas"/>
                <w:sz w:val="20"/>
                <w:szCs w:val="20"/>
              </w:rPr>
            </w:pPr>
            <w:r w:rsidRPr="00766C2C">
              <w:rPr>
                <w:rFonts w:ascii="Consolas" w:hAnsi="Consolas"/>
                <w:sz w:val="20"/>
                <w:szCs w:val="20"/>
              </w:rPr>
              <w:t xml:space="preserve">                            "system": "https://www.england.nhs.uk/publication/national-genomic-test-directories",</w:t>
            </w:r>
          </w:p>
          <w:p w:rsidRPr="00766C2C" w:rsidR="00471C9E" w:rsidP="00310808" w:rsidRDefault="00471C9E" w14:paraId="76BBFE66" w14:textId="77777777">
            <w:pPr>
              <w:spacing w:after="0"/>
              <w:rPr>
                <w:rFonts w:ascii="Consolas" w:hAnsi="Consolas"/>
                <w:sz w:val="20"/>
                <w:szCs w:val="20"/>
              </w:rPr>
            </w:pPr>
            <w:r w:rsidRPr="00766C2C">
              <w:rPr>
                <w:rFonts w:ascii="Consolas" w:hAnsi="Consolas"/>
                <w:sz w:val="20"/>
                <w:szCs w:val="20"/>
              </w:rPr>
              <w:t xml:space="preserve">                            "code": "M219.3",</w:t>
            </w:r>
          </w:p>
          <w:p w:rsidRPr="00766C2C" w:rsidR="00471C9E" w:rsidP="00310808" w:rsidRDefault="00471C9E" w14:paraId="251B8D9C" w14:textId="77777777">
            <w:pPr>
              <w:spacing w:after="0"/>
              <w:rPr>
                <w:rFonts w:ascii="Consolas" w:hAnsi="Consolas"/>
                <w:sz w:val="20"/>
                <w:szCs w:val="20"/>
              </w:rPr>
            </w:pPr>
            <w:r w:rsidRPr="00766C2C">
              <w:rPr>
                <w:rFonts w:ascii="Consolas" w:hAnsi="Consolas"/>
                <w:sz w:val="20"/>
                <w:szCs w:val="20"/>
              </w:rPr>
              <w:t xml:space="preserve">                            "display": "DPYD hotspot"</w:t>
            </w:r>
          </w:p>
          <w:p w:rsidRPr="00766C2C" w:rsidR="00471C9E" w:rsidP="00310808" w:rsidRDefault="00471C9E" w14:paraId="2D146B9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36F87F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8C01D5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D319FAB" w14:textId="77777777">
            <w:pPr>
              <w:spacing w:after="0"/>
              <w:rPr>
                <w:rFonts w:ascii="Consolas" w:hAnsi="Consolas"/>
                <w:sz w:val="20"/>
                <w:szCs w:val="20"/>
              </w:rPr>
            </w:pPr>
            <w:r w:rsidRPr="00766C2C">
              <w:rPr>
                <w:rFonts w:ascii="Consolas" w:hAnsi="Consolas"/>
                <w:sz w:val="20"/>
                <w:szCs w:val="20"/>
              </w:rPr>
              <w:t xml:space="preserve">                "subject": {</w:t>
            </w:r>
          </w:p>
          <w:p w:rsidRPr="00766C2C" w:rsidR="00471C9E" w:rsidP="00310808" w:rsidRDefault="00471C9E" w14:paraId="63C72488"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69D1653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1242FAB" w14:textId="77777777">
            <w:pPr>
              <w:spacing w:after="0"/>
              <w:rPr>
                <w:rFonts w:ascii="Consolas" w:hAnsi="Consolas"/>
                <w:sz w:val="20"/>
                <w:szCs w:val="20"/>
              </w:rPr>
            </w:pPr>
            <w:r w:rsidRPr="00766C2C">
              <w:rPr>
                <w:rFonts w:ascii="Consolas" w:hAnsi="Consolas"/>
                <w:sz w:val="20"/>
                <w:szCs w:val="20"/>
              </w:rPr>
              <w:t xml:space="preserve">                "encounter": {</w:t>
            </w:r>
          </w:p>
          <w:p w:rsidRPr="00766C2C" w:rsidR="00471C9E" w:rsidP="00310808" w:rsidRDefault="00471C9E" w14:paraId="04457A4F" w14:textId="77777777">
            <w:pPr>
              <w:spacing w:after="0"/>
              <w:rPr>
                <w:rFonts w:ascii="Consolas" w:hAnsi="Consolas"/>
                <w:sz w:val="20"/>
                <w:szCs w:val="20"/>
              </w:rPr>
            </w:pPr>
            <w:r w:rsidRPr="00766C2C">
              <w:rPr>
                <w:rFonts w:ascii="Consolas" w:hAnsi="Consolas"/>
                <w:sz w:val="20"/>
                <w:szCs w:val="20"/>
              </w:rPr>
              <w:t xml:space="preserve">                    "display": "UKCore-Encounter-OncologyConsultation-Example"</w:t>
            </w:r>
          </w:p>
          <w:p w:rsidRPr="00766C2C" w:rsidR="00471C9E" w:rsidP="00310808" w:rsidRDefault="00471C9E" w14:paraId="7871CB3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08ED93F" w14:textId="77777777">
            <w:pPr>
              <w:spacing w:after="0"/>
              <w:rPr>
                <w:rFonts w:ascii="Consolas" w:hAnsi="Consolas"/>
                <w:sz w:val="20"/>
                <w:szCs w:val="20"/>
              </w:rPr>
            </w:pPr>
            <w:r w:rsidRPr="00766C2C">
              <w:rPr>
                <w:rFonts w:ascii="Consolas" w:hAnsi="Consolas"/>
                <w:sz w:val="20"/>
                <w:szCs w:val="20"/>
              </w:rPr>
              <w:t xml:space="preserve">                "authoredOn": "2022-07-11T09:00:00Z",</w:t>
            </w:r>
          </w:p>
          <w:p w:rsidRPr="00766C2C" w:rsidR="00471C9E" w:rsidP="00310808" w:rsidRDefault="00471C9E" w14:paraId="433129EB" w14:textId="77777777">
            <w:pPr>
              <w:spacing w:after="0"/>
              <w:rPr>
                <w:rFonts w:ascii="Consolas" w:hAnsi="Consolas"/>
                <w:sz w:val="20"/>
                <w:szCs w:val="20"/>
              </w:rPr>
            </w:pPr>
            <w:r w:rsidRPr="00766C2C">
              <w:rPr>
                <w:rFonts w:ascii="Consolas" w:hAnsi="Consolas"/>
                <w:sz w:val="20"/>
                <w:szCs w:val="20"/>
              </w:rPr>
              <w:t xml:space="preserve">                "requester": {</w:t>
            </w:r>
          </w:p>
          <w:p w:rsidRPr="00766C2C" w:rsidR="00471C9E" w:rsidP="00310808" w:rsidRDefault="00471C9E" w14:paraId="5021E2A7"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/Practitioner/832d9c68-685f-4421-ac05-cc23d5c4e619"</w:t>
            </w:r>
          </w:p>
          <w:p w:rsidRPr="00766C2C" w:rsidR="00471C9E" w:rsidP="00310808" w:rsidRDefault="00471C9E" w14:paraId="3F01090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5C4C5D0" w14:textId="77777777">
            <w:pPr>
              <w:spacing w:after="0"/>
              <w:rPr>
                <w:rFonts w:ascii="Consolas" w:hAnsi="Consolas"/>
                <w:sz w:val="20"/>
                <w:szCs w:val="20"/>
              </w:rPr>
            </w:pPr>
            <w:r w:rsidRPr="00766C2C">
              <w:rPr>
                <w:rFonts w:ascii="Consolas" w:hAnsi="Consolas"/>
                <w:sz w:val="20"/>
                <w:szCs w:val="20"/>
              </w:rPr>
              <w:t xml:space="preserve">                "performer": [</w:t>
            </w:r>
          </w:p>
          <w:p w:rsidRPr="00766C2C" w:rsidR="00471C9E" w:rsidP="00310808" w:rsidRDefault="00471C9E" w14:paraId="08E575B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E27779"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/Organization/1b81b2e9-d428-4cf6-8d9f-b3f3e3833430"</w:t>
            </w:r>
          </w:p>
          <w:p w:rsidRPr="00766C2C" w:rsidR="00471C9E" w:rsidP="00310808" w:rsidRDefault="00471C9E" w14:paraId="3C0E566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160B3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1B8BCE8" w14:textId="77777777">
            <w:pPr>
              <w:spacing w:after="0"/>
              <w:rPr>
                <w:rFonts w:ascii="Consolas" w:hAnsi="Consolas"/>
                <w:sz w:val="20"/>
                <w:szCs w:val="20"/>
              </w:rPr>
            </w:pPr>
            <w:r w:rsidRPr="00766C2C">
              <w:rPr>
                <w:rFonts w:ascii="Consolas" w:hAnsi="Consolas"/>
                <w:sz w:val="20"/>
                <w:szCs w:val="20"/>
              </w:rPr>
              <w:t xml:space="preserve">                "reasonCode": [</w:t>
            </w:r>
          </w:p>
          <w:p w:rsidRPr="00766C2C" w:rsidR="00471C9E" w:rsidP="00310808" w:rsidRDefault="00471C9E" w14:paraId="4733E32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C9E24F6"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9FCCA62"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01ECE35A"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77DAADB0" w14:textId="77777777">
            <w:pPr>
              <w:spacing w:after="0"/>
              <w:rPr>
                <w:rFonts w:ascii="Consolas" w:hAnsi="Consolas"/>
                <w:sz w:val="20"/>
                <w:szCs w:val="20"/>
              </w:rPr>
            </w:pPr>
            <w:r w:rsidRPr="00766C2C">
              <w:rPr>
                <w:rFonts w:ascii="Consolas" w:hAnsi="Consolas"/>
                <w:sz w:val="20"/>
                <w:szCs w:val="20"/>
              </w:rPr>
              <w:t xml:space="preserve">                                "code": "363418001",</w:t>
            </w:r>
          </w:p>
          <w:p w:rsidRPr="00766C2C" w:rsidR="00471C9E" w:rsidP="00310808" w:rsidRDefault="00471C9E" w14:paraId="1B462969" w14:textId="77777777">
            <w:pPr>
              <w:spacing w:after="0"/>
              <w:rPr>
                <w:rFonts w:ascii="Consolas" w:hAnsi="Consolas"/>
                <w:sz w:val="20"/>
                <w:szCs w:val="20"/>
              </w:rPr>
            </w:pPr>
            <w:r w:rsidRPr="00766C2C">
              <w:rPr>
                <w:rFonts w:ascii="Consolas" w:hAnsi="Consolas"/>
                <w:sz w:val="20"/>
                <w:szCs w:val="20"/>
              </w:rPr>
              <w:t xml:space="preserve">                                "display": "Malignant tumor of pancreas (disorder)"</w:t>
            </w:r>
          </w:p>
          <w:p w:rsidRPr="00766C2C" w:rsidR="00471C9E" w:rsidP="00310808" w:rsidRDefault="00471C9E" w14:paraId="6DAF5DE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BB2996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DB3AB4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0BFB3A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55C62EB"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144B82E7" w14:textId="77777777">
            <w:pPr>
              <w:spacing w:after="0"/>
              <w:rPr>
                <w:rFonts w:ascii="Consolas" w:hAnsi="Consolas"/>
                <w:sz w:val="20"/>
                <w:szCs w:val="20"/>
              </w:rPr>
            </w:pPr>
            <w:r w:rsidRPr="00766C2C">
              <w:rPr>
                <w:rFonts w:ascii="Consolas" w:hAnsi="Consolas"/>
                <w:sz w:val="20"/>
                <w:szCs w:val="20"/>
              </w:rPr>
              <w:t xml:space="preserve">                    "versionId": "4bacc91a-3741-4f86-ab98-b3d34aca2f42",</w:t>
            </w:r>
          </w:p>
          <w:p w:rsidRPr="00766C2C" w:rsidR="00471C9E" w:rsidP="00310808" w:rsidRDefault="00471C9E" w14:paraId="2FE98DDE" w14:textId="77777777">
            <w:pPr>
              <w:spacing w:after="0"/>
              <w:rPr>
                <w:rFonts w:ascii="Consolas" w:hAnsi="Consolas"/>
                <w:sz w:val="20"/>
                <w:szCs w:val="20"/>
              </w:rPr>
            </w:pPr>
            <w:r w:rsidRPr="00766C2C">
              <w:rPr>
                <w:rFonts w:ascii="Consolas" w:hAnsi="Consolas"/>
                <w:sz w:val="20"/>
                <w:szCs w:val="20"/>
              </w:rPr>
              <w:t xml:space="preserve">                    "lastUpdated": "2022-08-01T10:07:28.255+00:00"</w:t>
            </w:r>
          </w:p>
          <w:p w:rsidRPr="00766C2C" w:rsidR="00471C9E" w:rsidP="00310808" w:rsidRDefault="00471C9E" w14:paraId="2DF44F1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08B369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7B9334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6F0825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3C4CD6B"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/Specimen/e64a0757-f092-47ff-ad36-e8ff0c3b6fa1",</w:t>
            </w:r>
          </w:p>
          <w:p w:rsidRPr="00766C2C" w:rsidR="00471C9E" w:rsidP="00310808" w:rsidRDefault="00471C9E" w14:paraId="60097A34"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66A2124D" w14:textId="77777777">
            <w:pPr>
              <w:spacing w:after="0"/>
              <w:rPr>
                <w:rFonts w:ascii="Consolas" w:hAnsi="Consolas"/>
                <w:sz w:val="20"/>
                <w:szCs w:val="20"/>
              </w:rPr>
            </w:pPr>
            <w:r w:rsidRPr="00766C2C">
              <w:rPr>
                <w:rFonts w:ascii="Consolas" w:hAnsi="Consolas"/>
                <w:sz w:val="20"/>
                <w:szCs w:val="20"/>
              </w:rPr>
              <w:t xml:space="preserve">                "etag": "e3f4dfd4-08e1-4dab-9597-a8f2dd786abc",</w:t>
            </w:r>
          </w:p>
          <w:p w:rsidRPr="00766C2C" w:rsidR="00471C9E" w:rsidP="00310808" w:rsidRDefault="00471C9E" w14:paraId="72A50603"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/Specimen/e64a0757-f092-47ff-ad36-e8ff0c3b6fa1/_history/e3f4dfd4-08e1-4dab-9597-a8f2dd786abc",</w:t>
            </w:r>
          </w:p>
          <w:p w:rsidRPr="00766C2C" w:rsidR="00471C9E" w:rsidP="00310808" w:rsidRDefault="00471C9E" w14:paraId="3FE48C76"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3DED6FF2" w14:textId="77777777">
            <w:pPr>
              <w:spacing w:after="0"/>
              <w:rPr>
                <w:rFonts w:ascii="Consolas" w:hAnsi="Consolas"/>
                <w:sz w:val="20"/>
                <w:szCs w:val="20"/>
              </w:rPr>
            </w:pPr>
            <w:r w:rsidRPr="00766C2C">
              <w:rPr>
                <w:rFonts w:ascii="Consolas" w:hAnsi="Consolas"/>
                <w:sz w:val="20"/>
                <w:szCs w:val="20"/>
              </w:rPr>
              <w:t xml:space="preserve">                "lastModified": "2022-08-01T10:07:28.265+00:00"</w:t>
            </w:r>
          </w:p>
          <w:p w:rsidRPr="00766C2C" w:rsidR="00471C9E" w:rsidP="00310808" w:rsidRDefault="00471C9E" w14:paraId="58EC720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1DF4B97"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6E63998C" w14:textId="77777777">
            <w:pPr>
              <w:spacing w:after="0"/>
              <w:rPr>
                <w:rFonts w:ascii="Consolas" w:hAnsi="Consolas"/>
                <w:sz w:val="20"/>
                <w:szCs w:val="20"/>
              </w:rPr>
            </w:pPr>
            <w:r w:rsidRPr="00766C2C">
              <w:rPr>
                <w:rFonts w:ascii="Consolas" w:hAnsi="Consolas"/>
                <w:sz w:val="20"/>
                <w:szCs w:val="20"/>
              </w:rPr>
              <w:t xml:space="preserve">                "resourceType": "Specimen",</w:t>
            </w:r>
          </w:p>
          <w:p w:rsidRPr="00766C2C" w:rsidR="00471C9E" w:rsidP="00310808" w:rsidRDefault="00471C9E" w14:paraId="7E068AD1" w14:textId="77777777">
            <w:pPr>
              <w:spacing w:after="0"/>
              <w:rPr>
                <w:rFonts w:ascii="Consolas" w:hAnsi="Consolas"/>
                <w:sz w:val="20"/>
                <w:szCs w:val="20"/>
              </w:rPr>
            </w:pPr>
            <w:r w:rsidRPr="00766C2C">
              <w:rPr>
                <w:rFonts w:ascii="Consolas" w:hAnsi="Consolas"/>
                <w:sz w:val="20"/>
                <w:szCs w:val="20"/>
              </w:rPr>
              <w:t xml:space="preserve">                "id": "e64a0757-f092-47ff-ad36-e8ff0c3b6fa1",</w:t>
            </w:r>
          </w:p>
          <w:p w:rsidRPr="00766C2C" w:rsidR="00471C9E" w:rsidP="00310808" w:rsidRDefault="00471C9E" w14:paraId="5C08678A"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4978FD76"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41A07A06"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766C2C" w:rsidR="00471C9E" w:rsidP="00310808" w:rsidRDefault="00471C9E" w14:paraId="4476101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0535EDB"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196AA2A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AEE586E" w14:textId="77777777">
            <w:pPr>
              <w:spacing w:after="0"/>
              <w:rPr>
                <w:rFonts w:ascii="Consolas" w:hAnsi="Consolas"/>
                <w:sz w:val="20"/>
                <w:szCs w:val="20"/>
              </w:rPr>
            </w:pPr>
            <w:r w:rsidRPr="00766C2C">
              <w:rPr>
                <w:rFonts w:ascii="Consolas" w:hAnsi="Consolas"/>
                <w:sz w:val="20"/>
                <w:szCs w:val="20"/>
              </w:rPr>
              <w:t xml:space="preserve">                        "system": "https://www.christie.nhs.uk/path",</w:t>
            </w:r>
          </w:p>
          <w:p w:rsidRPr="00766C2C" w:rsidR="00471C9E" w:rsidP="00310808" w:rsidRDefault="00471C9E" w14:paraId="14C3368E" w14:textId="77777777">
            <w:pPr>
              <w:spacing w:after="0"/>
              <w:rPr>
                <w:rFonts w:ascii="Consolas" w:hAnsi="Consolas"/>
                <w:sz w:val="20"/>
                <w:szCs w:val="20"/>
              </w:rPr>
            </w:pPr>
            <w:r w:rsidRPr="00766C2C">
              <w:rPr>
                <w:rFonts w:ascii="Consolas" w:hAnsi="Consolas"/>
                <w:sz w:val="20"/>
                <w:szCs w:val="20"/>
              </w:rPr>
              <w:t xml:space="preserve">                        "value": "Spec123456"</w:t>
            </w:r>
          </w:p>
          <w:p w:rsidRPr="00766C2C" w:rsidR="00471C9E" w:rsidP="00310808" w:rsidRDefault="00471C9E" w14:paraId="2010B34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BBADF3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B12502C" w14:textId="77777777">
            <w:pPr>
              <w:spacing w:after="0"/>
              <w:rPr>
                <w:rFonts w:ascii="Consolas" w:hAnsi="Consolas"/>
                <w:sz w:val="20"/>
                <w:szCs w:val="20"/>
              </w:rPr>
            </w:pPr>
            <w:r w:rsidRPr="00766C2C">
              <w:rPr>
                <w:rFonts w:ascii="Consolas" w:hAnsi="Consolas"/>
                <w:sz w:val="20"/>
                <w:szCs w:val="20"/>
              </w:rPr>
              <w:t xml:space="preserve">                "status": "available",</w:t>
            </w:r>
          </w:p>
          <w:p w:rsidRPr="00766C2C" w:rsidR="00471C9E" w:rsidP="00310808" w:rsidRDefault="00471C9E" w14:paraId="589A5FE1"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355D27E9"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51D0E21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57DB0DE"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51F716CE" w14:textId="77777777">
            <w:pPr>
              <w:spacing w:after="0"/>
              <w:rPr>
                <w:rFonts w:ascii="Consolas" w:hAnsi="Consolas"/>
                <w:sz w:val="20"/>
                <w:szCs w:val="20"/>
              </w:rPr>
            </w:pPr>
            <w:r w:rsidRPr="00766C2C">
              <w:rPr>
                <w:rFonts w:ascii="Consolas" w:hAnsi="Consolas"/>
                <w:sz w:val="20"/>
                <w:szCs w:val="20"/>
              </w:rPr>
              <w:t xml:space="preserve">                            "code": "87612001",</w:t>
            </w:r>
          </w:p>
          <w:p w:rsidRPr="00766C2C" w:rsidR="00471C9E" w:rsidP="00310808" w:rsidRDefault="00471C9E" w14:paraId="0F32B4BB" w14:textId="77777777">
            <w:pPr>
              <w:spacing w:after="0"/>
              <w:rPr>
                <w:rFonts w:ascii="Consolas" w:hAnsi="Consolas"/>
                <w:sz w:val="20"/>
                <w:szCs w:val="20"/>
              </w:rPr>
            </w:pPr>
            <w:r w:rsidRPr="00766C2C">
              <w:rPr>
                <w:rFonts w:ascii="Consolas" w:hAnsi="Consolas"/>
                <w:sz w:val="20"/>
                <w:szCs w:val="20"/>
              </w:rPr>
              <w:t xml:space="preserve">                            "display": "Blood (substance)"</w:t>
            </w:r>
          </w:p>
          <w:p w:rsidRPr="00766C2C" w:rsidR="00471C9E" w:rsidP="00310808" w:rsidRDefault="00471C9E" w14:paraId="274C1FE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E6FF28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7B8CFB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8052D58" w14:textId="77777777">
            <w:pPr>
              <w:spacing w:after="0"/>
              <w:rPr>
                <w:rFonts w:ascii="Consolas" w:hAnsi="Consolas"/>
                <w:sz w:val="20"/>
                <w:szCs w:val="20"/>
              </w:rPr>
            </w:pPr>
            <w:r w:rsidRPr="00766C2C">
              <w:rPr>
                <w:rFonts w:ascii="Consolas" w:hAnsi="Consolas"/>
                <w:sz w:val="20"/>
                <w:szCs w:val="20"/>
              </w:rPr>
              <w:t xml:space="preserve">                "subject": {</w:t>
            </w:r>
          </w:p>
          <w:p w:rsidRPr="00766C2C" w:rsidR="00471C9E" w:rsidP="00310808" w:rsidRDefault="00471C9E" w14:paraId="69A95398"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1FF8EB2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B60FC99" w14:textId="77777777">
            <w:pPr>
              <w:spacing w:after="0"/>
              <w:rPr>
                <w:rFonts w:ascii="Consolas" w:hAnsi="Consolas"/>
                <w:sz w:val="20"/>
                <w:szCs w:val="20"/>
              </w:rPr>
            </w:pPr>
            <w:r w:rsidRPr="00766C2C">
              <w:rPr>
                <w:rFonts w:ascii="Consolas" w:hAnsi="Consolas"/>
                <w:sz w:val="20"/>
                <w:szCs w:val="20"/>
              </w:rPr>
              <w:t xml:space="preserve">                "receivedTime": "2022-07-13T09:00:00Z",</w:t>
            </w:r>
          </w:p>
          <w:p w:rsidRPr="00766C2C" w:rsidR="00471C9E" w:rsidP="00310808" w:rsidRDefault="00471C9E" w14:paraId="42C7487B" w14:textId="77777777">
            <w:pPr>
              <w:spacing w:after="0"/>
              <w:rPr>
                <w:rFonts w:ascii="Consolas" w:hAnsi="Consolas"/>
                <w:sz w:val="20"/>
                <w:szCs w:val="20"/>
              </w:rPr>
            </w:pPr>
            <w:r w:rsidRPr="00766C2C">
              <w:rPr>
                <w:rFonts w:ascii="Consolas" w:hAnsi="Consolas"/>
                <w:sz w:val="20"/>
                <w:szCs w:val="20"/>
              </w:rPr>
              <w:t xml:space="preserve">                "request": [</w:t>
            </w:r>
          </w:p>
          <w:p w:rsidRPr="00766C2C" w:rsidR="00471C9E" w:rsidP="00310808" w:rsidRDefault="00471C9E" w14:paraId="72347AC9"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625764A2"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/ServiceRequest/7f70bb0c-5792-46d4-bbfd-c48cbcd3895b"</w:t>
            </w:r>
          </w:p>
          <w:p w:rsidRPr="00766C2C" w:rsidR="00471C9E" w:rsidP="00310808" w:rsidRDefault="00471C9E" w14:paraId="4DBC7F2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367E9D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483C18A" w14:textId="77777777">
            <w:pPr>
              <w:spacing w:after="0"/>
              <w:rPr>
                <w:rFonts w:ascii="Consolas" w:hAnsi="Consolas"/>
                <w:sz w:val="20"/>
                <w:szCs w:val="20"/>
              </w:rPr>
            </w:pPr>
            <w:r w:rsidRPr="00766C2C">
              <w:rPr>
                <w:rFonts w:ascii="Consolas" w:hAnsi="Consolas"/>
                <w:sz w:val="20"/>
                <w:szCs w:val="20"/>
              </w:rPr>
              <w:t xml:space="preserve">                "collection": {</w:t>
            </w:r>
          </w:p>
          <w:p w:rsidRPr="00766C2C" w:rsidR="00471C9E" w:rsidP="00310808" w:rsidRDefault="00471C9E" w14:paraId="5DA4A771" w14:textId="77777777">
            <w:pPr>
              <w:spacing w:after="0"/>
              <w:rPr>
                <w:rFonts w:ascii="Consolas" w:hAnsi="Consolas"/>
                <w:sz w:val="20"/>
                <w:szCs w:val="20"/>
              </w:rPr>
            </w:pPr>
            <w:r w:rsidRPr="00766C2C">
              <w:rPr>
                <w:rFonts w:ascii="Consolas" w:hAnsi="Consolas"/>
                <w:sz w:val="20"/>
                <w:szCs w:val="20"/>
              </w:rPr>
              <w:t xml:space="preserve">                    "collector": {</w:t>
            </w:r>
          </w:p>
          <w:p w:rsidRPr="00766C2C" w:rsidR="00471C9E" w:rsidP="00310808" w:rsidRDefault="00471C9E" w14:paraId="10B891DD"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/Practitioner/2e524d4b-477f-465c-a29c-ad9655d7c4f2"</w:t>
            </w:r>
          </w:p>
          <w:p w:rsidRPr="00766C2C" w:rsidR="00471C9E" w:rsidP="00310808" w:rsidRDefault="00471C9E" w14:paraId="13C08FC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D585327" w14:textId="77777777">
            <w:pPr>
              <w:spacing w:after="0"/>
              <w:rPr>
                <w:rFonts w:ascii="Consolas" w:hAnsi="Consolas"/>
                <w:sz w:val="20"/>
                <w:szCs w:val="20"/>
              </w:rPr>
            </w:pPr>
            <w:r w:rsidRPr="00766C2C">
              <w:rPr>
                <w:rFonts w:ascii="Consolas" w:hAnsi="Consolas"/>
                <w:sz w:val="20"/>
                <w:szCs w:val="20"/>
              </w:rPr>
              <w:t xml:space="preserve">                    "collectedDateTime": "2022-07-11T09:00:00Z",</w:t>
            </w:r>
          </w:p>
          <w:p w:rsidRPr="00766C2C" w:rsidR="00471C9E" w:rsidP="00310808" w:rsidRDefault="00471C9E" w14:paraId="207AF029" w14:textId="77777777">
            <w:pPr>
              <w:spacing w:after="0"/>
              <w:rPr>
                <w:rFonts w:ascii="Consolas" w:hAnsi="Consolas"/>
                <w:sz w:val="20"/>
                <w:szCs w:val="20"/>
              </w:rPr>
            </w:pPr>
            <w:r w:rsidRPr="00766C2C">
              <w:rPr>
                <w:rFonts w:ascii="Consolas" w:hAnsi="Consolas"/>
                <w:sz w:val="20"/>
                <w:szCs w:val="20"/>
              </w:rPr>
              <w:t xml:space="preserve">                    "quantity": {</w:t>
            </w:r>
          </w:p>
          <w:p w:rsidRPr="00766C2C" w:rsidR="00471C9E" w:rsidP="00310808" w:rsidRDefault="00471C9E" w14:paraId="275C2B70" w14:textId="77777777">
            <w:pPr>
              <w:spacing w:after="0"/>
              <w:rPr>
                <w:rFonts w:ascii="Consolas" w:hAnsi="Consolas"/>
                <w:sz w:val="20"/>
                <w:szCs w:val="20"/>
              </w:rPr>
            </w:pPr>
            <w:r w:rsidRPr="00766C2C">
              <w:rPr>
                <w:rFonts w:ascii="Consolas" w:hAnsi="Consolas"/>
                <w:sz w:val="20"/>
                <w:szCs w:val="20"/>
              </w:rPr>
              <w:t xml:space="preserve">                        "system": "http://unitsofmeasure.org",</w:t>
            </w:r>
          </w:p>
          <w:p w:rsidRPr="00766C2C" w:rsidR="00471C9E" w:rsidP="00310808" w:rsidRDefault="00471C9E" w14:paraId="15FB39A9" w14:textId="77777777">
            <w:pPr>
              <w:spacing w:after="0"/>
              <w:rPr>
                <w:rFonts w:ascii="Consolas" w:hAnsi="Consolas"/>
                <w:sz w:val="20"/>
                <w:szCs w:val="20"/>
              </w:rPr>
            </w:pPr>
            <w:r w:rsidRPr="00766C2C">
              <w:rPr>
                <w:rFonts w:ascii="Consolas" w:hAnsi="Consolas"/>
                <w:sz w:val="20"/>
                <w:szCs w:val="20"/>
              </w:rPr>
              <w:t xml:space="preserve">                        "code": "mL",</w:t>
            </w:r>
          </w:p>
          <w:p w:rsidRPr="00766C2C" w:rsidR="00471C9E" w:rsidP="00310808" w:rsidRDefault="00471C9E" w14:paraId="61DFD74B" w14:textId="77777777">
            <w:pPr>
              <w:spacing w:after="0"/>
              <w:rPr>
                <w:rFonts w:ascii="Consolas" w:hAnsi="Consolas"/>
                <w:sz w:val="20"/>
                <w:szCs w:val="20"/>
              </w:rPr>
            </w:pPr>
            <w:r w:rsidRPr="00766C2C">
              <w:rPr>
                <w:rFonts w:ascii="Consolas" w:hAnsi="Consolas"/>
                <w:sz w:val="20"/>
                <w:szCs w:val="20"/>
              </w:rPr>
              <w:t xml:space="preserve">                        "value": 2.5</w:t>
            </w:r>
          </w:p>
          <w:p w:rsidRPr="00766C2C" w:rsidR="00471C9E" w:rsidP="00310808" w:rsidRDefault="00471C9E" w14:paraId="63533C5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B3F15F3" w14:textId="77777777">
            <w:pPr>
              <w:spacing w:after="0"/>
              <w:rPr>
                <w:rFonts w:ascii="Consolas" w:hAnsi="Consolas"/>
                <w:sz w:val="20"/>
                <w:szCs w:val="20"/>
              </w:rPr>
            </w:pPr>
            <w:r w:rsidRPr="00766C2C">
              <w:rPr>
                <w:rFonts w:ascii="Consolas" w:hAnsi="Consolas"/>
                <w:sz w:val="20"/>
                <w:szCs w:val="20"/>
              </w:rPr>
              <w:t xml:space="preserve">                    "method": {</w:t>
            </w:r>
          </w:p>
          <w:p w:rsidRPr="00766C2C" w:rsidR="00471C9E" w:rsidP="00310808" w:rsidRDefault="00471C9E" w14:paraId="0E39C92C"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59E751C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A3A4E37"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49D7498E" w14:textId="77777777">
            <w:pPr>
              <w:spacing w:after="0"/>
              <w:rPr>
                <w:rFonts w:ascii="Consolas" w:hAnsi="Consolas"/>
                <w:sz w:val="20"/>
                <w:szCs w:val="20"/>
              </w:rPr>
            </w:pPr>
            <w:r w:rsidRPr="00766C2C">
              <w:rPr>
                <w:rFonts w:ascii="Consolas" w:hAnsi="Consolas"/>
                <w:sz w:val="20"/>
                <w:szCs w:val="20"/>
              </w:rPr>
              <w:t xml:space="preserve">                                "code": "129300006",</w:t>
            </w:r>
          </w:p>
          <w:p w:rsidRPr="00766C2C" w:rsidR="00471C9E" w:rsidP="00310808" w:rsidRDefault="00471C9E" w14:paraId="632DA18E" w14:textId="77777777">
            <w:pPr>
              <w:spacing w:after="0"/>
              <w:rPr>
                <w:rFonts w:ascii="Consolas" w:hAnsi="Consolas"/>
                <w:sz w:val="20"/>
                <w:szCs w:val="20"/>
              </w:rPr>
            </w:pPr>
            <w:r w:rsidRPr="00766C2C">
              <w:rPr>
                <w:rFonts w:ascii="Consolas" w:hAnsi="Consolas"/>
                <w:sz w:val="20"/>
                <w:szCs w:val="20"/>
              </w:rPr>
              <w:t xml:space="preserve">                                "display": "Puncture - action"</w:t>
            </w:r>
          </w:p>
          <w:p w:rsidRPr="00766C2C" w:rsidR="00471C9E" w:rsidP="00310808" w:rsidRDefault="00471C9E" w14:paraId="689B9DA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4FCCE9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18D468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3D859B5" w14:textId="77777777">
            <w:pPr>
              <w:spacing w:after="0"/>
              <w:rPr>
                <w:rFonts w:ascii="Consolas" w:hAnsi="Consolas"/>
                <w:sz w:val="20"/>
                <w:szCs w:val="20"/>
              </w:rPr>
            </w:pPr>
            <w:r w:rsidRPr="00766C2C">
              <w:rPr>
                <w:rFonts w:ascii="Consolas" w:hAnsi="Consolas"/>
                <w:sz w:val="20"/>
                <w:szCs w:val="20"/>
              </w:rPr>
              <w:t xml:space="preserve">                    "bodySite": {</w:t>
            </w:r>
          </w:p>
          <w:p w:rsidRPr="00766C2C" w:rsidR="00471C9E" w:rsidP="00310808" w:rsidRDefault="00471C9E" w14:paraId="1DF61700"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04DD0ED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8F8F59"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317B0E1E" w14:textId="77777777">
            <w:pPr>
              <w:spacing w:after="0"/>
              <w:rPr>
                <w:rFonts w:ascii="Consolas" w:hAnsi="Consolas"/>
                <w:sz w:val="20"/>
                <w:szCs w:val="20"/>
              </w:rPr>
            </w:pPr>
            <w:r w:rsidRPr="00766C2C">
              <w:rPr>
                <w:rFonts w:ascii="Consolas" w:hAnsi="Consolas"/>
                <w:sz w:val="20"/>
                <w:szCs w:val="20"/>
              </w:rPr>
              <w:t xml:space="preserve">                                "code": "14975008",</w:t>
            </w:r>
          </w:p>
          <w:p w:rsidRPr="00766C2C" w:rsidR="00471C9E" w:rsidP="00310808" w:rsidRDefault="00471C9E" w14:paraId="58D964FF" w14:textId="77777777">
            <w:pPr>
              <w:spacing w:after="0"/>
              <w:rPr>
                <w:rFonts w:ascii="Consolas" w:hAnsi="Consolas"/>
                <w:sz w:val="20"/>
                <w:szCs w:val="20"/>
              </w:rPr>
            </w:pPr>
            <w:r w:rsidRPr="00766C2C">
              <w:rPr>
                <w:rFonts w:ascii="Consolas" w:hAnsi="Consolas"/>
                <w:sz w:val="20"/>
                <w:szCs w:val="20"/>
              </w:rPr>
              <w:t xml:space="preserve">                                "display": "Forearm structure (body structure)"</w:t>
            </w:r>
          </w:p>
          <w:p w:rsidRPr="00766C2C" w:rsidR="00471C9E" w:rsidP="00310808" w:rsidRDefault="00471C9E" w14:paraId="27046B2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F8F427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5F652E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5D8642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9880BE2" w14:textId="77777777">
            <w:pPr>
              <w:spacing w:after="0"/>
              <w:rPr>
                <w:rFonts w:ascii="Consolas" w:hAnsi="Consolas"/>
                <w:sz w:val="20"/>
                <w:szCs w:val="20"/>
              </w:rPr>
            </w:pPr>
            <w:r w:rsidRPr="00766C2C">
              <w:rPr>
                <w:rFonts w:ascii="Consolas" w:hAnsi="Consolas"/>
                <w:sz w:val="20"/>
                <w:szCs w:val="20"/>
              </w:rPr>
              <w:t xml:space="preserve">                "container": [</w:t>
            </w:r>
          </w:p>
          <w:p w:rsidRPr="00766C2C" w:rsidR="00471C9E" w:rsidP="00310808" w:rsidRDefault="00471C9E" w14:paraId="033CA86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9156650"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5502DE4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A1765F9" w14:textId="77777777">
            <w:pPr>
              <w:spacing w:after="0"/>
              <w:rPr>
                <w:rFonts w:ascii="Consolas" w:hAnsi="Consolas"/>
                <w:sz w:val="20"/>
                <w:szCs w:val="20"/>
              </w:rPr>
            </w:pPr>
            <w:r w:rsidRPr="00766C2C">
              <w:rPr>
                <w:rFonts w:ascii="Consolas" w:hAnsi="Consolas"/>
                <w:sz w:val="20"/>
                <w:szCs w:val="20"/>
              </w:rPr>
              <w:t xml:space="preserve">                                "use": "official",</w:t>
            </w:r>
          </w:p>
          <w:p w:rsidRPr="00766C2C" w:rsidR="00471C9E" w:rsidP="00310808" w:rsidRDefault="00471C9E" w14:paraId="1EAFE32A"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5CAA96B3"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764461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CE0C95F" w14:textId="77777777">
            <w:pPr>
              <w:spacing w:after="0"/>
              <w:rPr>
                <w:rFonts w:ascii="Consolas" w:hAnsi="Consolas"/>
                <w:sz w:val="20"/>
                <w:szCs w:val="20"/>
              </w:rPr>
            </w:pPr>
            <w:r w:rsidRPr="00766C2C">
              <w:rPr>
                <w:rFonts w:ascii="Consolas" w:hAnsi="Consolas"/>
                <w:sz w:val="20"/>
                <w:szCs w:val="20"/>
              </w:rPr>
              <w:t xml:space="preserve">                                            "system": "http://terminology.hl7.org/CodeSystem/v2-0203",</w:t>
            </w:r>
          </w:p>
          <w:p w:rsidRPr="00766C2C" w:rsidR="00471C9E" w:rsidP="00310808" w:rsidRDefault="00471C9E" w14:paraId="569A417D" w14:textId="77777777">
            <w:pPr>
              <w:spacing w:after="0"/>
              <w:rPr>
                <w:rFonts w:ascii="Consolas" w:hAnsi="Consolas"/>
                <w:sz w:val="20"/>
                <w:szCs w:val="20"/>
              </w:rPr>
            </w:pPr>
            <w:r w:rsidRPr="00766C2C">
              <w:rPr>
                <w:rFonts w:ascii="Consolas" w:hAnsi="Consolas"/>
                <w:sz w:val="20"/>
                <w:szCs w:val="20"/>
              </w:rPr>
              <w:t xml:space="preserve">                                            "code": "ACSN",</w:t>
            </w:r>
          </w:p>
          <w:p w:rsidRPr="00766C2C" w:rsidR="00471C9E" w:rsidP="00310808" w:rsidRDefault="00471C9E" w14:paraId="76CF3B8A" w14:textId="77777777">
            <w:pPr>
              <w:spacing w:after="0"/>
              <w:rPr>
                <w:rFonts w:ascii="Consolas" w:hAnsi="Consolas"/>
                <w:sz w:val="20"/>
                <w:szCs w:val="20"/>
              </w:rPr>
            </w:pPr>
            <w:r w:rsidRPr="00766C2C">
              <w:rPr>
                <w:rFonts w:ascii="Consolas" w:hAnsi="Consolas"/>
                <w:sz w:val="20"/>
                <w:szCs w:val="20"/>
              </w:rPr>
              <w:t xml:space="preserve">                                            "display": "Accession ID"</w:t>
            </w:r>
          </w:p>
          <w:p w:rsidRPr="00766C2C" w:rsidR="00471C9E" w:rsidP="00310808" w:rsidRDefault="00471C9E" w14:paraId="072C02E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E778BB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B37CFB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7293A7B" w14:textId="77777777">
            <w:pPr>
              <w:spacing w:after="0"/>
              <w:rPr>
                <w:rFonts w:ascii="Consolas" w:hAnsi="Consolas"/>
                <w:sz w:val="20"/>
                <w:szCs w:val="20"/>
              </w:rPr>
            </w:pPr>
            <w:r w:rsidRPr="00766C2C">
              <w:rPr>
                <w:rFonts w:ascii="Consolas" w:hAnsi="Consolas"/>
                <w:sz w:val="20"/>
                <w:szCs w:val="20"/>
              </w:rPr>
              <w:t xml:space="preserve">                                "system": "https://www.christie.nhs.uk/path",</w:t>
            </w:r>
          </w:p>
          <w:p w:rsidRPr="00766C2C" w:rsidR="00471C9E" w:rsidP="00310808" w:rsidRDefault="00471C9E" w14:paraId="03B58310" w14:textId="77777777">
            <w:pPr>
              <w:spacing w:after="0"/>
              <w:rPr>
                <w:rFonts w:ascii="Consolas" w:hAnsi="Consolas"/>
                <w:sz w:val="20"/>
                <w:szCs w:val="20"/>
              </w:rPr>
            </w:pPr>
            <w:r w:rsidRPr="00766C2C">
              <w:rPr>
                <w:rFonts w:ascii="Consolas" w:hAnsi="Consolas"/>
                <w:sz w:val="20"/>
                <w:szCs w:val="20"/>
              </w:rPr>
              <w:t xml:space="preserve">                                "value": "ASCN123456",</w:t>
            </w:r>
          </w:p>
          <w:p w:rsidRPr="00766C2C" w:rsidR="00471C9E" w:rsidP="00310808" w:rsidRDefault="00471C9E" w14:paraId="6571B262" w14:textId="77777777">
            <w:pPr>
              <w:spacing w:after="0"/>
              <w:rPr>
                <w:rFonts w:ascii="Consolas" w:hAnsi="Consolas"/>
                <w:sz w:val="20"/>
                <w:szCs w:val="20"/>
              </w:rPr>
            </w:pPr>
            <w:r w:rsidRPr="00766C2C">
              <w:rPr>
                <w:rFonts w:ascii="Consolas" w:hAnsi="Consolas"/>
                <w:sz w:val="20"/>
                <w:szCs w:val="20"/>
              </w:rPr>
              <w:t xml:space="preserve">                                "assigner": {</w:t>
            </w:r>
          </w:p>
          <w:p w:rsidRPr="00766C2C" w:rsidR="00471C9E" w:rsidP="00310808" w:rsidRDefault="00471C9E" w14:paraId="55D554EF"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/Organization/218067dd-ffd2-4f0f-b0a2-76e199658ac0"</w:t>
            </w:r>
          </w:p>
          <w:p w:rsidRPr="00766C2C" w:rsidR="00471C9E" w:rsidP="00310808" w:rsidRDefault="00471C9E" w14:paraId="74282DE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47642B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7EA8F7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C8DD2E4" w14:textId="77777777">
            <w:pPr>
              <w:spacing w:after="0"/>
              <w:rPr>
                <w:rFonts w:ascii="Consolas" w:hAnsi="Consolas"/>
                <w:sz w:val="20"/>
                <w:szCs w:val="20"/>
              </w:rPr>
            </w:pPr>
            <w:r w:rsidRPr="00766C2C">
              <w:rPr>
                <w:rFonts w:ascii="Consolas" w:hAnsi="Consolas"/>
                <w:sz w:val="20"/>
                <w:szCs w:val="20"/>
              </w:rPr>
              <w:t xml:space="preserve">                        "type": {</w:t>
            </w:r>
          </w:p>
          <w:p w:rsidRPr="00766C2C" w:rsidR="00471C9E" w:rsidP="00310808" w:rsidRDefault="00471C9E" w14:paraId="77E063CB" w14:textId="77777777">
            <w:pPr>
              <w:spacing w:after="0"/>
              <w:rPr>
                <w:rFonts w:ascii="Consolas" w:hAnsi="Consolas"/>
                <w:sz w:val="20"/>
                <w:szCs w:val="20"/>
              </w:rPr>
            </w:pPr>
            <w:r w:rsidRPr="00766C2C">
              <w:rPr>
                <w:rFonts w:ascii="Consolas" w:hAnsi="Consolas"/>
                <w:sz w:val="20"/>
                <w:szCs w:val="20"/>
              </w:rPr>
              <w:lastRenderedPageBreak/>
              <w:t xml:space="preserve">                            "coding": [</w:t>
            </w:r>
          </w:p>
          <w:p w:rsidRPr="00766C2C" w:rsidR="00471C9E" w:rsidP="00310808" w:rsidRDefault="00471C9E" w14:paraId="7661635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12C354E" w14:textId="77777777">
            <w:pPr>
              <w:spacing w:after="0"/>
              <w:rPr>
                <w:rFonts w:ascii="Consolas" w:hAnsi="Consolas"/>
                <w:sz w:val="20"/>
                <w:szCs w:val="20"/>
              </w:rPr>
            </w:pPr>
            <w:r w:rsidRPr="00766C2C">
              <w:rPr>
                <w:rFonts w:ascii="Consolas" w:hAnsi="Consolas"/>
                <w:sz w:val="20"/>
                <w:szCs w:val="20"/>
              </w:rPr>
              <w:t xml:space="preserve">                                    "system": "http://snomed.info/sct",</w:t>
            </w:r>
          </w:p>
          <w:p w:rsidRPr="00766C2C" w:rsidR="00471C9E" w:rsidP="00310808" w:rsidRDefault="00471C9E" w14:paraId="6805B631" w14:textId="77777777">
            <w:pPr>
              <w:spacing w:after="0"/>
              <w:rPr>
                <w:rFonts w:ascii="Consolas" w:hAnsi="Consolas"/>
                <w:sz w:val="20"/>
                <w:szCs w:val="20"/>
              </w:rPr>
            </w:pPr>
            <w:r w:rsidRPr="00766C2C">
              <w:rPr>
                <w:rFonts w:ascii="Consolas" w:hAnsi="Consolas"/>
                <w:sz w:val="20"/>
                <w:szCs w:val="20"/>
              </w:rPr>
              <w:t xml:space="preserve">                                    "code": "706067003",</w:t>
            </w:r>
          </w:p>
          <w:p w:rsidRPr="00766C2C" w:rsidR="00471C9E" w:rsidP="00310808" w:rsidRDefault="00471C9E" w14:paraId="3E2B733B" w14:textId="77777777">
            <w:pPr>
              <w:spacing w:after="0"/>
              <w:rPr>
                <w:rFonts w:ascii="Consolas" w:hAnsi="Consolas"/>
                <w:sz w:val="20"/>
                <w:szCs w:val="20"/>
              </w:rPr>
            </w:pPr>
            <w:r w:rsidRPr="00766C2C">
              <w:rPr>
                <w:rFonts w:ascii="Consolas" w:hAnsi="Consolas"/>
                <w:sz w:val="20"/>
                <w:szCs w:val="20"/>
              </w:rPr>
              <w:t xml:space="preserve">                                    "display": "Blood collection/transfer device (physical object)"</w:t>
            </w:r>
          </w:p>
          <w:p w:rsidRPr="00766C2C" w:rsidR="00471C9E" w:rsidP="00310808" w:rsidRDefault="00471C9E" w14:paraId="23F07AD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BA4A2B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602BA1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1AAEBDD" w14:textId="77777777">
            <w:pPr>
              <w:spacing w:after="0"/>
              <w:rPr>
                <w:rFonts w:ascii="Consolas" w:hAnsi="Consolas"/>
                <w:sz w:val="20"/>
                <w:szCs w:val="20"/>
              </w:rPr>
            </w:pPr>
            <w:r w:rsidRPr="00766C2C">
              <w:rPr>
                <w:rFonts w:ascii="Consolas" w:hAnsi="Consolas"/>
                <w:sz w:val="20"/>
                <w:szCs w:val="20"/>
              </w:rPr>
              <w:t xml:space="preserve">                        "specimenQuantity": {</w:t>
            </w:r>
          </w:p>
          <w:p w:rsidRPr="00766C2C" w:rsidR="00471C9E" w:rsidP="00310808" w:rsidRDefault="00471C9E" w14:paraId="55274464" w14:textId="77777777">
            <w:pPr>
              <w:spacing w:after="0"/>
              <w:rPr>
                <w:rFonts w:ascii="Consolas" w:hAnsi="Consolas"/>
                <w:sz w:val="20"/>
                <w:szCs w:val="20"/>
              </w:rPr>
            </w:pPr>
            <w:r w:rsidRPr="00766C2C">
              <w:rPr>
                <w:rFonts w:ascii="Consolas" w:hAnsi="Consolas"/>
                <w:sz w:val="20"/>
                <w:szCs w:val="20"/>
              </w:rPr>
              <w:t xml:space="preserve">                            "system": "http://unitsofmeasure.org",</w:t>
            </w:r>
          </w:p>
          <w:p w:rsidRPr="00766C2C" w:rsidR="00471C9E" w:rsidP="00310808" w:rsidRDefault="00471C9E" w14:paraId="5E7798A0" w14:textId="77777777">
            <w:pPr>
              <w:spacing w:after="0"/>
              <w:rPr>
                <w:rFonts w:ascii="Consolas" w:hAnsi="Consolas"/>
                <w:sz w:val="20"/>
                <w:szCs w:val="20"/>
              </w:rPr>
            </w:pPr>
            <w:r w:rsidRPr="00766C2C">
              <w:rPr>
                <w:rFonts w:ascii="Consolas" w:hAnsi="Consolas"/>
                <w:sz w:val="20"/>
                <w:szCs w:val="20"/>
              </w:rPr>
              <w:t xml:space="preserve">                            "code": "mL",</w:t>
            </w:r>
          </w:p>
          <w:p w:rsidRPr="00766C2C" w:rsidR="00471C9E" w:rsidP="00310808" w:rsidRDefault="00471C9E" w14:paraId="2D272C56" w14:textId="77777777">
            <w:pPr>
              <w:spacing w:after="0"/>
              <w:rPr>
                <w:rFonts w:ascii="Consolas" w:hAnsi="Consolas"/>
                <w:sz w:val="20"/>
                <w:szCs w:val="20"/>
              </w:rPr>
            </w:pPr>
            <w:r w:rsidRPr="00766C2C">
              <w:rPr>
                <w:rFonts w:ascii="Consolas" w:hAnsi="Consolas"/>
                <w:sz w:val="20"/>
                <w:szCs w:val="20"/>
              </w:rPr>
              <w:t xml:space="preserve">                            "value": 2.5</w:t>
            </w:r>
          </w:p>
          <w:p w:rsidRPr="00766C2C" w:rsidR="00471C9E" w:rsidP="00310808" w:rsidRDefault="00471C9E" w14:paraId="52DC9C8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6DFD9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AA5C70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4D0E3C3" w14:textId="77777777">
            <w:pPr>
              <w:spacing w:after="0"/>
              <w:rPr>
                <w:rFonts w:ascii="Consolas" w:hAnsi="Consolas"/>
                <w:sz w:val="20"/>
                <w:szCs w:val="20"/>
              </w:rPr>
            </w:pPr>
            <w:r w:rsidRPr="00766C2C">
              <w:rPr>
                <w:rFonts w:ascii="Consolas" w:hAnsi="Consolas"/>
                <w:sz w:val="20"/>
                <w:szCs w:val="20"/>
              </w:rPr>
              <w:t xml:space="preserve">                "condition": [</w:t>
            </w:r>
          </w:p>
          <w:p w:rsidRPr="00766C2C" w:rsidR="00471C9E" w:rsidP="00310808" w:rsidRDefault="00471C9E" w14:paraId="5CBE544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CB32618"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FC9307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547B6C" w14:textId="77777777">
            <w:pPr>
              <w:spacing w:after="0"/>
              <w:rPr>
                <w:rFonts w:ascii="Consolas" w:hAnsi="Consolas"/>
                <w:sz w:val="20"/>
                <w:szCs w:val="20"/>
              </w:rPr>
            </w:pPr>
            <w:r w:rsidRPr="00766C2C">
              <w:rPr>
                <w:rFonts w:ascii="Consolas" w:hAnsi="Consolas"/>
                <w:sz w:val="20"/>
                <w:szCs w:val="20"/>
              </w:rPr>
              <w:t xml:space="preserve">                                "system": "http://terminology.hl7.org/CodeSystem/v2-0493",</w:t>
            </w:r>
          </w:p>
          <w:p w:rsidRPr="00766C2C" w:rsidR="00471C9E" w:rsidP="00310808" w:rsidRDefault="00471C9E" w14:paraId="680FE1A8" w14:textId="77777777">
            <w:pPr>
              <w:spacing w:after="0"/>
              <w:rPr>
                <w:rFonts w:ascii="Consolas" w:hAnsi="Consolas"/>
                <w:sz w:val="20"/>
                <w:szCs w:val="20"/>
              </w:rPr>
            </w:pPr>
            <w:r w:rsidRPr="00766C2C">
              <w:rPr>
                <w:rFonts w:ascii="Consolas" w:hAnsi="Consolas"/>
                <w:sz w:val="20"/>
                <w:szCs w:val="20"/>
              </w:rPr>
              <w:t xml:space="preserve">                                "code": "SNR",</w:t>
            </w:r>
          </w:p>
          <w:p w:rsidRPr="00766C2C" w:rsidR="00471C9E" w:rsidP="00310808" w:rsidRDefault="00471C9E" w14:paraId="4450DAF3" w14:textId="77777777">
            <w:pPr>
              <w:spacing w:after="0"/>
              <w:rPr>
                <w:rFonts w:ascii="Consolas" w:hAnsi="Consolas"/>
                <w:sz w:val="20"/>
                <w:szCs w:val="20"/>
              </w:rPr>
            </w:pPr>
            <w:r w:rsidRPr="00766C2C">
              <w:rPr>
                <w:rFonts w:ascii="Consolas" w:hAnsi="Consolas"/>
                <w:sz w:val="20"/>
                <w:szCs w:val="20"/>
              </w:rPr>
              <w:t xml:space="preserve">                                "display": "Sample not received"</w:t>
            </w:r>
          </w:p>
          <w:p w:rsidRPr="00766C2C" w:rsidR="00471C9E" w:rsidP="00310808" w:rsidRDefault="00471C9E" w14:paraId="6CEC6BD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4F2604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164C57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1F8EE4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5D9F787"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05F9D8CD" w14:textId="77777777">
            <w:pPr>
              <w:spacing w:after="0"/>
              <w:rPr>
                <w:rFonts w:ascii="Consolas" w:hAnsi="Consolas"/>
                <w:sz w:val="20"/>
                <w:szCs w:val="20"/>
              </w:rPr>
            </w:pPr>
            <w:r w:rsidRPr="00766C2C">
              <w:rPr>
                <w:rFonts w:ascii="Consolas" w:hAnsi="Consolas"/>
                <w:sz w:val="20"/>
                <w:szCs w:val="20"/>
              </w:rPr>
              <w:t xml:space="preserve">                    "versionId": "e3f4dfd4-08e1-4dab-9597-a8f2dd786abc",</w:t>
            </w:r>
          </w:p>
          <w:p w:rsidRPr="00766C2C" w:rsidR="00471C9E" w:rsidP="00310808" w:rsidRDefault="00471C9E" w14:paraId="5CFEF362" w14:textId="77777777">
            <w:pPr>
              <w:spacing w:after="0"/>
              <w:rPr>
                <w:rFonts w:ascii="Consolas" w:hAnsi="Consolas"/>
                <w:sz w:val="20"/>
                <w:szCs w:val="20"/>
              </w:rPr>
            </w:pPr>
            <w:r w:rsidRPr="00766C2C">
              <w:rPr>
                <w:rFonts w:ascii="Consolas" w:hAnsi="Consolas"/>
                <w:sz w:val="20"/>
                <w:szCs w:val="20"/>
              </w:rPr>
              <w:t xml:space="preserve">                    "lastUpdated": "2022-08-01T10:07:28.265+00:00"</w:t>
            </w:r>
          </w:p>
          <w:p w:rsidRPr="00766C2C" w:rsidR="00471C9E" w:rsidP="00310808" w:rsidRDefault="00471C9E" w14:paraId="3BCBD84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36232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5EF111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707B1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92F47B3" w14:textId="77777777">
            <w:pPr>
              <w:spacing w:after="0"/>
              <w:rPr>
                <w:rFonts w:ascii="Consolas" w:hAnsi="Consolas"/>
                <w:sz w:val="20"/>
                <w:szCs w:val="20"/>
              </w:rPr>
            </w:pPr>
            <w:r w:rsidRPr="00766C2C">
              <w:rPr>
                <w:rFonts w:ascii="Consolas" w:hAnsi="Consolas"/>
                <w:sz w:val="20"/>
                <w:szCs w:val="20"/>
              </w:rPr>
              <w:t xml:space="preserve">            "fullUrl": "https://</w:t>
            </w:r>
            <w:r>
              <w:rPr>
                <w:rFonts w:ascii="Consolas" w:hAnsi="Consolas"/>
                <w:sz w:val="20"/>
                <w:szCs w:val="20"/>
              </w:rPr>
              <w:t>api.service.nhs.uk</w:t>
            </w:r>
            <w:r w:rsidRPr="00766C2C">
              <w:rPr>
                <w:rFonts w:ascii="Consolas" w:hAnsi="Consolas"/>
                <w:sz w:val="20"/>
                <w:szCs w:val="20"/>
              </w:rPr>
              <w:t>/Consent/5a4497af-a0b6-41e4-9ef9-d9715f45c253",</w:t>
            </w:r>
          </w:p>
          <w:p w:rsidRPr="00766C2C" w:rsidR="00471C9E" w:rsidP="00310808" w:rsidRDefault="00471C9E" w14:paraId="75DE5ACB" w14:textId="77777777">
            <w:pPr>
              <w:spacing w:after="0"/>
              <w:rPr>
                <w:rFonts w:ascii="Consolas" w:hAnsi="Consolas"/>
                <w:sz w:val="20"/>
                <w:szCs w:val="20"/>
              </w:rPr>
            </w:pPr>
            <w:r w:rsidRPr="00766C2C">
              <w:rPr>
                <w:rFonts w:ascii="Consolas" w:hAnsi="Consolas"/>
                <w:sz w:val="20"/>
                <w:szCs w:val="20"/>
              </w:rPr>
              <w:t xml:space="preserve">            "response": {</w:t>
            </w:r>
          </w:p>
          <w:p w:rsidRPr="00766C2C" w:rsidR="00471C9E" w:rsidP="00310808" w:rsidRDefault="00471C9E" w14:paraId="6E4E037F" w14:textId="77777777">
            <w:pPr>
              <w:spacing w:after="0"/>
              <w:rPr>
                <w:rFonts w:ascii="Consolas" w:hAnsi="Consolas"/>
                <w:sz w:val="20"/>
                <w:szCs w:val="20"/>
              </w:rPr>
            </w:pPr>
            <w:r w:rsidRPr="00766C2C">
              <w:rPr>
                <w:rFonts w:ascii="Consolas" w:hAnsi="Consolas"/>
                <w:sz w:val="20"/>
                <w:szCs w:val="20"/>
              </w:rPr>
              <w:t xml:space="preserve">                "etag": "4ea416d2-af90-4840-8f27-dc3ca7118c77",</w:t>
            </w:r>
          </w:p>
          <w:p w:rsidRPr="00766C2C" w:rsidR="00471C9E" w:rsidP="00310808" w:rsidRDefault="00471C9E" w14:paraId="41E912C0" w14:textId="77777777">
            <w:pPr>
              <w:spacing w:after="0"/>
              <w:rPr>
                <w:rFonts w:ascii="Consolas" w:hAnsi="Consolas"/>
                <w:sz w:val="20"/>
                <w:szCs w:val="20"/>
              </w:rPr>
            </w:pPr>
            <w:r w:rsidRPr="00766C2C">
              <w:rPr>
                <w:rFonts w:ascii="Consolas" w:hAnsi="Consolas"/>
                <w:sz w:val="20"/>
                <w:szCs w:val="20"/>
              </w:rPr>
              <w:t xml:space="preserve">                "location": "https://</w:t>
            </w:r>
            <w:r>
              <w:rPr>
                <w:rFonts w:ascii="Consolas" w:hAnsi="Consolas"/>
                <w:sz w:val="20"/>
                <w:szCs w:val="20"/>
              </w:rPr>
              <w:t>api.service.nhs.uk</w:t>
            </w:r>
            <w:r w:rsidRPr="00766C2C">
              <w:rPr>
                <w:rFonts w:ascii="Consolas" w:hAnsi="Consolas"/>
                <w:sz w:val="20"/>
                <w:szCs w:val="20"/>
              </w:rPr>
              <w:t>/Consent/5a4497af-a0b6-41e4-9ef9-d9715f45c253/_history/4ea416d2-af90-4840-8f27-dc3ca7118c77",</w:t>
            </w:r>
          </w:p>
          <w:p w:rsidRPr="00766C2C" w:rsidR="00471C9E" w:rsidP="00310808" w:rsidRDefault="00471C9E" w14:paraId="25813415" w14:textId="77777777">
            <w:pPr>
              <w:spacing w:after="0"/>
              <w:rPr>
                <w:rFonts w:ascii="Consolas" w:hAnsi="Consolas"/>
                <w:sz w:val="20"/>
                <w:szCs w:val="20"/>
              </w:rPr>
            </w:pPr>
            <w:r w:rsidRPr="00766C2C">
              <w:rPr>
                <w:rFonts w:ascii="Consolas" w:hAnsi="Consolas"/>
                <w:sz w:val="20"/>
                <w:szCs w:val="20"/>
              </w:rPr>
              <w:t xml:space="preserve">                "status": "201",</w:t>
            </w:r>
          </w:p>
          <w:p w:rsidRPr="00766C2C" w:rsidR="00471C9E" w:rsidP="00310808" w:rsidRDefault="00471C9E" w14:paraId="68B7C56B" w14:textId="77777777">
            <w:pPr>
              <w:spacing w:after="0"/>
              <w:rPr>
                <w:rFonts w:ascii="Consolas" w:hAnsi="Consolas"/>
                <w:sz w:val="20"/>
                <w:szCs w:val="20"/>
              </w:rPr>
            </w:pPr>
            <w:r w:rsidRPr="00766C2C">
              <w:rPr>
                <w:rFonts w:ascii="Consolas" w:hAnsi="Consolas"/>
                <w:sz w:val="20"/>
                <w:szCs w:val="20"/>
              </w:rPr>
              <w:t xml:space="preserve">                "lastModified": "2022-08-01T10:07:28.275+00:00"</w:t>
            </w:r>
          </w:p>
          <w:p w:rsidRPr="00766C2C" w:rsidR="00471C9E" w:rsidP="00310808" w:rsidRDefault="00471C9E" w14:paraId="6D1D981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361DFF0" w14:textId="77777777">
            <w:pPr>
              <w:spacing w:after="0"/>
              <w:rPr>
                <w:rFonts w:ascii="Consolas" w:hAnsi="Consolas"/>
                <w:sz w:val="20"/>
                <w:szCs w:val="20"/>
              </w:rPr>
            </w:pPr>
            <w:r w:rsidRPr="00766C2C">
              <w:rPr>
                <w:rFonts w:ascii="Consolas" w:hAnsi="Consolas"/>
                <w:sz w:val="20"/>
                <w:szCs w:val="20"/>
              </w:rPr>
              <w:t xml:space="preserve">            "resource": {</w:t>
            </w:r>
          </w:p>
          <w:p w:rsidRPr="00766C2C" w:rsidR="00471C9E" w:rsidP="00310808" w:rsidRDefault="00471C9E" w14:paraId="7CD8CBA2" w14:textId="77777777">
            <w:pPr>
              <w:spacing w:after="0"/>
              <w:rPr>
                <w:rFonts w:ascii="Consolas" w:hAnsi="Consolas"/>
                <w:sz w:val="20"/>
                <w:szCs w:val="20"/>
              </w:rPr>
            </w:pPr>
            <w:r w:rsidRPr="00766C2C">
              <w:rPr>
                <w:rFonts w:ascii="Consolas" w:hAnsi="Consolas"/>
                <w:sz w:val="20"/>
                <w:szCs w:val="20"/>
              </w:rPr>
              <w:t xml:space="preserve">                "resourceType": "Consent",</w:t>
            </w:r>
          </w:p>
          <w:p w:rsidRPr="00766C2C" w:rsidR="00471C9E" w:rsidP="00310808" w:rsidRDefault="00471C9E" w14:paraId="2408F0B4" w14:textId="77777777">
            <w:pPr>
              <w:spacing w:after="0"/>
              <w:rPr>
                <w:rFonts w:ascii="Consolas" w:hAnsi="Consolas"/>
                <w:sz w:val="20"/>
                <w:szCs w:val="20"/>
              </w:rPr>
            </w:pPr>
            <w:r w:rsidRPr="00766C2C">
              <w:rPr>
                <w:rFonts w:ascii="Consolas" w:hAnsi="Consolas"/>
                <w:sz w:val="20"/>
                <w:szCs w:val="20"/>
              </w:rPr>
              <w:t xml:space="preserve">                "id": "5a4497af-a0b6-41e4-9ef9-d9715f45c253",</w:t>
            </w:r>
          </w:p>
          <w:p w:rsidRPr="00766C2C" w:rsidR="00471C9E" w:rsidP="00310808" w:rsidRDefault="00471C9E" w14:paraId="0606DDC5" w14:textId="77777777">
            <w:pPr>
              <w:spacing w:after="0"/>
              <w:rPr>
                <w:rFonts w:ascii="Consolas" w:hAnsi="Consolas"/>
                <w:sz w:val="20"/>
                <w:szCs w:val="20"/>
              </w:rPr>
            </w:pPr>
            <w:r w:rsidRPr="00766C2C">
              <w:rPr>
                <w:rFonts w:ascii="Consolas" w:hAnsi="Consolas"/>
                <w:sz w:val="20"/>
                <w:szCs w:val="20"/>
              </w:rPr>
              <w:t xml:space="preserve">                "text": {</w:t>
            </w:r>
          </w:p>
          <w:p w:rsidRPr="00766C2C" w:rsidR="00471C9E" w:rsidP="00310808" w:rsidRDefault="00471C9E" w14:paraId="507680C5" w14:textId="77777777">
            <w:pPr>
              <w:spacing w:after="0"/>
              <w:rPr>
                <w:rFonts w:ascii="Consolas" w:hAnsi="Consolas"/>
                <w:sz w:val="20"/>
                <w:szCs w:val="20"/>
              </w:rPr>
            </w:pPr>
            <w:r w:rsidRPr="00766C2C">
              <w:rPr>
                <w:rFonts w:ascii="Consolas" w:hAnsi="Consolas"/>
                <w:sz w:val="20"/>
                <w:szCs w:val="20"/>
              </w:rPr>
              <w:t xml:space="preserve">                    "status": "generated",</w:t>
            </w:r>
          </w:p>
          <w:p w:rsidRPr="00766C2C" w:rsidR="00471C9E" w:rsidP="00310808" w:rsidRDefault="00471C9E" w14:paraId="6D36D3DD" w14:textId="77777777">
            <w:pPr>
              <w:spacing w:after="0"/>
              <w:rPr>
                <w:rFonts w:ascii="Consolas" w:hAnsi="Consolas"/>
                <w:sz w:val="20"/>
                <w:szCs w:val="20"/>
              </w:rPr>
            </w:pPr>
            <w:r w:rsidRPr="00766C2C">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UKCore-Consent-MichaelJonesConsent-Example&amp;quot; &lt;/p&gt;&lt;/div&gt;&lt;/div&gt;"</w:t>
            </w:r>
          </w:p>
          <w:p w:rsidRPr="00766C2C" w:rsidR="00471C9E" w:rsidP="00310808" w:rsidRDefault="00471C9E" w14:paraId="6B6ABE5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9160A5D" w14:textId="77777777">
            <w:pPr>
              <w:spacing w:after="0"/>
              <w:rPr>
                <w:rFonts w:ascii="Consolas" w:hAnsi="Consolas"/>
                <w:sz w:val="20"/>
                <w:szCs w:val="20"/>
              </w:rPr>
            </w:pPr>
            <w:r w:rsidRPr="00766C2C">
              <w:rPr>
                <w:rFonts w:ascii="Consolas" w:hAnsi="Consolas"/>
                <w:sz w:val="20"/>
                <w:szCs w:val="20"/>
              </w:rPr>
              <w:t xml:space="preserve">                "identifier": [</w:t>
            </w:r>
          </w:p>
          <w:p w:rsidRPr="00766C2C" w:rsidR="00471C9E" w:rsidP="00310808" w:rsidRDefault="00471C9E" w14:paraId="5D98997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244DBB9" w14:textId="77777777">
            <w:pPr>
              <w:spacing w:after="0"/>
              <w:rPr>
                <w:rFonts w:ascii="Consolas" w:hAnsi="Consolas"/>
                <w:sz w:val="20"/>
                <w:szCs w:val="20"/>
              </w:rPr>
            </w:pPr>
            <w:r w:rsidRPr="00766C2C">
              <w:rPr>
                <w:rFonts w:ascii="Consolas" w:hAnsi="Consolas"/>
                <w:sz w:val="20"/>
                <w:szCs w:val="20"/>
              </w:rPr>
              <w:t xml:space="preserve">                        "system": "https://www.christie.nhs.uk/ehr",</w:t>
            </w:r>
          </w:p>
          <w:p w:rsidRPr="00766C2C" w:rsidR="00471C9E" w:rsidP="00310808" w:rsidRDefault="00471C9E" w14:paraId="66AE3274" w14:textId="77777777">
            <w:pPr>
              <w:spacing w:after="0"/>
              <w:rPr>
                <w:rFonts w:ascii="Consolas" w:hAnsi="Consolas"/>
                <w:sz w:val="20"/>
                <w:szCs w:val="20"/>
              </w:rPr>
            </w:pPr>
            <w:r w:rsidRPr="00766C2C">
              <w:rPr>
                <w:rFonts w:ascii="Consolas" w:hAnsi="Consolas"/>
                <w:sz w:val="20"/>
                <w:szCs w:val="20"/>
              </w:rPr>
              <w:lastRenderedPageBreak/>
              <w:t xml:space="preserve">                        "value": "Consent123456",</w:t>
            </w:r>
          </w:p>
          <w:p w:rsidRPr="00766C2C" w:rsidR="00471C9E" w:rsidP="00310808" w:rsidRDefault="00471C9E" w14:paraId="43D27BB5" w14:textId="77777777">
            <w:pPr>
              <w:spacing w:after="0"/>
              <w:rPr>
                <w:rFonts w:ascii="Consolas" w:hAnsi="Consolas"/>
                <w:sz w:val="20"/>
                <w:szCs w:val="20"/>
              </w:rPr>
            </w:pPr>
            <w:r w:rsidRPr="00766C2C">
              <w:rPr>
                <w:rFonts w:ascii="Consolas" w:hAnsi="Consolas"/>
                <w:sz w:val="20"/>
                <w:szCs w:val="20"/>
              </w:rPr>
              <w:t xml:space="preserve">                        "assigner": {</w:t>
            </w:r>
          </w:p>
          <w:p w:rsidRPr="00766C2C" w:rsidR="00471C9E" w:rsidP="00310808" w:rsidRDefault="00471C9E" w14:paraId="7CE0BA59"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/Organization/218067dd-ffd2-4f0f-b0a2-76e199658ac0"</w:t>
            </w:r>
          </w:p>
          <w:p w:rsidRPr="00766C2C" w:rsidR="00471C9E" w:rsidP="00310808" w:rsidRDefault="00471C9E" w14:paraId="5459E23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7492C6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3866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7C0E723" w14:textId="77777777">
            <w:pPr>
              <w:spacing w:after="0"/>
              <w:rPr>
                <w:rFonts w:ascii="Consolas" w:hAnsi="Consolas"/>
                <w:sz w:val="20"/>
                <w:szCs w:val="20"/>
              </w:rPr>
            </w:pPr>
            <w:r w:rsidRPr="00766C2C">
              <w:rPr>
                <w:rFonts w:ascii="Consolas" w:hAnsi="Consolas"/>
                <w:sz w:val="20"/>
                <w:szCs w:val="20"/>
              </w:rPr>
              <w:t xml:space="preserve">                "status": "active",</w:t>
            </w:r>
          </w:p>
          <w:p w:rsidRPr="00766C2C" w:rsidR="00471C9E" w:rsidP="00310808" w:rsidRDefault="00471C9E" w14:paraId="2E6FEAD4" w14:textId="77777777">
            <w:pPr>
              <w:spacing w:after="0"/>
              <w:rPr>
                <w:rFonts w:ascii="Consolas" w:hAnsi="Consolas"/>
                <w:sz w:val="20"/>
                <w:szCs w:val="20"/>
              </w:rPr>
            </w:pPr>
            <w:r w:rsidRPr="00766C2C">
              <w:rPr>
                <w:rFonts w:ascii="Consolas" w:hAnsi="Consolas"/>
                <w:sz w:val="20"/>
                <w:szCs w:val="20"/>
              </w:rPr>
              <w:t xml:space="preserve">                "scope": {</w:t>
            </w:r>
          </w:p>
          <w:p w:rsidRPr="00766C2C" w:rsidR="00471C9E" w:rsidP="00310808" w:rsidRDefault="00471C9E" w14:paraId="16909AF0"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4494AD7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6CEDA77" w14:textId="77777777">
            <w:pPr>
              <w:spacing w:after="0"/>
              <w:rPr>
                <w:rFonts w:ascii="Consolas" w:hAnsi="Consolas"/>
                <w:sz w:val="20"/>
                <w:szCs w:val="20"/>
              </w:rPr>
            </w:pPr>
            <w:r w:rsidRPr="00766C2C">
              <w:rPr>
                <w:rFonts w:ascii="Consolas" w:hAnsi="Consolas"/>
                <w:sz w:val="20"/>
                <w:szCs w:val="20"/>
              </w:rPr>
              <w:t xml:space="preserve">                            "system": "http://terminology.hl7.org/CodeSystem/consentscope",</w:t>
            </w:r>
          </w:p>
          <w:p w:rsidRPr="00766C2C" w:rsidR="00471C9E" w:rsidP="00310808" w:rsidRDefault="00471C9E" w14:paraId="189FB7DD" w14:textId="77777777">
            <w:pPr>
              <w:spacing w:after="0"/>
              <w:rPr>
                <w:rFonts w:ascii="Consolas" w:hAnsi="Consolas"/>
                <w:sz w:val="20"/>
                <w:szCs w:val="20"/>
              </w:rPr>
            </w:pPr>
            <w:r w:rsidRPr="00766C2C">
              <w:rPr>
                <w:rFonts w:ascii="Consolas" w:hAnsi="Consolas"/>
                <w:sz w:val="20"/>
                <w:szCs w:val="20"/>
              </w:rPr>
              <w:t xml:space="preserve">                            "code": "research",</w:t>
            </w:r>
          </w:p>
          <w:p w:rsidRPr="00766C2C" w:rsidR="00471C9E" w:rsidP="00310808" w:rsidRDefault="00471C9E" w14:paraId="425D4857" w14:textId="77777777">
            <w:pPr>
              <w:spacing w:after="0"/>
              <w:rPr>
                <w:rFonts w:ascii="Consolas" w:hAnsi="Consolas"/>
                <w:sz w:val="20"/>
                <w:szCs w:val="20"/>
              </w:rPr>
            </w:pPr>
            <w:r w:rsidRPr="00766C2C">
              <w:rPr>
                <w:rFonts w:ascii="Consolas" w:hAnsi="Consolas"/>
                <w:sz w:val="20"/>
                <w:szCs w:val="20"/>
              </w:rPr>
              <w:t xml:space="preserve">                            "display": "Research"</w:t>
            </w:r>
          </w:p>
          <w:p w:rsidRPr="00766C2C" w:rsidR="00471C9E" w:rsidP="00310808" w:rsidRDefault="00471C9E" w14:paraId="0FAD0E2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D04616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C1A977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330CC34" w14:textId="77777777">
            <w:pPr>
              <w:spacing w:after="0"/>
              <w:rPr>
                <w:rFonts w:ascii="Consolas" w:hAnsi="Consolas"/>
                <w:sz w:val="20"/>
                <w:szCs w:val="20"/>
              </w:rPr>
            </w:pPr>
            <w:r w:rsidRPr="00766C2C">
              <w:rPr>
                <w:rFonts w:ascii="Consolas" w:hAnsi="Consolas"/>
                <w:sz w:val="20"/>
                <w:szCs w:val="20"/>
              </w:rPr>
              <w:t xml:space="preserve">                "category": [</w:t>
            </w:r>
          </w:p>
          <w:p w:rsidRPr="00766C2C" w:rsidR="00471C9E" w:rsidP="00310808" w:rsidRDefault="00471C9E" w14:paraId="5216ADE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B1B1811"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69771C2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97F745C" w14:textId="77777777">
            <w:pPr>
              <w:spacing w:after="0"/>
              <w:rPr>
                <w:rFonts w:ascii="Consolas" w:hAnsi="Consolas"/>
                <w:sz w:val="20"/>
                <w:szCs w:val="20"/>
              </w:rPr>
            </w:pPr>
            <w:r w:rsidRPr="00766C2C">
              <w:rPr>
                <w:rFonts w:ascii="Consolas" w:hAnsi="Consolas"/>
                <w:sz w:val="20"/>
                <w:szCs w:val="20"/>
              </w:rPr>
              <w:t xml:space="preserve">                                "system": "http://terminology.hl7.org/CodeSystem/consentcategorycodes",</w:t>
            </w:r>
          </w:p>
          <w:p w:rsidRPr="00766C2C" w:rsidR="00471C9E" w:rsidP="00310808" w:rsidRDefault="00471C9E" w14:paraId="499FBABF" w14:textId="77777777">
            <w:pPr>
              <w:spacing w:after="0"/>
              <w:rPr>
                <w:rFonts w:ascii="Consolas" w:hAnsi="Consolas"/>
                <w:sz w:val="20"/>
                <w:szCs w:val="20"/>
              </w:rPr>
            </w:pPr>
            <w:r w:rsidRPr="00766C2C">
              <w:rPr>
                <w:rFonts w:ascii="Consolas" w:hAnsi="Consolas"/>
                <w:sz w:val="20"/>
                <w:szCs w:val="20"/>
              </w:rPr>
              <w:t xml:space="preserve">                                "code": "rsdid",</w:t>
            </w:r>
          </w:p>
          <w:p w:rsidRPr="00766C2C" w:rsidR="00471C9E" w:rsidP="00310808" w:rsidRDefault="00471C9E" w14:paraId="0FCC1C9D" w14:textId="77777777">
            <w:pPr>
              <w:spacing w:after="0"/>
              <w:rPr>
                <w:rFonts w:ascii="Consolas" w:hAnsi="Consolas"/>
                <w:sz w:val="20"/>
                <w:szCs w:val="20"/>
              </w:rPr>
            </w:pPr>
            <w:r w:rsidRPr="00766C2C">
              <w:rPr>
                <w:rFonts w:ascii="Consolas" w:hAnsi="Consolas"/>
                <w:sz w:val="20"/>
                <w:szCs w:val="20"/>
              </w:rPr>
              <w:t xml:space="preserve">                                "display": "De-identified Information Access"</w:t>
            </w:r>
          </w:p>
          <w:p w:rsidRPr="00766C2C" w:rsidR="00471C9E" w:rsidP="00310808" w:rsidRDefault="00471C9E" w14:paraId="247263B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369260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3E572C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70FCA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D9993FE" w14:textId="77777777">
            <w:pPr>
              <w:spacing w:after="0"/>
              <w:rPr>
                <w:rFonts w:ascii="Consolas" w:hAnsi="Consolas"/>
                <w:sz w:val="20"/>
                <w:szCs w:val="20"/>
              </w:rPr>
            </w:pPr>
            <w:r w:rsidRPr="00766C2C">
              <w:rPr>
                <w:rFonts w:ascii="Consolas" w:hAnsi="Consolas"/>
                <w:sz w:val="20"/>
                <w:szCs w:val="20"/>
              </w:rPr>
              <w:t xml:space="preserve">                "patient": {</w:t>
            </w:r>
          </w:p>
          <w:p w:rsidRPr="00766C2C" w:rsidR="00471C9E" w:rsidP="00310808" w:rsidRDefault="00471C9E" w14:paraId="17CF64BF"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0A58B55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8310500" w14:textId="77777777">
            <w:pPr>
              <w:spacing w:after="0"/>
              <w:rPr>
                <w:rFonts w:ascii="Consolas" w:hAnsi="Consolas"/>
                <w:sz w:val="20"/>
                <w:szCs w:val="20"/>
              </w:rPr>
            </w:pPr>
            <w:r w:rsidRPr="00766C2C">
              <w:rPr>
                <w:rFonts w:ascii="Consolas" w:hAnsi="Consolas"/>
                <w:sz w:val="20"/>
                <w:szCs w:val="20"/>
              </w:rPr>
              <w:t xml:space="preserve">                "dateTime": "2022-07-11T09:00:00Z",</w:t>
            </w:r>
          </w:p>
          <w:p w:rsidRPr="00766C2C" w:rsidR="00471C9E" w:rsidP="00310808" w:rsidRDefault="00471C9E" w14:paraId="5B998E4A" w14:textId="77777777">
            <w:pPr>
              <w:spacing w:after="0"/>
              <w:rPr>
                <w:rFonts w:ascii="Consolas" w:hAnsi="Consolas"/>
                <w:sz w:val="20"/>
                <w:szCs w:val="20"/>
              </w:rPr>
            </w:pPr>
            <w:r w:rsidRPr="00766C2C">
              <w:rPr>
                <w:rFonts w:ascii="Consolas" w:hAnsi="Consolas"/>
                <w:sz w:val="20"/>
                <w:szCs w:val="20"/>
              </w:rPr>
              <w:t xml:space="preserve">                "performer": [</w:t>
            </w:r>
          </w:p>
          <w:p w:rsidRPr="00766C2C" w:rsidR="00471C9E" w:rsidP="00310808" w:rsidRDefault="00471C9E" w14:paraId="2CF49D0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F39D257"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28472C8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D84C1A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9056EB1" w14:textId="77777777">
            <w:pPr>
              <w:spacing w:after="0"/>
              <w:rPr>
                <w:rFonts w:ascii="Consolas" w:hAnsi="Consolas"/>
                <w:sz w:val="20"/>
                <w:szCs w:val="20"/>
              </w:rPr>
            </w:pPr>
            <w:r w:rsidRPr="00766C2C">
              <w:rPr>
                <w:rFonts w:ascii="Consolas" w:hAnsi="Consolas"/>
                <w:sz w:val="20"/>
                <w:szCs w:val="20"/>
              </w:rPr>
              <w:t xml:space="preserve">                "organization": [</w:t>
            </w:r>
          </w:p>
          <w:p w:rsidRPr="00766C2C" w:rsidR="00471C9E" w:rsidP="00310808" w:rsidRDefault="00471C9E" w14:paraId="60746C6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6F2E56"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/Organization/218067dd-ffd2-4f0f-b0a2-76e199658ac0"</w:t>
            </w:r>
          </w:p>
          <w:p w:rsidRPr="00766C2C" w:rsidR="00471C9E" w:rsidP="00310808" w:rsidRDefault="00471C9E" w14:paraId="5D519CA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EF416AD"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516BA6D" w14:textId="77777777">
            <w:pPr>
              <w:spacing w:after="0"/>
              <w:rPr>
                <w:rFonts w:ascii="Consolas" w:hAnsi="Consolas"/>
                <w:sz w:val="20"/>
                <w:szCs w:val="20"/>
              </w:rPr>
            </w:pPr>
            <w:r w:rsidRPr="00766C2C">
              <w:rPr>
                <w:rFonts w:ascii="Consolas" w:hAnsi="Consolas"/>
                <w:sz w:val="20"/>
                <w:szCs w:val="20"/>
              </w:rPr>
              <w:t xml:space="preserve">                "sourceAttachment": {</w:t>
            </w:r>
          </w:p>
          <w:p w:rsidRPr="00766C2C" w:rsidR="00471C9E" w:rsidP="00310808" w:rsidRDefault="00471C9E" w14:paraId="23FA9754" w14:textId="77777777">
            <w:pPr>
              <w:spacing w:after="0"/>
              <w:rPr>
                <w:rFonts w:ascii="Consolas" w:hAnsi="Consolas"/>
                <w:sz w:val="20"/>
                <w:szCs w:val="20"/>
              </w:rPr>
            </w:pPr>
            <w:r w:rsidRPr="00766C2C">
              <w:rPr>
                <w:rFonts w:ascii="Consolas" w:hAnsi="Consolas"/>
                <w:sz w:val="20"/>
                <w:szCs w:val="20"/>
              </w:rPr>
              <w:t xml:space="preserve">                    "contentType": "application/pdf",</w:t>
            </w:r>
          </w:p>
          <w:p w:rsidRPr="00766C2C" w:rsidR="00471C9E" w:rsidP="00310808" w:rsidRDefault="00471C9E" w14:paraId="5F8C400A" w14:textId="77777777">
            <w:pPr>
              <w:spacing w:after="0"/>
              <w:rPr>
                <w:rFonts w:ascii="Consolas" w:hAnsi="Consolas"/>
                <w:sz w:val="20"/>
                <w:szCs w:val="20"/>
              </w:rPr>
            </w:pPr>
            <w:r w:rsidRPr="00766C2C">
              <w:rPr>
                <w:rFonts w:ascii="Consolas" w:hAnsi="Consolas"/>
                <w:sz w:val="20"/>
                <w:szCs w:val="20"/>
              </w:rPr>
              <w:t xml:space="preserve">                    "language": "en-GB",</w:t>
            </w:r>
          </w:p>
          <w:p w:rsidRPr="00766C2C" w:rsidR="00471C9E" w:rsidP="00310808" w:rsidRDefault="00471C9E" w14:paraId="2281A743" w14:textId="77777777">
            <w:pPr>
              <w:spacing w:after="0"/>
              <w:rPr>
                <w:rFonts w:ascii="Consolas" w:hAnsi="Consolas"/>
                <w:sz w:val="20"/>
                <w:szCs w:val="20"/>
              </w:rPr>
            </w:pPr>
            <w:r w:rsidRPr="00766C2C">
              <w:rPr>
                <w:rFonts w:ascii="Consolas" w:hAnsi="Consolas"/>
                <w:sz w:val="20"/>
                <w:szCs w:val="20"/>
              </w:rPr>
              <w:t xml:space="preserve">                    "url": "https://files.genomicsengland.co.uk/forms/Participant-consent-form-for-patients-with-cancer-or-suspected-cancer-C1.pdf",</w:t>
            </w:r>
          </w:p>
          <w:p w:rsidRPr="00766C2C" w:rsidR="00471C9E" w:rsidP="00310808" w:rsidRDefault="00471C9E" w14:paraId="62FA70D5" w14:textId="77777777">
            <w:pPr>
              <w:spacing w:after="0"/>
              <w:rPr>
                <w:rFonts w:ascii="Consolas" w:hAnsi="Consolas"/>
                <w:sz w:val="20"/>
                <w:szCs w:val="20"/>
              </w:rPr>
            </w:pPr>
            <w:r w:rsidRPr="00766C2C">
              <w:rPr>
                <w:rFonts w:ascii="Consolas" w:hAnsi="Consolas"/>
                <w:sz w:val="20"/>
                <w:szCs w:val="20"/>
              </w:rPr>
              <w:t xml:space="preserve">                    "size": 539588,</w:t>
            </w:r>
          </w:p>
          <w:p w:rsidRPr="00766C2C" w:rsidR="00471C9E" w:rsidP="00310808" w:rsidRDefault="00471C9E" w14:paraId="3CC77DC3" w14:textId="77777777">
            <w:pPr>
              <w:spacing w:after="0"/>
              <w:rPr>
                <w:rFonts w:ascii="Consolas" w:hAnsi="Consolas"/>
                <w:sz w:val="20"/>
                <w:szCs w:val="20"/>
              </w:rPr>
            </w:pPr>
            <w:r w:rsidRPr="00766C2C">
              <w:rPr>
                <w:rFonts w:ascii="Consolas" w:hAnsi="Consolas"/>
                <w:sz w:val="20"/>
                <w:szCs w:val="20"/>
              </w:rPr>
              <w:t xml:space="preserve">                    "title": "Participant-consent-form-for-patients-with-cancer-or-suspected-cancer-C1_MJ",</w:t>
            </w:r>
          </w:p>
          <w:p w:rsidRPr="00766C2C" w:rsidR="00471C9E" w:rsidP="00310808" w:rsidRDefault="00471C9E" w14:paraId="4C306846" w14:textId="77777777">
            <w:pPr>
              <w:spacing w:after="0"/>
              <w:rPr>
                <w:rFonts w:ascii="Consolas" w:hAnsi="Consolas"/>
                <w:sz w:val="20"/>
                <w:szCs w:val="20"/>
              </w:rPr>
            </w:pPr>
            <w:r w:rsidRPr="00766C2C">
              <w:rPr>
                <w:rFonts w:ascii="Consolas" w:hAnsi="Consolas"/>
                <w:sz w:val="20"/>
                <w:szCs w:val="20"/>
              </w:rPr>
              <w:t xml:space="preserve">                    "creation": "2022-07-11T09:00:00Z"</w:t>
            </w:r>
          </w:p>
          <w:p w:rsidRPr="00766C2C" w:rsidR="00471C9E" w:rsidP="00310808" w:rsidRDefault="00471C9E" w14:paraId="781D156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EC9FCD0" w14:textId="77777777">
            <w:pPr>
              <w:spacing w:after="0"/>
              <w:rPr>
                <w:rFonts w:ascii="Consolas" w:hAnsi="Consolas"/>
                <w:sz w:val="20"/>
                <w:szCs w:val="20"/>
              </w:rPr>
            </w:pPr>
            <w:r w:rsidRPr="00766C2C">
              <w:rPr>
                <w:rFonts w:ascii="Consolas" w:hAnsi="Consolas"/>
                <w:sz w:val="20"/>
                <w:szCs w:val="20"/>
              </w:rPr>
              <w:t xml:space="preserve">                "policy": [</w:t>
            </w:r>
          </w:p>
          <w:p w:rsidRPr="00766C2C" w:rsidR="00471C9E" w:rsidP="00310808" w:rsidRDefault="00471C9E" w14:paraId="75F471A1"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3DB824ED" w14:textId="77777777">
            <w:pPr>
              <w:spacing w:after="0"/>
              <w:rPr>
                <w:rFonts w:ascii="Consolas" w:hAnsi="Consolas"/>
                <w:sz w:val="20"/>
                <w:szCs w:val="20"/>
              </w:rPr>
            </w:pPr>
            <w:r w:rsidRPr="00766C2C">
              <w:rPr>
                <w:rFonts w:ascii="Consolas" w:hAnsi="Consolas"/>
                <w:sz w:val="20"/>
                <w:szCs w:val="20"/>
              </w:rPr>
              <w:t xml:space="preserve">                        "uri": "https://s3.eu-west-2.amazonaws.com/ge-production-s3/forms/Participant-consent-form-for-patients-with-cancer-or-suspected-cancer-C1.pdf"</w:t>
            </w:r>
          </w:p>
          <w:p w:rsidRPr="00766C2C" w:rsidR="00471C9E" w:rsidP="00310808" w:rsidRDefault="00471C9E" w14:paraId="5C6D604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B12746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E07941E" w14:textId="77777777">
            <w:pPr>
              <w:spacing w:after="0"/>
              <w:rPr>
                <w:rFonts w:ascii="Consolas" w:hAnsi="Consolas"/>
                <w:sz w:val="20"/>
                <w:szCs w:val="20"/>
              </w:rPr>
            </w:pPr>
            <w:r w:rsidRPr="00766C2C">
              <w:rPr>
                <w:rFonts w:ascii="Consolas" w:hAnsi="Consolas"/>
                <w:sz w:val="20"/>
                <w:szCs w:val="20"/>
              </w:rPr>
              <w:t xml:space="preserve">                "verification": [</w:t>
            </w:r>
          </w:p>
          <w:p w:rsidRPr="00766C2C" w:rsidR="00471C9E" w:rsidP="00310808" w:rsidRDefault="00471C9E" w14:paraId="43CA058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842386C" w14:textId="77777777">
            <w:pPr>
              <w:spacing w:after="0"/>
              <w:rPr>
                <w:rFonts w:ascii="Consolas" w:hAnsi="Consolas"/>
                <w:sz w:val="20"/>
                <w:szCs w:val="20"/>
              </w:rPr>
            </w:pPr>
            <w:r w:rsidRPr="00766C2C">
              <w:rPr>
                <w:rFonts w:ascii="Consolas" w:hAnsi="Consolas"/>
                <w:sz w:val="20"/>
                <w:szCs w:val="20"/>
              </w:rPr>
              <w:t xml:space="preserve">                        "verified": true,</w:t>
            </w:r>
          </w:p>
          <w:p w:rsidRPr="00766C2C" w:rsidR="00471C9E" w:rsidP="00310808" w:rsidRDefault="00471C9E" w14:paraId="5F7B6C29" w14:textId="77777777">
            <w:pPr>
              <w:spacing w:after="0"/>
              <w:rPr>
                <w:rFonts w:ascii="Consolas" w:hAnsi="Consolas"/>
                <w:sz w:val="20"/>
                <w:szCs w:val="20"/>
              </w:rPr>
            </w:pPr>
            <w:r w:rsidRPr="00766C2C">
              <w:rPr>
                <w:rFonts w:ascii="Consolas" w:hAnsi="Consolas"/>
                <w:sz w:val="20"/>
                <w:szCs w:val="20"/>
              </w:rPr>
              <w:t xml:space="preserve">                        "verifiedWith": {</w:t>
            </w:r>
          </w:p>
          <w:p w:rsidRPr="00766C2C" w:rsidR="00471C9E" w:rsidP="00310808" w:rsidRDefault="00471C9E" w14:paraId="1CF15470"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/Patient/f52cae9c-81eb-422c-be58-8363e72144aa"</w:t>
            </w:r>
          </w:p>
          <w:p w:rsidRPr="00766C2C" w:rsidR="00471C9E" w:rsidP="00310808" w:rsidRDefault="00471C9E" w14:paraId="7141039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63456FB" w14:textId="77777777">
            <w:pPr>
              <w:spacing w:after="0"/>
              <w:rPr>
                <w:rFonts w:ascii="Consolas" w:hAnsi="Consolas"/>
                <w:sz w:val="20"/>
                <w:szCs w:val="20"/>
              </w:rPr>
            </w:pPr>
            <w:r w:rsidRPr="00766C2C">
              <w:rPr>
                <w:rFonts w:ascii="Consolas" w:hAnsi="Consolas"/>
                <w:sz w:val="20"/>
                <w:szCs w:val="20"/>
              </w:rPr>
              <w:t xml:space="preserve">                        "verificationDate": "2022-07-11T09:00:00Z"</w:t>
            </w:r>
          </w:p>
          <w:p w:rsidRPr="00766C2C" w:rsidR="00471C9E" w:rsidP="00310808" w:rsidRDefault="00471C9E" w14:paraId="00F9B6D3"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6E775C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89D09F5" w14:textId="77777777">
            <w:pPr>
              <w:spacing w:after="0"/>
              <w:rPr>
                <w:rFonts w:ascii="Consolas" w:hAnsi="Consolas"/>
                <w:sz w:val="20"/>
                <w:szCs w:val="20"/>
              </w:rPr>
            </w:pPr>
            <w:r w:rsidRPr="00766C2C">
              <w:rPr>
                <w:rFonts w:ascii="Consolas" w:hAnsi="Consolas"/>
                <w:sz w:val="20"/>
                <w:szCs w:val="20"/>
              </w:rPr>
              <w:t xml:space="preserve">                "provision": {</w:t>
            </w:r>
          </w:p>
          <w:p w:rsidRPr="00766C2C" w:rsidR="00471C9E" w:rsidP="00310808" w:rsidRDefault="00471C9E" w14:paraId="3B940516" w14:textId="77777777">
            <w:pPr>
              <w:spacing w:after="0"/>
              <w:rPr>
                <w:rFonts w:ascii="Consolas" w:hAnsi="Consolas"/>
                <w:sz w:val="20"/>
                <w:szCs w:val="20"/>
              </w:rPr>
            </w:pPr>
            <w:r w:rsidRPr="00766C2C">
              <w:rPr>
                <w:rFonts w:ascii="Consolas" w:hAnsi="Consolas"/>
                <w:sz w:val="20"/>
                <w:szCs w:val="20"/>
              </w:rPr>
              <w:t xml:space="preserve">                    "type": "permit",</w:t>
            </w:r>
          </w:p>
          <w:p w:rsidRPr="00766C2C" w:rsidR="00471C9E" w:rsidP="00310808" w:rsidRDefault="00471C9E" w14:paraId="3893EFA4" w14:textId="77777777">
            <w:pPr>
              <w:spacing w:after="0"/>
              <w:rPr>
                <w:rFonts w:ascii="Consolas" w:hAnsi="Consolas"/>
                <w:sz w:val="20"/>
                <w:szCs w:val="20"/>
              </w:rPr>
            </w:pPr>
            <w:r w:rsidRPr="00766C2C">
              <w:rPr>
                <w:rFonts w:ascii="Consolas" w:hAnsi="Consolas"/>
                <w:sz w:val="20"/>
                <w:szCs w:val="20"/>
              </w:rPr>
              <w:t xml:space="preserve">                    "period": {</w:t>
            </w:r>
          </w:p>
          <w:p w:rsidRPr="00766C2C" w:rsidR="00471C9E" w:rsidP="00310808" w:rsidRDefault="00471C9E" w14:paraId="1E5D2778" w14:textId="77777777">
            <w:pPr>
              <w:spacing w:after="0"/>
              <w:rPr>
                <w:rFonts w:ascii="Consolas" w:hAnsi="Consolas"/>
                <w:sz w:val="20"/>
                <w:szCs w:val="20"/>
              </w:rPr>
            </w:pPr>
            <w:r w:rsidRPr="00766C2C">
              <w:rPr>
                <w:rFonts w:ascii="Consolas" w:hAnsi="Consolas"/>
                <w:sz w:val="20"/>
                <w:szCs w:val="20"/>
              </w:rPr>
              <w:t xml:space="preserve">                        "start": "2022-07-11T09:00:00Z",</w:t>
            </w:r>
          </w:p>
          <w:p w:rsidRPr="00766C2C" w:rsidR="00471C9E" w:rsidP="00310808" w:rsidRDefault="00471C9E" w14:paraId="76BFE59B" w14:textId="77777777">
            <w:pPr>
              <w:spacing w:after="0"/>
              <w:rPr>
                <w:rFonts w:ascii="Consolas" w:hAnsi="Consolas"/>
                <w:sz w:val="20"/>
                <w:szCs w:val="20"/>
              </w:rPr>
            </w:pPr>
            <w:r w:rsidRPr="00766C2C">
              <w:rPr>
                <w:rFonts w:ascii="Consolas" w:hAnsi="Consolas"/>
                <w:sz w:val="20"/>
                <w:szCs w:val="20"/>
              </w:rPr>
              <w:t xml:space="preserve">                        "end": "2025-07-11T08:59:59Z"</w:t>
            </w:r>
          </w:p>
          <w:p w:rsidRPr="00766C2C" w:rsidR="00471C9E" w:rsidP="00310808" w:rsidRDefault="00471C9E" w14:paraId="3AD8624C"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A3FC22C" w14:textId="77777777">
            <w:pPr>
              <w:spacing w:after="0"/>
              <w:rPr>
                <w:rFonts w:ascii="Consolas" w:hAnsi="Consolas"/>
                <w:sz w:val="20"/>
                <w:szCs w:val="20"/>
              </w:rPr>
            </w:pPr>
            <w:r w:rsidRPr="00766C2C">
              <w:rPr>
                <w:rFonts w:ascii="Consolas" w:hAnsi="Consolas"/>
                <w:sz w:val="20"/>
                <w:szCs w:val="20"/>
              </w:rPr>
              <w:t xml:space="preserve">                    "actor": [</w:t>
            </w:r>
          </w:p>
          <w:p w:rsidRPr="00766C2C" w:rsidR="00471C9E" w:rsidP="00310808" w:rsidRDefault="00471C9E" w14:paraId="1B08CD2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BB42438" w14:textId="77777777">
            <w:pPr>
              <w:spacing w:after="0"/>
              <w:rPr>
                <w:rFonts w:ascii="Consolas" w:hAnsi="Consolas"/>
                <w:sz w:val="20"/>
                <w:szCs w:val="20"/>
              </w:rPr>
            </w:pPr>
            <w:r w:rsidRPr="00766C2C">
              <w:rPr>
                <w:rFonts w:ascii="Consolas" w:hAnsi="Consolas"/>
                <w:sz w:val="20"/>
                <w:szCs w:val="20"/>
              </w:rPr>
              <w:t xml:space="preserve">                            "role": {</w:t>
            </w:r>
          </w:p>
          <w:p w:rsidRPr="00766C2C" w:rsidR="00471C9E" w:rsidP="00310808" w:rsidRDefault="00471C9E" w14:paraId="08DE4F44"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53938BC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E66A50A" w14:textId="77777777">
            <w:pPr>
              <w:spacing w:after="0"/>
              <w:rPr>
                <w:rFonts w:ascii="Consolas" w:hAnsi="Consolas"/>
                <w:sz w:val="20"/>
                <w:szCs w:val="20"/>
              </w:rPr>
            </w:pPr>
            <w:r w:rsidRPr="00766C2C">
              <w:rPr>
                <w:rFonts w:ascii="Consolas" w:hAnsi="Consolas"/>
                <w:sz w:val="20"/>
                <w:szCs w:val="20"/>
              </w:rPr>
              <w:t xml:space="preserve">                                        "system": "http://terminology.hl7.org/CodeSystem/extra-security-role-type",</w:t>
            </w:r>
          </w:p>
          <w:p w:rsidRPr="00766C2C" w:rsidR="00471C9E" w:rsidP="00310808" w:rsidRDefault="00471C9E" w14:paraId="22D6569D" w14:textId="77777777">
            <w:pPr>
              <w:spacing w:after="0"/>
              <w:rPr>
                <w:rFonts w:ascii="Consolas" w:hAnsi="Consolas"/>
                <w:sz w:val="20"/>
                <w:szCs w:val="20"/>
              </w:rPr>
            </w:pPr>
            <w:r w:rsidRPr="00766C2C">
              <w:rPr>
                <w:rFonts w:ascii="Consolas" w:hAnsi="Consolas"/>
                <w:sz w:val="20"/>
                <w:szCs w:val="20"/>
              </w:rPr>
              <w:t xml:space="preserve">                                        "code": "dataprocessor",</w:t>
            </w:r>
          </w:p>
          <w:p w:rsidRPr="00766C2C" w:rsidR="00471C9E" w:rsidP="00310808" w:rsidRDefault="00471C9E" w14:paraId="13C580AE" w14:textId="77777777">
            <w:pPr>
              <w:spacing w:after="0"/>
              <w:rPr>
                <w:rFonts w:ascii="Consolas" w:hAnsi="Consolas"/>
                <w:sz w:val="20"/>
                <w:szCs w:val="20"/>
              </w:rPr>
            </w:pPr>
            <w:r w:rsidRPr="00766C2C">
              <w:rPr>
                <w:rFonts w:ascii="Consolas" w:hAnsi="Consolas"/>
                <w:sz w:val="20"/>
                <w:szCs w:val="20"/>
              </w:rPr>
              <w:t xml:space="preserve">                                        "display": "data processor"</w:t>
            </w:r>
          </w:p>
          <w:p w:rsidRPr="00766C2C" w:rsidR="00471C9E" w:rsidP="00310808" w:rsidRDefault="00471C9E" w14:paraId="1AE65D2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290F8D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EA6144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46419DF" w14:textId="77777777">
            <w:pPr>
              <w:spacing w:after="0"/>
              <w:rPr>
                <w:rFonts w:ascii="Consolas" w:hAnsi="Consolas"/>
                <w:sz w:val="20"/>
                <w:szCs w:val="20"/>
              </w:rPr>
            </w:pPr>
            <w:r w:rsidRPr="00766C2C">
              <w:rPr>
                <w:rFonts w:ascii="Consolas" w:hAnsi="Consolas"/>
                <w:sz w:val="20"/>
                <w:szCs w:val="20"/>
              </w:rPr>
              <w:t xml:space="preserve">                            "reference": {</w:t>
            </w:r>
          </w:p>
          <w:p w:rsidRPr="00766C2C" w:rsidR="00471C9E" w:rsidP="00310808" w:rsidRDefault="00471C9E" w14:paraId="2F413716" w14:textId="77777777">
            <w:pPr>
              <w:spacing w:after="0"/>
              <w:rPr>
                <w:rFonts w:ascii="Consolas" w:hAnsi="Consolas"/>
                <w:sz w:val="20"/>
                <w:szCs w:val="20"/>
              </w:rPr>
            </w:pPr>
            <w:r w:rsidRPr="00766C2C">
              <w:rPr>
                <w:rFonts w:ascii="Consolas" w:hAnsi="Consolas"/>
                <w:sz w:val="20"/>
                <w:szCs w:val="20"/>
              </w:rPr>
              <w:t xml:space="preserve">                                "reference": "https://</w:t>
            </w:r>
            <w:r>
              <w:rPr>
                <w:rFonts w:ascii="Consolas" w:hAnsi="Consolas"/>
                <w:sz w:val="20"/>
                <w:szCs w:val="20"/>
              </w:rPr>
              <w:t>api.service.nhs.uk</w:t>
            </w:r>
            <w:r w:rsidRPr="00766C2C">
              <w:rPr>
                <w:rFonts w:ascii="Consolas" w:hAnsi="Consolas"/>
                <w:sz w:val="20"/>
                <w:szCs w:val="20"/>
              </w:rPr>
              <w:t>/Organization/1b81b2e9-d428-4cf6-8d9f-b3f3e3833430"</w:t>
            </w:r>
          </w:p>
          <w:p w:rsidRPr="00766C2C" w:rsidR="00471C9E" w:rsidP="00310808" w:rsidRDefault="00471C9E" w14:paraId="73EB0DD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B801DC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D02EED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91E456" w14:textId="77777777">
            <w:pPr>
              <w:spacing w:after="0"/>
              <w:rPr>
                <w:rFonts w:ascii="Consolas" w:hAnsi="Consolas"/>
                <w:sz w:val="20"/>
                <w:szCs w:val="20"/>
              </w:rPr>
            </w:pPr>
            <w:r w:rsidRPr="00766C2C">
              <w:rPr>
                <w:rFonts w:ascii="Consolas" w:hAnsi="Consolas"/>
                <w:sz w:val="20"/>
                <w:szCs w:val="20"/>
              </w:rPr>
              <w:t xml:space="preserve">                    "action": [</w:t>
            </w:r>
          </w:p>
          <w:p w:rsidRPr="00766C2C" w:rsidR="00471C9E" w:rsidP="00310808" w:rsidRDefault="00471C9E" w14:paraId="3BF1612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627F712"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363E3D5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CC3F73E" w14:textId="77777777">
            <w:pPr>
              <w:spacing w:after="0"/>
              <w:rPr>
                <w:rFonts w:ascii="Consolas" w:hAnsi="Consolas"/>
                <w:sz w:val="20"/>
                <w:szCs w:val="20"/>
              </w:rPr>
            </w:pPr>
            <w:r w:rsidRPr="00766C2C">
              <w:rPr>
                <w:rFonts w:ascii="Consolas" w:hAnsi="Consolas"/>
                <w:sz w:val="20"/>
                <w:szCs w:val="20"/>
              </w:rPr>
              <w:t xml:space="preserve">                                    "system": "http://terminology.hl7.org/CodeSystem/consentaction",</w:t>
            </w:r>
          </w:p>
          <w:p w:rsidRPr="00766C2C" w:rsidR="00471C9E" w:rsidP="00310808" w:rsidRDefault="00471C9E" w14:paraId="54F0C7AF" w14:textId="77777777">
            <w:pPr>
              <w:spacing w:after="0"/>
              <w:rPr>
                <w:rFonts w:ascii="Consolas" w:hAnsi="Consolas"/>
                <w:sz w:val="20"/>
                <w:szCs w:val="20"/>
              </w:rPr>
            </w:pPr>
            <w:r w:rsidRPr="00766C2C">
              <w:rPr>
                <w:rFonts w:ascii="Consolas" w:hAnsi="Consolas"/>
                <w:sz w:val="20"/>
                <w:szCs w:val="20"/>
              </w:rPr>
              <w:t xml:space="preserve">                                    "code": "access",</w:t>
            </w:r>
          </w:p>
          <w:p w:rsidRPr="00766C2C" w:rsidR="00471C9E" w:rsidP="00310808" w:rsidRDefault="00471C9E" w14:paraId="34296D53" w14:textId="77777777">
            <w:pPr>
              <w:spacing w:after="0"/>
              <w:rPr>
                <w:rFonts w:ascii="Consolas" w:hAnsi="Consolas"/>
                <w:sz w:val="20"/>
                <w:szCs w:val="20"/>
              </w:rPr>
            </w:pPr>
            <w:r w:rsidRPr="00766C2C">
              <w:rPr>
                <w:rFonts w:ascii="Consolas" w:hAnsi="Consolas"/>
                <w:sz w:val="20"/>
                <w:szCs w:val="20"/>
              </w:rPr>
              <w:t xml:space="preserve">                                    "display": "Access"</w:t>
            </w:r>
          </w:p>
          <w:p w:rsidRPr="00766C2C" w:rsidR="00471C9E" w:rsidP="00310808" w:rsidRDefault="00471C9E" w14:paraId="3453E07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0D6405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66F3C0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5E73A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6883784"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12C6BF69"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DA9EDAB" w14:textId="77777777">
            <w:pPr>
              <w:spacing w:after="0"/>
              <w:rPr>
                <w:rFonts w:ascii="Consolas" w:hAnsi="Consolas"/>
                <w:sz w:val="20"/>
                <w:szCs w:val="20"/>
              </w:rPr>
            </w:pPr>
            <w:r w:rsidRPr="00766C2C">
              <w:rPr>
                <w:rFonts w:ascii="Consolas" w:hAnsi="Consolas"/>
                <w:sz w:val="20"/>
                <w:szCs w:val="20"/>
              </w:rPr>
              <w:t xml:space="preserve">                                    "system": "http://terminology.hl7.org/CodeSystem/consentaction",</w:t>
            </w:r>
          </w:p>
          <w:p w:rsidRPr="00766C2C" w:rsidR="00471C9E" w:rsidP="00310808" w:rsidRDefault="00471C9E" w14:paraId="2B0FA0C0" w14:textId="77777777">
            <w:pPr>
              <w:spacing w:after="0"/>
              <w:rPr>
                <w:rFonts w:ascii="Consolas" w:hAnsi="Consolas"/>
                <w:sz w:val="20"/>
                <w:szCs w:val="20"/>
              </w:rPr>
            </w:pPr>
            <w:r w:rsidRPr="00766C2C">
              <w:rPr>
                <w:rFonts w:ascii="Consolas" w:hAnsi="Consolas"/>
                <w:sz w:val="20"/>
                <w:szCs w:val="20"/>
              </w:rPr>
              <w:t xml:space="preserve">                                    "code": "use",</w:t>
            </w:r>
          </w:p>
          <w:p w:rsidRPr="00766C2C" w:rsidR="00471C9E" w:rsidP="00310808" w:rsidRDefault="00471C9E" w14:paraId="1196A152" w14:textId="77777777">
            <w:pPr>
              <w:spacing w:after="0"/>
              <w:rPr>
                <w:rFonts w:ascii="Consolas" w:hAnsi="Consolas"/>
                <w:sz w:val="20"/>
                <w:szCs w:val="20"/>
              </w:rPr>
            </w:pPr>
            <w:r w:rsidRPr="00766C2C">
              <w:rPr>
                <w:rFonts w:ascii="Consolas" w:hAnsi="Consolas"/>
                <w:sz w:val="20"/>
                <w:szCs w:val="20"/>
              </w:rPr>
              <w:t xml:space="preserve">                                    "display": "Use"</w:t>
            </w:r>
          </w:p>
          <w:p w:rsidRPr="00766C2C" w:rsidR="00471C9E" w:rsidP="00310808" w:rsidRDefault="00471C9E" w14:paraId="5AB789C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E2D599B" w14:textId="77777777">
            <w:pPr>
              <w:spacing w:after="0"/>
              <w:rPr>
                <w:rFonts w:ascii="Consolas" w:hAnsi="Consolas"/>
                <w:sz w:val="20"/>
                <w:szCs w:val="20"/>
              </w:rPr>
            </w:pPr>
            <w:r w:rsidRPr="00766C2C">
              <w:rPr>
                <w:rFonts w:ascii="Consolas" w:hAnsi="Consolas"/>
                <w:sz w:val="20"/>
                <w:szCs w:val="20"/>
              </w:rPr>
              <w:lastRenderedPageBreak/>
              <w:t xml:space="preserve">                            ]</w:t>
            </w:r>
          </w:p>
          <w:p w:rsidRPr="00766C2C" w:rsidR="00471C9E" w:rsidP="00310808" w:rsidRDefault="00471C9E" w14:paraId="3CD35FA2"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0898E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8DEA199" w14:textId="77777777">
            <w:pPr>
              <w:spacing w:after="0"/>
              <w:rPr>
                <w:rFonts w:ascii="Consolas" w:hAnsi="Consolas"/>
                <w:sz w:val="20"/>
                <w:szCs w:val="20"/>
              </w:rPr>
            </w:pPr>
            <w:r w:rsidRPr="00766C2C">
              <w:rPr>
                <w:rFonts w:ascii="Consolas" w:hAnsi="Consolas"/>
                <w:sz w:val="20"/>
                <w:szCs w:val="20"/>
              </w:rPr>
              <w:t xml:space="preserve">                    "class": [</w:t>
            </w:r>
          </w:p>
          <w:p w:rsidRPr="00766C2C" w:rsidR="00471C9E" w:rsidP="00310808" w:rsidRDefault="00471C9E" w14:paraId="7FEA2F9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63098DC" w14:textId="77777777">
            <w:pPr>
              <w:spacing w:after="0"/>
              <w:rPr>
                <w:rFonts w:ascii="Consolas" w:hAnsi="Consolas"/>
                <w:sz w:val="20"/>
                <w:szCs w:val="20"/>
              </w:rPr>
            </w:pPr>
            <w:r w:rsidRPr="00766C2C">
              <w:rPr>
                <w:rFonts w:ascii="Consolas" w:hAnsi="Consolas"/>
                <w:sz w:val="20"/>
                <w:szCs w:val="20"/>
              </w:rPr>
              <w:t xml:space="preserve">                            "system": "http://hl7.org/fhir/resource-types",</w:t>
            </w:r>
          </w:p>
          <w:p w:rsidRPr="00766C2C" w:rsidR="00471C9E" w:rsidP="00310808" w:rsidRDefault="00471C9E" w14:paraId="21650412" w14:textId="77777777">
            <w:pPr>
              <w:spacing w:after="0"/>
              <w:rPr>
                <w:rFonts w:ascii="Consolas" w:hAnsi="Consolas"/>
                <w:sz w:val="20"/>
                <w:szCs w:val="20"/>
              </w:rPr>
            </w:pPr>
            <w:r w:rsidRPr="00766C2C">
              <w:rPr>
                <w:rFonts w:ascii="Consolas" w:hAnsi="Consolas"/>
                <w:sz w:val="20"/>
                <w:szCs w:val="20"/>
              </w:rPr>
              <w:t xml:space="preserve">                            "code": "DiagnosticReport",</w:t>
            </w:r>
          </w:p>
          <w:p w:rsidRPr="00766C2C" w:rsidR="00471C9E" w:rsidP="00310808" w:rsidRDefault="00471C9E" w14:paraId="3B59D957" w14:textId="77777777">
            <w:pPr>
              <w:spacing w:after="0"/>
              <w:rPr>
                <w:rFonts w:ascii="Consolas" w:hAnsi="Consolas"/>
                <w:sz w:val="20"/>
                <w:szCs w:val="20"/>
              </w:rPr>
            </w:pPr>
            <w:r w:rsidRPr="00766C2C">
              <w:rPr>
                <w:rFonts w:ascii="Consolas" w:hAnsi="Consolas"/>
                <w:sz w:val="20"/>
                <w:szCs w:val="20"/>
              </w:rPr>
              <w:t xml:space="preserve">                            "display": "DiagnosticReport"</w:t>
            </w:r>
          </w:p>
          <w:p w:rsidRPr="00766C2C" w:rsidR="00471C9E" w:rsidP="00310808" w:rsidRDefault="00471C9E" w14:paraId="00F3BE4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1D7F50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4DECBDA" w14:textId="77777777">
            <w:pPr>
              <w:spacing w:after="0"/>
              <w:rPr>
                <w:rFonts w:ascii="Consolas" w:hAnsi="Consolas"/>
                <w:sz w:val="20"/>
                <w:szCs w:val="20"/>
              </w:rPr>
            </w:pPr>
            <w:r w:rsidRPr="00766C2C">
              <w:rPr>
                <w:rFonts w:ascii="Consolas" w:hAnsi="Consolas"/>
                <w:sz w:val="20"/>
                <w:szCs w:val="20"/>
              </w:rPr>
              <w:t xml:space="preserve">                            "system": "http://hl7.org/fhir/resource-types",</w:t>
            </w:r>
          </w:p>
          <w:p w:rsidRPr="00766C2C" w:rsidR="00471C9E" w:rsidP="00310808" w:rsidRDefault="00471C9E" w14:paraId="223F6125" w14:textId="77777777">
            <w:pPr>
              <w:spacing w:after="0"/>
              <w:rPr>
                <w:rFonts w:ascii="Consolas" w:hAnsi="Consolas"/>
                <w:sz w:val="20"/>
                <w:szCs w:val="20"/>
              </w:rPr>
            </w:pPr>
            <w:r w:rsidRPr="00766C2C">
              <w:rPr>
                <w:rFonts w:ascii="Consolas" w:hAnsi="Consolas"/>
                <w:sz w:val="20"/>
                <w:szCs w:val="20"/>
              </w:rPr>
              <w:t xml:space="preserve">                            "code": "ClinicalImpression",</w:t>
            </w:r>
          </w:p>
          <w:p w:rsidRPr="00766C2C" w:rsidR="00471C9E" w:rsidP="00310808" w:rsidRDefault="00471C9E" w14:paraId="747E9CBC" w14:textId="77777777">
            <w:pPr>
              <w:spacing w:after="0"/>
              <w:rPr>
                <w:rFonts w:ascii="Consolas" w:hAnsi="Consolas"/>
                <w:sz w:val="20"/>
                <w:szCs w:val="20"/>
              </w:rPr>
            </w:pPr>
            <w:r w:rsidRPr="00766C2C">
              <w:rPr>
                <w:rFonts w:ascii="Consolas" w:hAnsi="Consolas"/>
                <w:sz w:val="20"/>
                <w:szCs w:val="20"/>
              </w:rPr>
              <w:t xml:space="preserve">                            "display": "ClinicalImpression"</w:t>
            </w:r>
          </w:p>
          <w:p w:rsidRPr="00766C2C" w:rsidR="00471C9E" w:rsidP="00310808" w:rsidRDefault="00471C9E" w14:paraId="384FBF6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66E837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8B77801" w14:textId="77777777">
            <w:pPr>
              <w:spacing w:after="0"/>
              <w:rPr>
                <w:rFonts w:ascii="Consolas" w:hAnsi="Consolas"/>
                <w:sz w:val="20"/>
                <w:szCs w:val="20"/>
              </w:rPr>
            </w:pPr>
            <w:r w:rsidRPr="00766C2C">
              <w:rPr>
                <w:rFonts w:ascii="Consolas" w:hAnsi="Consolas"/>
                <w:sz w:val="20"/>
                <w:szCs w:val="20"/>
              </w:rPr>
              <w:t xml:space="preserve">                            "system": "http://hl7.org/fhir/resource-types",</w:t>
            </w:r>
          </w:p>
          <w:p w:rsidRPr="00766C2C" w:rsidR="00471C9E" w:rsidP="00310808" w:rsidRDefault="00471C9E" w14:paraId="7183822C" w14:textId="77777777">
            <w:pPr>
              <w:spacing w:after="0"/>
              <w:rPr>
                <w:rFonts w:ascii="Consolas" w:hAnsi="Consolas"/>
                <w:sz w:val="20"/>
                <w:szCs w:val="20"/>
              </w:rPr>
            </w:pPr>
            <w:r w:rsidRPr="00766C2C">
              <w:rPr>
                <w:rFonts w:ascii="Consolas" w:hAnsi="Consolas"/>
                <w:sz w:val="20"/>
                <w:szCs w:val="20"/>
              </w:rPr>
              <w:t xml:space="preserve">                            "code": "Condition",</w:t>
            </w:r>
          </w:p>
          <w:p w:rsidRPr="00766C2C" w:rsidR="00471C9E" w:rsidP="00310808" w:rsidRDefault="00471C9E" w14:paraId="5D25BA95" w14:textId="77777777">
            <w:pPr>
              <w:spacing w:after="0"/>
              <w:rPr>
                <w:rFonts w:ascii="Consolas" w:hAnsi="Consolas"/>
                <w:sz w:val="20"/>
                <w:szCs w:val="20"/>
              </w:rPr>
            </w:pPr>
            <w:r w:rsidRPr="00766C2C">
              <w:rPr>
                <w:rFonts w:ascii="Consolas" w:hAnsi="Consolas"/>
                <w:sz w:val="20"/>
                <w:szCs w:val="20"/>
              </w:rPr>
              <w:t xml:space="preserve">                            "display": "Condition"</w:t>
            </w:r>
          </w:p>
          <w:p w:rsidRPr="00766C2C" w:rsidR="00471C9E" w:rsidP="00310808" w:rsidRDefault="00471C9E" w14:paraId="0B73D5DA"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5DFB900"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2C926AB" w14:textId="77777777">
            <w:pPr>
              <w:spacing w:after="0"/>
              <w:rPr>
                <w:rFonts w:ascii="Consolas" w:hAnsi="Consolas"/>
                <w:sz w:val="20"/>
                <w:szCs w:val="20"/>
              </w:rPr>
            </w:pPr>
            <w:r w:rsidRPr="00766C2C">
              <w:rPr>
                <w:rFonts w:ascii="Consolas" w:hAnsi="Consolas"/>
                <w:sz w:val="20"/>
                <w:szCs w:val="20"/>
              </w:rPr>
              <w:t xml:space="preserve">                            "system": "http://hl7.org/fhir/resource-types",</w:t>
            </w:r>
          </w:p>
          <w:p w:rsidRPr="00766C2C" w:rsidR="00471C9E" w:rsidP="00310808" w:rsidRDefault="00471C9E" w14:paraId="19DD36BB" w14:textId="77777777">
            <w:pPr>
              <w:spacing w:after="0"/>
              <w:rPr>
                <w:rFonts w:ascii="Consolas" w:hAnsi="Consolas"/>
                <w:sz w:val="20"/>
                <w:szCs w:val="20"/>
              </w:rPr>
            </w:pPr>
            <w:r w:rsidRPr="00766C2C">
              <w:rPr>
                <w:rFonts w:ascii="Consolas" w:hAnsi="Consolas"/>
                <w:sz w:val="20"/>
                <w:szCs w:val="20"/>
              </w:rPr>
              <w:t xml:space="preserve">                            "code": "MolecularSequence",</w:t>
            </w:r>
          </w:p>
          <w:p w:rsidRPr="00766C2C" w:rsidR="00471C9E" w:rsidP="00310808" w:rsidRDefault="00471C9E" w14:paraId="568957C8" w14:textId="77777777">
            <w:pPr>
              <w:spacing w:after="0"/>
              <w:rPr>
                <w:rFonts w:ascii="Consolas" w:hAnsi="Consolas"/>
                <w:sz w:val="20"/>
                <w:szCs w:val="20"/>
              </w:rPr>
            </w:pPr>
            <w:r w:rsidRPr="00766C2C">
              <w:rPr>
                <w:rFonts w:ascii="Consolas" w:hAnsi="Consolas"/>
                <w:sz w:val="20"/>
                <w:szCs w:val="20"/>
              </w:rPr>
              <w:t xml:space="preserve">                            "display": "MolecularSequence"</w:t>
            </w:r>
          </w:p>
          <w:p w:rsidRPr="00766C2C" w:rsidR="00471C9E" w:rsidP="00310808" w:rsidRDefault="00471C9E" w14:paraId="6DF9882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8E9C4C5"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B2E89D0" w14:textId="77777777">
            <w:pPr>
              <w:spacing w:after="0"/>
              <w:rPr>
                <w:rFonts w:ascii="Consolas" w:hAnsi="Consolas"/>
                <w:sz w:val="20"/>
                <w:szCs w:val="20"/>
              </w:rPr>
            </w:pPr>
            <w:r w:rsidRPr="00766C2C">
              <w:rPr>
                <w:rFonts w:ascii="Consolas" w:hAnsi="Consolas"/>
                <w:sz w:val="20"/>
                <w:szCs w:val="20"/>
              </w:rPr>
              <w:t xml:space="preserve">                            "system": "http://hl7.org/fhir/resource-types",</w:t>
            </w:r>
          </w:p>
          <w:p w:rsidRPr="00766C2C" w:rsidR="00471C9E" w:rsidP="00310808" w:rsidRDefault="00471C9E" w14:paraId="2369DF02" w14:textId="77777777">
            <w:pPr>
              <w:spacing w:after="0"/>
              <w:rPr>
                <w:rFonts w:ascii="Consolas" w:hAnsi="Consolas"/>
                <w:sz w:val="20"/>
                <w:szCs w:val="20"/>
              </w:rPr>
            </w:pPr>
            <w:r w:rsidRPr="00766C2C">
              <w:rPr>
                <w:rFonts w:ascii="Consolas" w:hAnsi="Consolas"/>
                <w:sz w:val="20"/>
                <w:szCs w:val="20"/>
              </w:rPr>
              <w:t xml:space="preserve">                            "code": "Observation",</w:t>
            </w:r>
          </w:p>
          <w:p w:rsidRPr="00766C2C" w:rsidR="00471C9E" w:rsidP="00310808" w:rsidRDefault="00471C9E" w14:paraId="2F9D1F87" w14:textId="77777777">
            <w:pPr>
              <w:spacing w:after="0"/>
              <w:rPr>
                <w:rFonts w:ascii="Consolas" w:hAnsi="Consolas"/>
                <w:sz w:val="20"/>
                <w:szCs w:val="20"/>
              </w:rPr>
            </w:pPr>
            <w:r w:rsidRPr="00766C2C">
              <w:rPr>
                <w:rFonts w:ascii="Consolas" w:hAnsi="Consolas"/>
                <w:sz w:val="20"/>
                <w:szCs w:val="20"/>
              </w:rPr>
              <w:t xml:space="preserve">                            "display": "Observation"</w:t>
            </w:r>
          </w:p>
          <w:p w:rsidRPr="00766C2C" w:rsidR="00471C9E" w:rsidP="00310808" w:rsidRDefault="00471C9E" w14:paraId="39CF42A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F3DCF5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1495842" w14:textId="77777777">
            <w:pPr>
              <w:spacing w:after="0"/>
              <w:rPr>
                <w:rFonts w:ascii="Consolas" w:hAnsi="Consolas"/>
                <w:sz w:val="20"/>
                <w:szCs w:val="20"/>
              </w:rPr>
            </w:pPr>
            <w:r w:rsidRPr="00766C2C">
              <w:rPr>
                <w:rFonts w:ascii="Consolas" w:hAnsi="Consolas"/>
                <w:sz w:val="20"/>
                <w:szCs w:val="20"/>
              </w:rPr>
              <w:t xml:space="preserve">                    "code": [</w:t>
            </w:r>
          </w:p>
          <w:p w:rsidRPr="00766C2C" w:rsidR="00471C9E" w:rsidP="00310808" w:rsidRDefault="00471C9E" w14:paraId="55CBD9A1"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868E6C9" w14:textId="77777777">
            <w:pPr>
              <w:spacing w:after="0"/>
              <w:rPr>
                <w:rFonts w:ascii="Consolas" w:hAnsi="Consolas"/>
                <w:sz w:val="20"/>
                <w:szCs w:val="20"/>
              </w:rPr>
            </w:pPr>
            <w:r w:rsidRPr="00766C2C">
              <w:rPr>
                <w:rFonts w:ascii="Consolas" w:hAnsi="Consolas"/>
                <w:sz w:val="20"/>
                <w:szCs w:val="20"/>
              </w:rPr>
              <w:t xml:space="preserve">                            "coding": [</w:t>
            </w:r>
          </w:p>
          <w:p w:rsidRPr="00766C2C" w:rsidR="00471C9E" w:rsidP="00310808" w:rsidRDefault="00471C9E" w14:paraId="3B6A52B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8F3D19A" w14:textId="77777777">
            <w:pPr>
              <w:spacing w:after="0"/>
              <w:rPr>
                <w:rFonts w:ascii="Consolas" w:hAnsi="Consolas"/>
                <w:sz w:val="20"/>
                <w:szCs w:val="20"/>
              </w:rPr>
            </w:pPr>
            <w:r w:rsidRPr="00766C2C">
              <w:rPr>
                <w:rFonts w:ascii="Consolas" w:hAnsi="Consolas"/>
                <w:sz w:val="20"/>
                <w:szCs w:val="20"/>
              </w:rPr>
              <w:t xml:space="preserve">                                    "system": "https://www.england.nhs.uk/publication/national-genomic-test-directories",</w:t>
            </w:r>
          </w:p>
          <w:p w:rsidRPr="00766C2C" w:rsidR="00471C9E" w:rsidP="00310808" w:rsidRDefault="00471C9E" w14:paraId="3CBCF7B5" w14:textId="77777777">
            <w:pPr>
              <w:spacing w:after="0"/>
              <w:rPr>
                <w:rFonts w:ascii="Consolas" w:hAnsi="Consolas"/>
                <w:sz w:val="20"/>
                <w:szCs w:val="20"/>
              </w:rPr>
            </w:pPr>
            <w:r w:rsidRPr="00766C2C">
              <w:rPr>
                <w:rFonts w:ascii="Consolas" w:hAnsi="Consolas"/>
                <w:sz w:val="20"/>
                <w:szCs w:val="20"/>
              </w:rPr>
              <w:t xml:space="preserve">                                    "code": "M219.3",</w:t>
            </w:r>
          </w:p>
          <w:p w:rsidRPr="00766C2C" w:rsidR="00471C9E" w:rsidP="00310808" w:rsidRDefault="00471C9E" w14:paraId="3877B0D9" w14:textId="77777777">
            <w:pPr>
              <w:spacing w:after="0"/>
              <w:rPr>
                <w:rFonts w:ascii="Consolas" w:hAnsi="Consolas"/>
                <w:sz w:val="20"/>
                <w:szCs w:val="20"/>
              </w:rPr>
            </w:pPr>
            <w:r w:rsidRPr="00766C2C">
              <w:rPr>
                <w:rFonts w:ascii="Consolas" w:hAnsi="Consolas"/>
                <w:sz w:val="20"/>
                <w:szCs w:val="20"/>
              </w:rPr>
              <w:t xml:space="preserve">                                    "display": "DPYD hotspot"</w:t>
            </w:r>
          </w:p>
          <w:p w:rsidRPr="00766C2C" w:rsidR="00471C9E" w:rsidP="00310808" w:rsidRDefault="00471C9E" w14:paraId="62C8435B"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7CCE1A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9FAD86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374DD658"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4024B467"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5B29A35D"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676D1FB8" w14:textId="77777777">
            <w:pPr>
              <w:spacing w:after="0"/>
              <w:rPr>
                <w:rFonts w:ascii="Consolas" w:hAnsi="Consolas"/>
                <w:sz w:val="20"/>
                <w:szCs w:val="20"/>
              </w:rPr>
            </w:pPr>
            <w:r w:rsidRPr="00766C2C">
              <w:rPr>
                <w:rFonts w:ascii="Consolas" w:hAnsi="Consolas"/>
                <w:sz w:val="20"/>
                <w:szCs w:val="20"/>
              </w:rPr>
              <w:t xml:space="preserve">                    "versionId": "4ea416d2-af90-4840-8f27-dc3ca7118c77",</w:t>
            </w:r>
          </w:p>
          <w:p w:rsidRPr="00766C2C" w:rsidR="00471C9E" w:rsidP="00310808" w:rsidRDefault="00471C9E" w14:paraId="6066B620" w14:textId="77777777">
            <w:pPr>
              <w:spacing w:after="0"/>
              <w:rPr>
                <w:rFonts w:ascii="Consolas" w:hAnsi="Consolas"/>
                <w:sz w:val="20"/>
                <w:szCs w:val="20"/>
              </w:rPr>
            </w:pPr>
            <w:r w:rsidRPr="00766C2C">
              <w:rPr>
                <w:rFonts w:ascii="Consolas" w:hAnsi="Consolas"/>
                <w:sz w:val="20"/>
                <w:szCs w:val="20"/>
              </w:rPr>
              <w:t xml:space="preserve">                    "lastUpdated": "2022-08-01T10:07:28.275+00:00"</w:t>
            </w:r>
          </w:p>
          <w:p w:rsidRPr="00766C2C" w:rsidR="00471C9E" w:rsidP="00310808" w:rsidRDefault="00471C9E" w14:paraId="5F65D31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606142DF"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0E4F5376"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14417F4E"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2FBD97F9" w14:textId="77777777">
            <w:pPr>
              <w:spacing w:after="0"/>
              <w:rPr>
                <w:rFonts w:ascii="Consolas" w:hAnsi="Consolas"/>
                <w:sz w:val="20"/>
                <w:szCs w:val="20"/>
              </w:rPr>
            </w:pPr>
            <w:r w:rsidRPr="00766C2C">
              <w:rPr>
                <w:rFonts w:ascii="Consolas" w:hAnsi="Consolas"/>
                <w:sz w:val="20"/>
                <w:szCs w:val="20"/>
              </w:rPr>
              <w:t xml:space="preserve">    "id": "dd2597f2-80b1-43ee-a719-b29692c770de",</w:t>
            </w:r>
          </w:p>
          <w:p w:rsidRPr="00766C2C" w:rsidR="00471C9E" w:rsidP="00310808" w:rsidRDefault="00471C9E" w14:paraId="177BED9F" w14:textId="77777777">
            <w:pPr>
              <w:spacing w:after="0"/>
              <w:rPr>
                <w:rFonts w:ascii="Consolas" w:hAnsi="Consolas"/>
                <w:sz w:val="20"/>
                <w:szCs w:val="20"/>
              </w:rPr>
            </w:pPr>
            <w:r w:rsidRPr="00766C2C">
              <w:rPr>
                <w:rFonts w:ascii="Consolas" w:hAnsi="Consolas"/>
                <w:sz w:val="20"/>
                <w:szCs w:val="20"/>
              </w:rPr>
              <w:t xml:space="preserve">    "meta": {</w:t>
            </w:r>
          </w:p>
          <w:p w:rsidRPr="00766C2C" w:rsidR="00471C9E" w:rsidP="00310808" w:rsidRDefault="00471C9E" w14:paraId="0857AF27" w14:textId="77777777">
            <w:pPr>
              <w:spacing w:after="0"/>
              <w:rPr>
                <w:rFonts w:ascii="Consolas" w:hAnsi="Consolas"/>
                <w:sz w:val="20"/>
                <w:szCs w:val="20"/>
              </w:rPr>
            </w:pPr>
            <w:r w:rsidRPr="00766C2C">
              <w:rPr>
                <w:rFonts w:ascii="Consolas" w:hAnsi="Consolas"/>
                <w:sz w:val="20"/>
                <w:szCs w:val="20"/>
              </w:rPr>
              <w:t xml:space="preserve">        "versionId": "e4185bdd-3cab-4a16-b9f0-fc8a643da3a6",</w:t>
            </w:r>
          </w:p>
          <w:p w:rsidRPr="00766C2C" w:rsidR="00471C9E" w:rsidP="00310808" w:rsidRDefault="00471C9E" w14:paraId="26E71C19" w14:textId="77777777">
            <w:pPr>
              <w:spacing w:after="0"/>
              <w:rPr>
                <w:rFonts w:ascii="Consolas" w:hAnsi="Consolas"/>
                <w:sz w:val="20"/>
                <w:szCs w:val="20"/>
              </w:rPr>
            </w:pPr>
            <w:r w:rsidRPr="00766C2C">
              <w:rPr>
                <w:rFonts w:ascii="Consolas" w:hAnsi="Consolas"/>
                <w:sz w:val="20"/>
                <w:szCs w:val="20"/>
              </w:rPr>
              <w:t xml:space="preserve">        "lastUpdated": "2022-08-01T10:07:28.284+00:00"</w:t>
            </w:r>
          </w:p>
          <w:p w:rsidRPr="00766C2C" w:rsidR="00471C9E" w:rsidP="00310808" w:rsidRDefault="00471C9E" w14:paraId="0B2DB604" w14:textId="77777777">
            <w:pPr>
              <w:spacing w:after="0"/>
              <w:rPr>
                <w:rFonts w:ascii="Consolas" w:hAnsi="Consolas"/>
                <w:sz w:val="20"/>
                <w:szCs w:val="20"/>
              </w:rPr>
            </w:pPr>
            <w:r w:rsidRPr="00766C2C">
              <w:rPr>
                <w:rFonts w:ascii="Consolas" w:hAnsi="Consolas"/>
                <w:sz w:val="20"/>
                <w:szCs w:val="20"/>
              </w:rPr>
              <w:t xml:space="preserve">    }</w:t>
            </w:r>
          </w:p>
          <w:p w:rsidRPr="00766C2C" w:rsidR="00471C9E" w:rsidP="00310808" w:rsidRDefault="00471C9E" w14:paraId="73AC5D24" w14:textId="77777777">
            <w:pPr>
              <w:spacing w:after="0"/>
              <w:rPr>
                <w:rFonts w:ascii="Consolas" w:hAnsi="Consolas"/>
                <w:sz w:val="20"/>
                <w:szCs w:val="20"/>
              </w:rPr>
            </w:pPr>
            <w:r w:rsidRPr="00766C2C">
              <w:rPr>
                <w:rFonts w:ascii="Consolas" w:hAnsi="Consolas"/>
                <w:sz w:val="20"/>
                <w:szCs w:val="20"/>
              </w:rPr>
              <w:t>}</w:t>
            </w:r>
          </w:p>
        </w:tc>
      </w:tr>
    </w:tbl>
    <w:p w:rsidRPr="00A71A99" w:rsidR="00471C9E" w:rsidP="00471C9E" w:rsidRDefault="00471C9E" w14:paraId="1E1C1C03" w14:textId="77777777"/>
    <w:p w:rsidR="00471C9E" w:rsidP="00471C9E" w:rsidRDefault="00471C9E" w14:paraId="376B5CAF" w14:textId="77777777">
      <w:pPr>
        <w:pStyle w:val="Heading2"/>
        <w:numPr>
          <w:ilvl w:val="0"/>
          <w:numId w:val="18"/>
        </w:numPr>
        <w:ind w:left="360"/>
      </w:pPr>
      <w:bookmarkStart w:name="_Toc110354989" w:id="41"/>
      <w:bookmarkStart w:name="_Toc110355617" w:id="42"/>
      <w:r>
        <w:lastRenderedPageBreak/>
        <w:t>Subscription for DiagnosticReports from Requestor</w:t>
      </w:r>
      <w:bookmarkEnd w:id="41"/>
      <w:bookmarkEnd w:id="42"/>
    </w:p>
    <w:p w:rsidR="00471C9E" w:rsidP="00471C9E" w:rsidRDefault="00471C9E" w14:paraId="2CCF64E4" w14:textId="77777777">
      <w:pPr>
        <w:pStyle w:val="Heading3"/>
        <w:numPr>
          <w:ilvl w:val="0"/>
          <w:numId w:val="0"/>
        </w:numPr>
        <w:ind w:left="960" w:hanging="960"/>
      </w:pPr>
      <w:bookmarkStart w:name="_Toc110354990" w:id="43"/>
      <w:r>
        <w:t>Request</w:t>
      </w:r>
      <w:bookmarkEnd w:id="43"/>
    </w:p>
    <w:tbl>
      <w:tblPr>
        <w:tblStyle w:val="TableGrid"/>
        <w:tblW w:w="0" w:type="auto"/>
        <w:tblLook w:val="04A0" w:firstRow="1" w:lastRow="0" w:firstColumn="1" w:lastColumn="0" w:noHBand="0" w:noVBand="1"/>
      </w:tblPr>
      <w:tblGrid>
        <w:gridCol w:w="9016"/>
      </w:tblGrid>
      <w:tr w:rsidRPr="00563F48" w:rsidR="00471C9E" w:rsidTr="00310808" w14:paraId="46AF87C1" w14:textId="77777777">
        <w:tc>
          <w:tcPr>
            <w:tcW w:w="9016" w:type="dxa"/>
          </w:tcPr>
          <w:p w:rsidRPr="00563F48" w:rsidR="00471C9E" w:rsidP="00310808" w:rsidRDefault="00471C9E" w14:paraId="2B5E44F6" w14:textId="77777777">
            <w:pPr>
              <w:spacing w:after="0"/>
              <w:rPr>
                <w:rFonts w:ascii="Consolas" w:hAnsi="Consolas"/>
                <w:sz w:val="20"/>
                <w:szCs w:val="20"/>
              </w:rPr>
            </w:pPr>
            <w:r w:rsidRPr="00563F48">
              <w:rPr>
                <w:rFonts w:ascii="Consolas" w:hAnsi="Consolas"/>
                <w:sz w:val="20"/>
                <w:szCs w:val="20"/>
              </w:rPr>
              <w:t xml:space="preserve">POST </w:t>
            </w:r>
            <w:r>
              <w:rPr>
                <w:rFonts w:ascii="Consolas" w:hAnsi="Consolas"/>
                <w:sz w:val="20"/>
                <w:szCs w:val="20"/>
              </w:rPr>
              <w:t>/GMS</w:t>
            </w:r>
            <w:r w:rsidRPr="00563F48">
              <w:rPr>
                <w:rFonts w:ascii="Consolas" w:hAnsi="Consolas"/>
                <w:sz w:val="20"/>
                <w:szCs w:val="20"/>
              </w:rPr>
              <w:t>/Subscription HTTP/1.1</w:t>
            </w:r>
          </w:p>
          <w:p w:rsidRPr="00563F48" w:rsidR="00471C9E" w:rsidP="00310808" w:rsidRDefault="00471C9E" w14:paraId="5A886BCE" w14:textId="77777777">
            <w:pPr>
              <w:spacing w:after="0"/>
              <w:rPr>
                <w:rFonts w:ascii="Consolas" w:hAnsi="Consolas"/>
                <w:sz w:val="20"/>
                <w:szCs w:val="20"/>
              </w:rPr>
            </w:pPr>
            <w:r w:rsidRPr="00563F48">
              <w:rPr>
                <w:rFonts w:ascii="Consolas" w:hAnsi="Consolas"/>
                <w:sz w:val="20"/>
                <w:szCs w:val="20"/>
              </w:rPr>
              <w:t xml:space="preserve">Host: </w:t>
            </w:r>
            <w:r>
              <w:rPr>
                <w:rFonts w:ascii="Consolas" w:hAnsi="Consolas"/>
                <w:sz w:val="20"/>
                <w:szCs w:val="20"/>
              </w:rPr>
              <w:t>api.service.nhs.uk</w:t>
            </w:r>
          </w:p>
          <w:p w:rsidRPr="00563F48" w:rsidR="00471C9E" w:rsidP="00310808" w:rsidRDefault="00471C9E" w14:paraId="3E9CA0E4" w14:textId="77777777">
            <w:pPr>
              <w:spacing w:after="0"/>
              <w:rPr>
                <w:rFonts w:ascii="Consolas" w:hAnsi="Consolas"/>
                <w:sz w:val="20"/>
                <w:szCs w:val="20"/>
              </w:rPr>
            </w:pPr>
            <w:r w:rsidRPr="00563F48">
              <w:rPr>
                <w:rFonts w:ascii="Consolas" w:hAnsi="Consolas"/>
                <w:sz w:val="20"/>
                <w:szCs w:val="20"/>
              </w:rPr>
              <w:t>Content-Type: application/json</w:t>
            </w:r>
          </w:p>
          <w:p w:rsidRPr="00563F48" w:rsidR="00471C9E" w:rsidP="00310808" w:rsidRDefault="00471C9E" w14:paraId="19D5299D" w14:textId="77777777">
            <w:pPr>
              <w:spacing w:after="0"/>
              <w:rPr>
                <w:rFonts w:ascii="Consolas" w:hAnsi="Consolas"/>
                <w:sz w:val="20"/>
                <w:szCs w:val="20"/>
              </w:rPr>
            </w:pPr>
            <w:r w:rsidRPr="00563F48">
              <w:rPr>
                <w:rFonts w:ascii="Consolas" w:hAnsi="Consolas"/>
                <w:sz w:val="20"/>
                <w:szCs w:val="20"/>
              </w:rPr>
              <w:t>Content-Length: 504</w:t>
            </w:r>
          </w:p>
          <w:p w:rsidRPr="00563F48" w:rsidR="00471C9E" w:rsidP="00310808" w:rsidRDefault="00471C9E" w14:paraId="21AA3D42" w14:textId="77777777">
            <w:pPr>
              <w:spacing w:after="0"/>
              <w:rPr>
                <w:rFonts w:ascii="Consolas" w:hAnsi="Consolas"/>
                <w:sz w:val="20"/>
                <w:szCs w:val="20"/>
              </w:rPr>
            </w:pPr>
          </w:p>
          <w:p w:rsidRPr="00563F48" w:rsidR="00471C9E" w:rsidP="00310808" w:rsidRDefault="00471C9E" w14:paraId="1AFCE2EC" w14:textId="77777777">
            <w:pPr>
              <w:spacing w:after="0"/>
              <w:rPr>
                <w:rFonts w:ascii="Consolas" w:hAnsi="Consolas"/>
                <w:sz w:val="20"/>
                <w:szCs w:val="20"/>
              </w:rPr>
            </w:pPr>
            <w:r w:rsidRPr="00563F48">
              <w:rPr>
                <w:rFonts w:ascii="Consolas" w:hAnsi="Consolas"/>
                <w:sz w:val="20"/>
                <w:szCs w:val="20"/>
              </w:rPr>
              <w:t>{</w:t>
            </w:r>
          </w:p>
          <w:p w:rsidRPr="00563F48" w:rsidR="00471C9E" w:rsidP="00310808" w:rsidRDefault="00471C9E" w14:paraId="729A3852"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"resourceType": "Subscription",</w:t>
            </w:r>
          </w:p>
          <w:p w:rsidRPr="00563F48" w:rsidR="00471C9E" w:rsidP="00310808" w:rsidRDefault="00471C9E" w14:paraId="216F91A9"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"id": "Subscription-DiagnosticReportNotification-Example",</w:t>
            </w:r>
          </w:p>
          <w:p w:rsidRPr="00563F48" w:rsidR="00471C9E" w:rsidP="00310808" w:rsidRDefault="00471C9E" w14:paraId="5033BB36"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"status": "active",</w:t>
            </w:r>
          </w:p>
          <w:p w:rsidRPr="00563F48" w:rsidR="00471C9E" w:rsidP="00310808" w:rsidRDefault="00471C9E" w14:paraId="6BA1F702"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"contact": [</w:t>
            </w:r>
          </w:p>
          <w:p w:rsidRPr="00563F48" w:rsidR="00471C9E" w:rsidP="00310808" w:rsidRDefault="00471C9E" w14:paraId="3F8DF340"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w:t>
            </w:r>
          </w:p>
          <w:p w:rsidRPr="00563F48" w:rsidR="00471C9E" w:rsidP="00310808" w:rsidRDefault="00471C9E" w14:paraId="43B9AAE7"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"system": "phone",</w:t>
            </w:r>
          </w:p>
          <w:p w:rsidRPr="00563F48" w:rsidR="00471C9E" w:rsidP="00310808" w:rsidRDefault="00471C9E" w14:paraId="44DE32CA"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"value": "01614463000"</w:t>
            </w:r>
          </w:p>
          <w:p w:rsidRPr="00563F48" w:rsidR="00471C9E" w:rsidP="00310808" w:rsidRDefault="00471C9E" w14:paraId="1B4F452E"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w:t>
            </w:r>
          </w:p>
          <w:p w:rsidRPr="00563F48" w:rsidR="00471C9E" w:rsidP="00310808" w:rsidRDefault="00471C9E" w14:paraId="4B1DA85D"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w:t>
            </w:r>
          </w:p>
          <w:p w:rsidRPr="00563F48" w:rsidR="00471C9E" w:rsidP="00310808" w:rsidRDefault="00471C9E" w14:paraId="4BD0C988"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"reason": "Notification of DiagnosticReport for Test LabOrder123456",</w:t>
            </w:r>
          </w:p>
          <w:p w:rsidRPr="00563F48" w:rsidR="00471C9E" w:rsidP="00310808" w:rsidRDefault="00471C9E" w14:paraId="23D046C4"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"criteria": "DiagnosticReport?based-on=ServiceRequest/7f70bb0c-5792-46d4-bbfd-c48cbcd3895b",</w:t>
            </w:r>
          </w:p>
          <w:p w:rsidRPr="00563F48" w:rsidR="00471C9E" w:rsidP="00310808" w:rsidRDefault="00471C9E" w14:paraId="08379750"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"channel": {</w:t>
            </w:r>
          </w:p>
          <w:p w:rsidRPr="00563F48" w:rsidR="00471C9E" w:rsidP="00310808" w:rsidRDefault="00471C9E" w14:paraId="57B47DD3"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"type": "rest-hook",</w:t>
            </w:r>
          </w:p>
          <w:p w:rsidRPr="00563F48" w:rsidR="00471C9E" w:rsidP="00310808" w:rsidRDefault="00471C9E" w14:paraId="424BF679"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"endpoint": "https://www.christie.nhs.uk/ehr/fhir",</w:t>
            </w:r>
          </w:p>
          <w:p w:rsidRPr="00563F48" w:rsidR="00471C9E" w:rsidP="00310808" w:rsidRDefault="00471C9E" w14:paraId="773B4C3B"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ab/>
            </w:r>
            <w:r w:rsidRPr="00563F48">
              <w:rPr>
                <w:rFonts w:ascii="Consolas" w:hAnsi="Consolas"/>
                <w:sz w:val="20"/>
                <w:szCs w:val="20"/>
              </w:rPr>
              <w:t>"payload": "application/fhir+json"</w:t>
            </w:r>
          </w:p>
          <w:p w:rsidRPr="00563F48" w:rsidR="00471C9E" w:rsidP="00310808" w:rsidRDefault="00471C9E" w14:paraId="38E87031" w14:textId="77777777">
            <w:pPr>
              <w:spacing w:after="0"/>
              <w:rPr>
                <w:rFonts w:ascii="Consolas" w:hAnsi="Consolas"/>
                <w:sz w:val="20"/>
                <w:szCs w:val="20"/>
              </w:rPr>
            </w:pPr>
            <w:r w:rsidRPr="00563F48">
              <w:rPr>
                <w:rFonts w:ascii="Consolas" w:hAnsi="Consolas"/>
                <w:sz w:val="20"/>
                <w:szCs w:val="20"/>
              </w:rPr>
              <w:tab/>
            </w:r>
            <w:r w:rsidRPr="00563F48">
              <w:rPr>
                <w:rFonts w:ascii="Consolas" w:hAnsi="Consolas"/>
                <w:sz w:val="20"/>
                <w:szCs w:val="20"/>
              </w:rPr>
              <w:t>}</w:t>
            </w:r>
          </w:p>
          <w:p w:rsidRPr="00563F48" w:rsidR="00471C9E" w:rsidP="00310808" w:rsidRDefault="00471C9E" w14:paraId="4824CBE9" w14:textId="77777777">
            <w:pPr>
              <w:rPr>
                <w:rFonts w:ascii="Consolas" w:hAnsi="Consolas"/>
                <w:sz w:val="20"/>
                <w:szCs w:val="20"/>
              </w:rPr>
            </w:pPr>
            <w:r w:rsidRPr="00563F48">
              <w:rPr>
                <w:rFonts w:ascii="Consolas" w:hAnsi="Consolas"/>
                <w:sz w:val="20"/>
                <w:szCs w:val="20"/>
              </w:rPr>
              <w:t>}</w:t>
            </w:r>
          </w:p>
        </w:tc>
      </w:tr>
    </w:tbl>
    <w:p w:rsidRPr="00A71A99" w:rsidR="00471C9E" w:rsidP="00471C9E" w:rsidRDefault="00471C9E" w14:paraId="56F7D659" w14:textId="77777777"/>
    <w:p w:rsidR="00471C9E" w:rsidP="00471C9E" w:rsidRDefault="00471C9E" w14:paraId="7CE6E8FF" w14:textId="77777777">
      <w:pPr>
        <w:pStyle w:val="Heading3"/>
        <w:numPr>
          <w:ilvl w:val="0"/>
          <w:numId w:val="0"/>
        </w:numPr>
        <w:ind w:left="960" w:hanging="960"/>
      </w:pPr>
      <w:bookmarkStart w:name="_Toc110354991" w:id="44"/>
      <w:r>
        <w:t>Response</w:t>
      </w:r>
      <w:bookmarkEnd w:id="44"/>
    </w:p>
    <w:tbl>
      <w:tblPr>
        <w:tblStyle w:val="TableGrid"/>
        <w:tblW w:w="0" w:type="auto"/>
        <w:tblLook w:val="04A0" w:firstRow="1" w:lastRow="0" w:firstColumn="1" w:lastColumn="0" w:noHBand="0" w:noVBand="1"/>
      </w:tblPr>
      <w:tblGrid>
        <w:gridCol w:w="9016"/>
      </w:tblGrid>
      <w:tr w:rsidRPr="0032007B" w:rsidR="00471C9E" w:rsidTr="00310808" w14:paraId="3CF8ECC2" w14:textId="77777777">
        <w:tc>
          <w:tcPr>
            <w:tcW w:w="9016" w:type="dxa"/>
          </w:tcPr>
          <w:p w:rsidRPr="0032007B" w:rsidR="00471C9E" w:rsidP="00310808" w:rsidRDefault="00471C9E" w14:paraId="41858894" w14:textId="77777777">
            <w:pPr>
              <w:rPr>
                <w:rFonts w:ascii="Consolas" w:hAnsi="Consolas"/>
                <w:color w:val="auto"/>
                <w:sz w:val="20"/>
                <w:szCs w:val="20"/>
              </w:rPr>
            </w:pPr>
            <w:r w:rsidRPr="0032007B">
              <w:rPr>
                <w:rFonts w:ascii="Consolas" w:hAnsi="Consolas"/>
                <w:color w:val="auto"/>
                <w:sz w:val="20"/>
                <w:szCs w:val="20"/>
              </w:rPr>
              <w:t>201 Created</w:t>
            </w:r>
          </w:p>
          <w:p w:rsidRPr="0032007B" w:rsidR="00471C9E" w:rsidP="00310808" w:rsidRDefault="00471C9E" w14:paraId="3AD57F0A" w14:textId="77777777">
            <w:pPr>
              <w:rPr>
                <w:rFonts w:ascii="Consolas" w:hAnsi="Consolas"/>
                <w:color w:val="auto"/>
                <w:sz w:val="20"/>
                <w:szCs w:val="20"/>
              </w:rPr>
            </w:pPr>
            <w:r w:rsidRPr="0032007B">
              <w:rPr>
                <w:rFonts w:ascii="Consolas" w:hAnsi="Consolas"/>
                <w:color w:val="auto"/>
                <w:sz w:val="20"/>
                <w:szCs w:val="20"/>
              </w:rPr>
              <w:t>Date: Tue, 02 Aug 2022 12:39:09 GMT</w:t>
            </w:r>
          </w:p>
          <w:p w:rsidRPr="0032007B" w:rsidR="00471C9E" w:rsidP="00310808" w:rsidRDefault="00471C9E" w14:paraId="2B778457" w14:textId="77777777">
            <w:pPr>
              <w:rPr>
                <w:rFonts w:ascii="Consolas" w:hAnsi="Consolas"/>
                <w:color w:val="auto"/>
                <w:sz w:val="20"/>
                <w:szCs w:val="20"/>
              </w:rPr>
            </w:pPr>
            <w:r w:rsidRPr="0032007B">
              <w:rPr>
                <w:rFonts w:ascii="Consolas" w:hAnsi="Consolas"/>
                <w:color w:val="auto"/>
                <w:sz w:val="20"/>
                <w:szCs w:val="20"/>
              </w:rPr>
              <w:t>Content-Type: application/fhir+json; fhirVersion=4.0; charset=utf-8</w:t>
            </w:r>
          </w:p>
          <w:p w:rsidRPr="0032007B" w:rsidR="00471C9E" w:rsidP="00310808" w:rsidRDefault="00471C9E" w14:paraId="231CD20D" w14:textId="77777777">
            <w:pPr>
              <w:rPr>
                <w:rFonts w:ascii="Consolas" w:hAnsi="Consolas"/>
                <w:color w:val="auto"/>
                <w:sz w:val="20"/>
                <w:szCs w:val="20"/>
              </w:rPr>
            </w:pPr>
            <w:r w:rsidRPr="0032007B">
              <w:rPr>
                <w:rFonts w:ascii="Consolas" w:hAnsi="Consolas"/>
                <w:color w:val="auto"/>
                <w:sz w:val="20"/>
                <w:szCs w:val="20"/>
              </w:rPr>
              <w:t>Content-Length: 624</w:t>
            </w:r>
          </w:p>
          <w:p w:rsidRPr="0032007B" w:rsidR="00471C9E" w:rsidP="00310808" w:rsidRDefault="00471C9E" w14:paraId="23B30B66" w14:textId="77777777">
            <w:pPr>
              <w:rPr>
                <w:rFonts w:ascii="Consolas" w:hAnsi="Consolas"/>
                <w:color w:val="auto"/>
                <w:sz w:val="20"/>
                <w:szCs w:val="20"/>
              </w:rPr>
            </w:pPr>
            <w:r w:rsidRPr="0032007B">
              <w:rPr>
                <w:rFonts w:ascii="Consolas" w:hAnsi="Consolas"/>
                <w:color w:val="auto"/>
                <w:sz w:val="20"/>
                <w:szCs w:val="20"/>
              </w:rPr>
              <w:t>Connection: keep-alive</w:t>
            </w:r>
          </w:p>
          <w:p w:rsidRPr="0032007B" w:rsidR="00471C9E" w:rsidP="00310808" w:rsidRDefault="00471C9E" w14:paraId="26C91741" w14:textId="77777777">
            <w:pPr>
              <w:rPr>
                <w:rFonts w:ascii="Consolas" w:hAnsi="Consolas"/>
                <w:color w:val="auto"/>
                <w:sz w:val="20"/>
                <w:szCs w:val="20"/>
              </w:rPr>
            </w:pPr>
            <w:r w:rsidRPr="0032007B">
              <w:rPr>
                <w:rFonts w:ascii="Consolas" w:hAnsi="Consolas"/>
                <w:color w:val="auto"/>
                <w:sz w:val="20"/>
                <w:szCs w:val="20"/>
              </w:rPr>
              <w:t>ETag: W/\"9b80b6db-0f36-432e-9bc7-b17fe743ac94\"</w:t>
            </w:r>
          </w:p>
          <w:p w:rsidRPr="0032007B" w:rsidR="00471C9E" w:rsidP="00310808" w:rsidRDefault="00471C9E" w14:paraId="0B8DF23B" w14:textId="77777777">
            <w:pPr>
              <w:rPr>
                <w:rFonts w:ascii="Consolas" w:hAnsi="Consolas"/>
                <w:color w:val="auto"/>
                <w:sz w:val="20"/>
                <w:szCs w:val="20"/>
              </w:rPr>
            </w:pPr>
            <w:r w:rsidRPr="0032007B">
              <w:rPr>
                <w:rFonts w:ascii="Consolas" w:hAnsi="Consolas"/>
                <w:color w:val="auto"/>
                <w:sz w:val="20"/>
                <w:szCs w:val="20"/>
              </w:rPr>
              <w:t>Last-Modified: Tue, 02 Aug 2022 12:39:08 GMT</w:t>
            </w:r>
          </w:p>
          <w:p w:rsidRPr="0032007B" w:rsidR="00471C9E" w:rsidP="00310808" w:rsidRDefault="00471C9E" w14:paraId="5F927E33" w14:textId="77777777">
            <w:pPr>
              <w:rPr>
                <w:rFonts w:ascii="Consolas" w:hAnsi="Consolas"/>
                <w:color w:val="auto"/>
                <w:sz w:val="20"/>
                <w:szCs w:val="20"/>
              </w:rPr>
            </w:pPr>
            <w:r w:rsidRPr="0032007B">
              <w:rPr>
                <w:rFonts w:ascii="Consolas" w:hAnsi="Consolas"/>
                <w:color w:val="auto"/>
                <w:sz w:val="20"/>
                <w:szCs w:val="20"/>
              </w:rPr>
              <w:t>Location: https://api.service.nhs.uk/GMS/Subscription/67368d65-1a31-4cb2-8934-0261a92fdcfe/_history/9b80b6db-0f36-432e-9bc7-b17fe743ac94</w:t>
            </w:r>
          </w:p>
          <w:p w:rsidRPr="0032007B" w:rsidR="00471C9E" w:rsidP="00310808" w:rsidRDefault="00471C9E" w14:paraId="12005048" w14:textId="77777777">
            <w:pPr>
              <w:rPr>
                <w:rFonts w:ascii="Consolas" w:hAnsi="Consolas"/>
                <w:color w:val="auto"/>
                <w:sz w:val="20"/>
                <w:szCs w:val="20"/>
              </w:rPr>
            </w:pPr>
          </w:p>
          <w:p w:rsidRPr="005B6551" w:rsidR="00471C9E" w:rsidP="00310808" w:rsidRDefault="00471C9E" w14:paraId="3114A742"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w:t>
            </w:r>
          </w:p>
          <w:p w:rsidRPr="005B6551" w:rsidR="00471C9E" w:rsidP="00310808" w:rsidRDefault="00471C9E" w14:paraId="0061654C"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"resourceType": "Subscription",</w:t>
            </w:r>
          </w:p>
          <w:p w:rsidRPr="005B6551" w:rsidR="00471C9E" w:rsidP="00310808" w:rsidRDefault="00471C9E" w14:paraId="3377D1AD"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"id": "67368d65-1a31-4cb2-8934-0261a92fdcfe",</w:t>
            </w:r>
          </w:p>
          <w:p w:rsidRPr="005B6551" w:rsidR="00471C9E" w:rsidP="00310808" w:rsidRDefault="00471C9E" w14:paraId="16B3B51D"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"status": "active",</w:t>
            </w:r>
          </w:p>
          <w:p w:rsidRPr="005B6551" w:rsidR="00471C9E" w:rsidP="00310808" w:rsidRDefault="00471C9E" w14:paraId="0737E48B"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"contact": [</w:t>
            </w:r>
          </w:p>
          <w:p w:rsidRPr="005B6551" w:rsidR="00471C9E" w:rsidP="00310808" w:rsidRDefault="00471C9E" w14:paraId="06475528"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w:t>
            </w:r>
          </w:p>
          <w:p w:rsidRPr="005B6551" w:rsidR="00471C9E" w:rsidP="00310808" w:rsidRDefault="00471C9E" w14:paraId="799A9CE5"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"system": "phone",</w:t>
            </w:r>
          </w:p>
          <w:p w:rsidRPr="005B6551" w:rsidR="00471C9E" w:rsidP="00310808" w:rsidRDefault="00471C9E" w14:paraId="3B81F454"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"value": "01614463000"</w:t>
            </w:r>
          </w:p>
          <w:p w:rsidRPr="005B6551" w:rsidR="00471C9E" w:rsidP="00310808" w:rsidRDefault="00471C9E" w14:paraId="03870D2A"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w:t>
            </w:r>
          </w:p>
          <w:p w:rsidRPr="005B6551" w:rsidR="00471C9E" w:rsidP="00310808" w:rsidRDefault="00471C9E" w14:paraId="6F10C525"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lastRenderedPageBreak/>
              <w:t>    ],</w:t>
            </w:r>
          </w:p>
          <w:p w:rsidRPr="005B6551" w:rsidR="00471C9E" w:rsidP="00310808" w:rsidRDefault="00471C9E" w14:paraId="716801D1"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"reason": "Notification of DiagnosticReport for Test LabOrder123456",</w:t>
            </w:r>
          </w:p>
          <w:p w:rsidRPr="005B6551" w:rsidR="00471C9E" w:rsidP="00310808" w:rsidRDefault="00471C9E" w14:paraId="3E1AA5FD"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"criteria": "DiagnosticReport?based-on=ServiceRequest/7f70bb0c-5792-46d4-bbfd-c48cbcd3895b",</w:t>
            </w:r>
          </w:p>
          <w:p w:rsidRPr="005B6551" w:rsidR="00471C9E" w:rsidP="00310808" w:rsidRDefault="00471C9E" w14:paraId="1F5EA684"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"channel": {</w:t>
            </w:r>
          </w:p>
          <w:p w:rsidRPr="005B6551" w:rsidR="00471C9E" w:rsidP="00310808" w:rsidRDefault="00471C9E" w14:paraId="0D26D3FF"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"type": "rest-hook",</w:t>
            </w:r>
          </w:p>
          <w:p w:rsidRPr="005B6551" w:rsidR="00471C9E" w:rsidP="00310808" w:rsidRDefault="00471C9E" w14:paraId="259FA066"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"endpoint": "https://www.christie.nhs.uk/ehr/fhir",</w:t>
            </w:r>
          </w:p>
          <w:p w:rsidRPr="005B6551" w:rsidR="00471C9E" w:rsidP="00310808" w:rsidRDefault="00471C9E" w14:paraId="77D93CD2"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"payload": "application/fhir+json"</w:t>
            </w:r>
          </w:p>
          <w:p w:rsidRPr="005B6551" w:rsidR="00471C9E" w:rsidP="00310808" w:rsidRDefault="00471C9E" w14:paraId="63FF4756"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w:t>
            </w:r>
          </w:p>
          <w:p w:rsidRPr="005B6551" w:rsidR="00471C9E" w:rsidP="00310808" w:rsidRDefault="00471C9E" w14:paraId="5360A29B"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"meta": {</w:t>
            </w:r>
          </w:p>
          <w:p w:rsidRPr="005B6551" w:rsidR="00471C9E" w:rsidP="00310808" w:rsidRDefault="00471C9E" w14:paraId="3D4AF185"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"versionId": "9b80b6db-0f36-432e-9bc7-b17fe743ac94",</w:t>
            </w:r>
          </w:p>
          <w:p w:rsidRPr="005B6551" w:rsidR="00471C9E" w:rsidP="00310808" w:rsidRDefault="00471C9E" w14:paraId="7F2053A7"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"lastUpdated": "2022-08-02T12:39:08.878+00:00"</w:t>
            </w:r>
          </w:p>
          <w:p w:rsidRPr="005B6551" w:rsidR="00471C9E" w:rsidP="00310808" w:rsidRDefault="00471C9E" w14:paraId="163633CB"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    }</w:t>
            </w:r>
          </w:p>
          <w:p w:rsidRPr="005B6551" w:rsidR="00471C9E" w:rsidP="00310808" w:rsidRDefault="00471C9E" w14:paraId="386DAB9E" w14:textId="77777777">
            <w:pPr>
              <w:shd w:val="clear" w:color="auto" w:fill="FFFFFE"/>
              <w:spacing w:after="0" w:line="270" w:lineRule="atLeast"/>
              <w:rPr>
                <w:rFonts w:ascii="Consolas" w:hAnsi="Consolas" w:cs="Courier New"/>
                <w:color w:val="auto"/>
                <w:sz w:val="20"/>
                <w:szCs w:val="20"/>
                <w:lang w:eastAsia="en-GB"/>
              </w:rPr>
            </w:pPr>
            <w:r w:rsidRPr="005B6551">
              <w:rPr>
                <w:rFonts w:ascii="Consolas" w:hAnsi="Consolas" w:cs="Courier New"/>
                <w:color w:val="auto"/>
                <w:sz w:val="20"/>
                <w:szCs w:val="20"/>
                <w:lang w:eastAsia="en-GB"/>
              </w:rPr>
              <w:t>}</w:t>
            </w:r>
          </w:p>
          <w:p w:rsidRPr="0032007B" w:rsidR="00471C9E" w:rsidP="00310808" w:rsidRDefault="00471C9E" w14:paraId="625DA111" w14:textId="77777777">
            <w:pPr>
              <w:rPr>
                <w:rFonts w:ascii="Consolas" w:hAnsi="Consolas"/>
                <w:color w:val="auto"/>
                <w:sz w:val="20"/>
                <w:szCs w:val="20"/>
              </w:rPr>
            </w:pPr>
          </w:p>
        </w:tc>
      </w:tr>
    </w:tbl>
    <w:p w:rsidRPr="0072589E" w:rsidR="00471C9E" w:rsidP="00471C9E" w:rsidRDefault="00471C9E" w14:paraId="349F9150" w14:textId="77777777"/>
    <w:p w:rsidR="00471C9E" w:rsidP="00471C9E" w:rsidRDefault="00471C9E" w14:paraId="689684CC" w14:textId="77777777">
      <w:pPr>
        <w:pStyle w:val="Heading2"/>
        <w:numPr>
          <w:ilvl w:val="0"/>
          <w:numId w:val="18"/>
        </w:numPr>
        <w:ind w:left="360"/>
      </w:pPr>
      <w:bookmarkStart w:name="_Toc110354992" w:id="45"/>
      <w:bookmarkStart w:name="_Toc110355618" w:id="46"/>
      <w:r>
        <w:t>Associated Specimen record</w:t>
      </w:r>
      <w:bookmarkEnd w:id="45"/>
      <w:bookmarkEnd w:id="46"/>
    </w:p>
    <w:p w:rsidR="00471C9E" w:rsidP="00471C9E" w:rsidRDefault="00471C9E" w14:paraId="71718509" w14:textId="77777777">
      <w:pPr>
        <w:pStyle w:val="Heading3"/>
        <w:numPr>
          <w:ilvl w:val="0"/>
          <w:numId w:val="0"/>
        </w:numPr>
        <w:ind w:left="960" w:hanging="960"/>
      </w:pPr>
      <w:bookmarkStart w:name="_Toc110354993" w:id="47"/>
      <w:r>
        <w:t>Request</w:t>
      </w:r>
      <w:bookmarkEnd w:id="47"/>
    </w:p>
    <w:p w:rsidRPr="00F31C04" w:rsidR="00471C9E" w:rsidP="00471C9E" w:rsidRDefault="00471C9E" w14:paraId="2B099EEF" w14:textId="77777777">
      <w:r>
        <w:t>Note: As in ServiceRequest message, can be replaced by bundle with referenced resources included if service is not trusted to already have references to those resources. A specimen’s condition will need to be updated throughout the lab analysis to reflect the current status of the specimen</w:t>
      </w:r>
    </w:p>
    <w:tbl>
      <w:tblPr>
        <w:tblStyle w:val="TableGrid"/>
        <w:tblW w:w="0" w:type="auto"/>
        <w:tblLook w:val="04A0" w:firstRow="1" w:lastRow="0" w:firstColumn="1" w:lastColumn="0" w:noHBand="0" w:noVBand="1"/>
      </w:tblPr>
      <w:tblGrid>
        <w:gridCol w:w="9016"/>
      </w:tblGrid>
      <w:tr w:rsidRPr="00A96405" w:rsidR="00471C9E" w:rsidTr="00310808" w14:paraId="3C07605A" w14:textId="77777777">
        <w:tc>
          <w:tcPr>
            <w:tcW w:w="9016" w:type="dxa"/>
          </w:tcPr>
          <w:p w:rsidRPr="00A96405" w:rsidR="00471C9E" w:rsidP="00310808" w:rsidRDefault="00471C9E" w14:paraId="2B23099F" w14:textId="77777777">
            <w:pPr>
              <w:spacing w:after="0"/>
              <w:rPr>
                <w:rFonts w:ascii="Consolas" w:hAnsi="Consolas"/>
                <w:sz w:val="20"/>
                <w:szCs w:val="20"/>
              </w:rPr>
            </w:pPr>
            <w:r w:rsidRPr="00A96405">
              <w:rPr>
                <w:rFonts w:ascii="Consolas" w:hAnsi="Consolas"/>
                <w:sz w:val="20"/>
                <w:szCs w:val="20"/>
              </w:rPr>
              <w:t xml:space="preserve">POST </w:t>
            </w:r>
            <w:r>
              <w:rPr>
                <w:rFonts w:ascii="Consolas" w:hAnsi="Consolas"/>
                <w:sz w:val="20"/>
                <w:szCs w:val="20"/>
              </w:rPr>
              <w:t>/GMS</w:t>
            </w:r>
            <w:r w:rsidRPr="00A96405">
              <w:rPr>
                <w:rFonts w:ascii="Consolas" w:hAnsi="Consolas"/>
                <w:sz w:val="20"/>
                <w:szCs w:val="20"/>
              </w:rPr>
              <w:t>/ HTTP/1.1</w:t>
            </w:r>
          </w:p>
          <w:p w:rsidRPr="00A96405" w:rsidR="00471C9E" w:rsidP="00310808" w:rsidRDefault="00471C9E" w14:paraId="7A34E795" w14:textId="77777777">
            <w:pPr>
              <w:spacing w:after="0"/>
              <w:rPr>
                <w:rFonts w:ascii="Consolas" w:hAnsi="Consolas"/>
                <w:sz w:val="20"/>
                <w:szCs w:val="20"/>
              </w:rPr>
            </w:pPr>
            <w:r w:rsidRPr="00A96405">
              <w:rPr>
                <w:rFonts w:ascii="Consolas" w:hAnsi="Consolas"/>
                <w:sz w:val="20"/>
                <w:szCs w:val="20"/>
              </w:rPr>
              <w:t xml:space="preserve">Host: </w:t>
            </w:r>
            <w:r>
              <w:rPr>
                <w:rFonts w:ascii="Consolas" w:hAnsi="Consolas"/>
                <w:sz w:val="20"/>
                <w:szCs w:val="20"/>
              </w:rPr>
              <w:t>api.service.nhs.uk</w:t>
            </w:r>
          </w:p>
          <w:p w:rsidRPr="00A96405" w:rsidR="00471C9E" w:rsidP="00310808" w:rsidRDefault="00471C9E" w14:paraId="5AA542A0" w14:textId="77777777">
            <w:pPr>
              <w:spacing w:after="0"/>
              <w:rPr>
                <w:rFonts w:ascii="Consolas" w:hAnsi="Consolas"/>
                <w:sz w:val="20"/>
                <w:szCs w:val="20"/>
              </w:rPr>
            </w:pPr>
            <w:r w:rsidRPr="00A96405">
              <w:rPr>
                <w:rFonts w:ascii="Consolas" w:hAnsi="Consolas"/>
                <w:sz w:val="20"/>
                <w:szCs w:val="20"/>
              </w:rPr>
              <w:t>Content-Type: application/json</w:t>
            </w:r>
          </w:p>
          <w:p w:rsidRPr="00A96405" w:rsidR="00471C9E" w:rsidP="00310808" w:rsidRDefault="00471C9E" w14:paraId="10F9EBF0" w14:textId="77777777">
            <w:pPr>
              <w:spacing w:after="0"/>
              <w:rPr>
                <w:rFonts w:ascii="Consolas" w:hAnsi="Consolas"/>
                <w:sz w:val="20"/>
                <w:szCs w:val="20"/>
              </w:rPr>
            </w:pPr>
            <w:r w:rsidRPr="00A96405">
              <w:rPr>
                <w:rFonts w:ascii="Consolas" w:hAnsi="Consolas"/>
                <w:sz w:val="20"/>
                <w:szCs w:val="20"/>
              </w:rPr>
              <w:t>Content-Length: 3269</w:t>
            </w:r>
          </w:p>
          <w:p w:rsidRPr="00A96405" w:rsidR="00471C9E" w:rsidP="00310808" w:rsidRDefault="00471C9E" w14:paraId="5EDD1AAC" w14:textId="77777777">
            <w:pPr>
              <w:spacing w:after="0"/>
              <w:rPr>
                <w:rFonts w:ascii="Consolas" w:hAnsi="Consolas"/>
                <w:sz w:val="20"/>
                <w:szCs w:val="20"/>
              </w:rPr>
            </w:pPr>
          </w:p>
          <w:p w:rsidRPr="00A96405" w:rsidR="00471C9E" w:rsidP="00310808" w:rsidRDefault="00471C9E" w14:paraId="63551312" w14:textId="77777777">
            <w:pPr>
              <w:spacing w:after="0"/>
              <w:rPr>
                <w:rFonts w:ascii="Consolas" w:hAnsi="Consolas"/>
                <w:sz w:val="20"/>
                <w:szCs w:val="20"/>
              </w:rPr>
            </w:pPr>
            <w:r w:rsidRPr="00A96405">
              <w:rPr>
                <w:rFonts w:ascii="Consolas" w:hAnsi="Consolas"/>
                <w:sz w:val="20"/>
                <w:szCs w:val="20"/>
              </w:rPr>
              <w:t>{</w:t>
            </w:r>
          </w:p>
          <w:p w:rsidRPr="00A96405" w:rsidR="00471C9E" w:rsidP="00310808" w:rsidRDefault="00471C9E" w14:paraId="51C98A8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"resourceType": "Bundle",</w:t>
            </w:r>
          </w:p>
          <w:p w:rsidRPr="00A96405" w:rsidR="00471C9E" w:rsidP="00310808" w:rsidRDefault="00471C9E" w14:paraId="3BD459F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"id": "UKCore-Bundle-MichaelJonesSpecimen-Example",</w:t>
            </w:r>
          </w:p>
          <w:p w:rsidRPr="00A96405" w:rsidR="00471C9E" w:rsidP="00310808" w:rsidRDefault="00471C9E" w14:paraId="5C8B913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"type": "transaction",</w:t>
            </w:r>
          </w:p>
          <w:p w:rsidRPr="00A96405" w:rsidR="00471C9E" w:rsidP="00310808" w:rsidRDefault="00471C9E" w14:paraId="7150132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"timestamp": "2022-07-11T09:00:00Z",</w:t>
            </w:r>
          </w:p>
          <w:p w:rsidRPr="00A96405" w:rsidR="00471C9E" w:rsidP="00310808" w:rsidRDefault="00471C9E" w14:paraId="27FB7CE9"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"entry": [</w:t>
            </w:r>
          </w:p>
          <w:p w:rsidRPr="00A96405" w:rsidR="00471C9E" w:rsidP="00310808" w:rsidRDefault="00471C9E" w14:paraId="75F3C3E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3AF0C7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"resource": {</w:t>
            </w:r>
          </w:p>
          <w:p w:rsidRPr="00A96405" w:rsidR="00471C9E" w:rsidP="00310808" w:rsidRDefault="00471C9E" w14:paraId="0D7D4CC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"resourceType": "Specimen",</w:t>
            </w:r>
          </w:p>
          <w:p w:rsidRPr="00A96405" w:rsidR="00471C9E" w:rsidP="00310808" w:rsidRDefault="00471C9E" w14:paraId="1AF64BB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"id": "840d075e-0480-4134-ae51-27f572731cc8",</w:t>
            </w:r>
          </w:p>
          <w:p w:rsidRPr="00A96405" w:rsidR="00471C9E" w:rsidP="00310808" w:rsidRDefault="00471C9E" w14:paraId="75C2E5B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"text": {</w:t>
            </w:r>
          </w:p>
          <w:p w:rsidRPr="00A96405" w:rsidR="00471C9E" w:rsidP="00310808" w:rsidRDefault="00471C9E" w14:paraId="50F3BFE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"status": "generated",</w:t>
            </w:r>
          </w:p>
          <w:p w:rsidRPr="00A96405" w:rsidR="00471C9E" w:rsidP="00310808" w:rsidRDefault="00471C9E" w14:paraId="3216B92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A96405" w:rsidR="00471C9E" w:rsidP="00310808" w:rsidRDefault="00471C9E" w14:paraId="2CC9965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4C9834A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"identifier": [</w:t>
            </w:r>
          </w:p>
          <w:p w:rsidRPr="00A96405" w:rsidR="00471C9E" w:rsidP="00310808" w:rsidRDefault="00471C9E" w14:paraId="0629EB3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130E44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"system": "https://www.christie.nhs.uk/path",</w:t>
            </w:r>
          </w:p>
          <w:p w:rsidRPr="00A96405" w:rsidR="00471C9E" w:rsidP="00310808" w:rsidRDefault="00471C9E" w14:paraId="1BB1A4E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"value": "Spec123456"</w:t>
            </w:r>
          </w:p>
          <w:p w:rsidRPr="00A96405" w:rsidR="00471C9E" w:rsidP="00310808" w:rsidRDefault="00471C9E" w14:paraId="0910CFA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4F9D117" w14:textId="77777777">
            <w:pPr>
              <w:spacing w:after="0"/>
              <w:rPr>
                <w:rFonts w:ascii="Consolas" w:hAnsi="Consolas"/>
                <w:sz w:val="20"/>
                <w:szCs w:val="20"/>
              </w:rPr>
            </w:pPr>
            <w:r w:rsidRPr="00A96405">
              <w:rPr>
                <w:rFonts w:ascii="Consolas" w:hAnsi="Consolas"/>
                <w:sz w:val="20"/>
                <w:szCs w:val="20"/>
              </w:rPr>
              <w:lastRenderedPageBreak/>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5ED7406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"status": "available",</w:t>
            </w:r>
          </w:p>
          <w:p w:rsidRPr="00A96405" w:rsidR="00471C9E" w:rsidP="00310808" w:rsidRDefault="00471C9E" w14:paraId="02CDF86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"type": { </w:t>
            </w:r>
          </w:p>
          <w:p w:rsidRPr="00A96405" w:rsidR="00471C9E" w:rsidP="00310808" w:rsidRDefault="00471C9E" w14:paraId="32C014A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0DE47D0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 </w:t>
            </w:r>
          </w:p>
          <w:p w:rsidRPr="00A96405" w:rsidR="00471C9E" w:rsidP="00310808" w:rsidRDefault="00471C9E" w14:paraId="119DF8F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"http://snomed.info/sct", </w:t>
            </w:r>
          </w:p>
          <w:p w:rsidRPr="00A96405" w:rsidR="00471C9E" w:rsidP="00310808" w:rsidRDefault="00471C9E" w14:paraId="74642F9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"87612001", </w:t>
            </w:r>
          </w:p>
          <w:p w:rsidRPr="00A96405" w:rsidR="00471C9E" w:rsidP="00310808" w:rsidRDefault="00471C9E" w14:paraId="4283496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"Blood (substance)"</w:t>
            </w:r>
          </w:p>
          <w:p w:rsidRPr="00A96405" w:rsidR="00471C9E" w:rsidP="00310808" w:rsidRDefault="00471C9E" w14:paraId="41A3536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31C25FB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08DFDC0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0F08065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"subject":  {</w:t>
            </w:r>
          </w:p>
          <w:p w:rsidRPr="00A96405" w:rsidR="00471C9E" w:rsidP="00310808" w:rsidRDefault="00471C9E" w14:paraId="41E88B6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"reference": "Patient?identifier=https://fhir.nhs.uk/Id/nhs-number|9999999999"</w:t>
            </w:r>
          </w:p>
          <w:p w:rsidRPr="00A96405" w:rsidR="00471C9E" w:rsidP="00310808" w:rsidRDefault="00471C9E" w14:paraId="1139C18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FC2CF6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"receivedTime": "2022-07-13T09:00:00Z",</w:t>
            </w:r>
          </w:p>
          <w:p w:rsidRPr="00A96405" w:rsidR="00471C9E" w:rsidP="00310808" w:rsidRDefault="00471C9E" w14:paraId="1F9AACE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"request": [</w:t>
            </w:r>
          </w:p>
          <w:p w:rsidRPr="00A96405" w:rsidR="00471C9E" w:rsidP="00310808" w:rsidRDefault="00471C9E" w14:paraId="0BE9077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05D14F3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"reference": "ServiceRequest?identifier=https://www.christie.nhs.uk/ehr|LabOrder123456"</w:t>
            </w:r>
          </w:p>
          <w:p w:rsidRPr="00A96405" w:rsidR="00471C9E" w:rsidP="00310808" w:rsidRDefault="00471C9E" w14:paraId="49D957D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320B7892"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7D1D4BF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"collection": {</w:t>
            </w:r>
          </w:p>
          <w:p w:rsidRPr="00A96405" w:rsidR="00471C9E" w:rsidP="00310808" w:rsidRDefault="00471C9E" w14:paraId="67F8DF4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"collector": {</w:t>
            </w:r>
          </w:p>
          <w:p w:rsidRPr="00A96405" w:rsidR="00471C9E" w:rsidP="00310808" w:rsidRDefault="00471C9E" w14:paraId="519BAEB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"reference": "Practitioner?identifier=https://fhir.nhs.uk/Id/sds-user-id|999999"</w:t>
            </w:r>
          </w:p>
          <w:p w:rsidRPr="00A96405" w:rsidR="00471C9E" w:rsidP="00310808" w:rsidRDefault="00471C9E" w14:paraId="5C8B8F1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70FCED3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"collectedDateTime": "2022-07-11T09:00:00Z",</w:t>
            </w:r>
          </w:p>
          <w:p w:rsidRPr="00A96405" w:rsidR="00471C9E" w:rsidP="00310808" w:rsidRDefault="00471C9E" w14:paraId="32258052"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"quantity": {</w:t>
            </w:r>
          </w:p>
          <w:p w:rsidRPr="00A96405" w:rsidR="00471C9E" w:rsidP="00310808" w:rsidRDefault="00471C9E" w14:paraId="63B890B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"http://unitsofmeasure.org", </w:t>
            </w:r>
          </w:p>
          <w:p w:rsidRPr="00A96405" w:rsidR="00471C9E" w:rsidP="00310808" w:rsidRDefault="00471C9E" w14:paraId="3A95C9C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"mL", </w:t>
            </w:r>
          </w:p>
          <w:p w:rsidRPr="00A96405" w:rsidR="00471C9E" w:rsidP="00310808" w:rsidRDefault="00471C9E" w14:paraId="1F69A6D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"value": "2.5"</w:t>
            </w:r>
          </w:p>
          <w:p w:rsidRPr="00A96405" w:rsidR="00471C9E" w:rsidP="00310808" w:rsidRDefault="00471C9E" w14:paraId="333242A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A33AB2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"method": {</w:t>
            </w:r>
          </w:p>
          <w:p w:rsidRPr="00A96405" w:rsidR="00471C9E" w:rsidP="00310808" w:rsidRDefault="00471C9E" w14:paraId="1B39D0A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1405AC0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38A60FF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"http://snomed.info/sct", </w:t>
            </w:r>
          </w:p>
          <w:p w:rsidRPr="00A96405" w:rsidR="00471C9E" w:rsidP="00310808" w:rsidRDefault="00471C9E" w14:paraId="55C04FA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"129300006", </w:t>
            </w:r>
          </w:p>
          <w:p w:rsidRPr="00A96405" w:rsidR="00471C9E" w:rsidP="00310808" w:rsidRDefault="00471C9E" w14:paraId="4DBB8A7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"Puncture - action"</w:t>
            </w:r>
          </w:p>
          <w:p w:rsidRPr="00A96405" w:rsidR="00471C9E" w:rsidP="00310808" w:rsidRDefault="00471C9E" w14:paraId="2EBC9D5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4EC50A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48DF8FF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43A269B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"bodySite": {</w:t>
            </w:r>
          </w:p>
          <w:p w:rsidRPr="00A96405" w:rsidR="00471C9E" w:rsidP="00310808" w:rsidRDefault="00471C9E" w14:paraId="48BD944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2BEE2DA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B59380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"http://snomed.info/sct", </w:t>
            </w:r>
          </w:p>
          <w:p w:rsidRPr="00A96405" w:rsidR="00471C9E" w:rsidP="00310808" w:rsidRDefault="00471C9E" w14:paraId="58C83E4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"14975008", </w:t>
            </w:r>
          </w:p>
          <w:p w:rsidRPr="00A96405" w:rsidR="00471C9E" w:rsidP="00310808" w:rsidRDefault="00471C9E" w14:paraId="15096DC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"Forearm structure (body structure)"</w:t>
            </w:r>
          </w:p>
          <w:p w:rsidRPr="00A96405" w:rsidR="00471C9E" w:rsidP="00310808" w:rsidRDefault="00471C9E" w14:paraId="25C5322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922BBB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489483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01A4E1F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D7D951A"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"container": [</w:t>
            </w:r>
          </w:p>
          <w:p w:rsidRPr="00A96405" w:rsidR="00471C9E" w:rsidP="00310808" w:rsidRDefault="00471C9E" w14:paraId="45CDCE2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036A8CFE" w14:textId="77777777">
            <w:pPr>
              <w:spacing w:after="0"/>
              <w:rPr>
                <w:rFonts w:ascii="Consolas" w:hAnsi="Consolas"/>
                <w:sz w:val="20"/>
                <w:szCs w:val="20"/>
              </w:rPr>
            </w:pPr>
            <w:r w:rsidRPr="00A96405">
              <w:rPr>
                <w:rFonts w:ascii="Consolas" w:hAnsi="Consolas"/>
                <w:sz w:val="20"/>
                <w:szCs w:val="20"/>
              </w:rPr>
              <w:lastRenderedPageBreak/>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"identifier": [</w:t>
            </w:r>
          </w:p>
          <w:p w:rsidRPr="00A96405" w:rsidR="00471C9E" w:rsidP="00310808" w:rsidRDefault="00471C9E" w14:paraId="29AFADC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53A9E23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"use": "official",</w:t>
            </w:r>
          </w:p>
          <w:p w:rsidRPr="00A96405" w:rsidR="00471C9E" w:rsidP="00310808" w:rsidRDefault="00471C9E" w14:paraId="3759142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"type": {</w:t>
            </w:r>
          </w:p>
          <w:p w:rsidRPr="00A96405" w:rsidR="00471C9E" w:rsidP="00310808" w:rsidRDefault="00471C9E" w14:paraId="6F67F04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01794C74"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576B969"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"http://terminology.hl7.org/CodeSystem/v2-0203", </w:t>
            </w:r>
          </w:p>
          <w:p w:rsidRPr="00A96405" w:rsidR="00471C9E" w:rsidP="00310808" w:rsidRDefault="00471C9E" w14:paraId="56B3BE9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"ACSN", </w:t>
            </w:r>
          </w:p>
          <w:p w:rsidRPr="00A96405" w:rsidR="00471C9E" w:rsidP="00310808" w:rsidRDefault="00471C9E" w14:paraId="48A4B80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"Accession ID"</w:t>
            </w:r>
          </w:p>
          <w:p w:rsidRPr="00A96405" w:rsidR="00471C9E" w:rsidP="00310808" w:rsidRDefault="00471C9E" w14:paraId="7235F4F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B034F3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902E6B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F58FBDA"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"https://www.christie.nhs.uk/path", </w:t>
            </w:r>
          </w:p>
          <w:p w:rsidRPr="00A96405" w:rsidR="00471C9E" w:rsidP="00310808" w:rsidRDefault="00471C9E" w14:paraId="03C2B51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"value": "ASCN123456",</w:t>
            </w:r>
          </w:p>
          <w:p w:rsidRPr="00A96405" w:rsidR="00471C9E" w:rsidP="00310808" w:rsidRDefault="00471C9E" w14:paraId="5FA9CD2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"assigner": {</w:t>
            </w:r>
          </w:p>
          <w:p w:rsidRPr="00A96405" w:rsidR="00471C9E" w:rsidP="00310808" w:rsidRDefault="00471C9E" w14:paraId="102F576A"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"reference": "Organization?identifier=https://fhir.nhs.uk/Id/ods-organization-code|RBV"</w:t>
            </w:r>
          </w:p>
          <w:p w:rsidRPr="00A96405" w:rsidR="00471C9E" w:rsidP="00310808" w:rsidRDefault="00471C9E" w14:paraId="03392A9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4324B03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7188E60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BED864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"type": {</w:t>
            </w:r>
          </w:p>
          <w:p w:rsidRPr="00A96405" w:rsidR="00471C9E" w:rsidP="00310808" w:rsidRDefault="00471C9E" w14:paraId="5245A68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5511E36E"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A4EC5C2"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"http://snomed.info/sct", </w:t>
            </w:r>
          </w:p>
          <w:p w:rsidRPr="00A96405" w:rsidR="00471C9E" w:rsidP="00310808" w:rsidRDefault="00471C9E" w14:paraId="2B05724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"706067003", </w:t>
            </w:r>
          </w:p>
          <w:p w:rsidRPr="00A96405" w:rsidR="00471C9E" w:rsidP="00310808" w:rsidRDefault="00471C9E" w14:paraId="0AFED11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"Blood collection/transfer device (physical object)"</w:t>
            </w:r>
          </w:p>
          <w:p w:rsidRPr="00A96405" w:rsidR="00471C9E" w:rsidP="00310808" w:rsidRDefault="00471C9E" w14:paraId="6CA8F08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820E861"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17F89AA"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4D0E99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"specimenQuantity": {</w:t>
            </w:r>
          </w:p>
          <w:p w:rsidRPr="00A96405" w:rsidR="00471C9E" w:rsidP="00310808" w:rsidRDefault="00471C9E" w14:paraId="3D9F285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"http://unitsofmeasure.org", </w:t>
            </w:r>
          </w:p>
          <w:p w:rsidRPr="00A96405" w:rsidR="00471C9E" w:rsidP="00310808" w:rsidRDefault="00471C9E" w14:paraId="1DDB788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"mL", </w:t>
            </w:r>
          </w:p>
          <w:p w:rsidRPr="00A96405" w:rsidR="00471C9E" w:rsidP="00310808" w:rsidRDefault="00471C9E" w14:paraId="07ACCF7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"value": "2.5"</w:t>
            </w:r>
          </w:p>
          <w:p w:rsidRPr="00A96405" w:rsidR="00471C9E" w:rsidP="00310808" w:rsidRDefault="00471C9E" w14:paraId="0B9F764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7F88384F"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7E51E5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BC9E253"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"condition": {</w:t>
            </w:r>
          </w:p>
          <w:p w:rsidRPr="00A96405" w:rsidR="00471C9E" w:rsidP="00310808" w:rsidRDefault="00471C9E" w14:paraId="2AFC412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"coding": [</w:t>
            </w:r>
          </w:p>
          <w:p w:rsidRPr="00A96405" w:rsidR="00471C9E" w:rsidP="00310808" w:rsidRDefault="00471C9E" w14:paraId="2A5C3515"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E6D3E26"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"system": "http://terminology.hl7.org/CodeSystem/v2-0493", </w:t>
            </w:r>
          </w:p>
          <w:p w:rsidRPr="00A96405" w:rsidR="00471C9E" w:rsidP="00310808" w:rsidRDefault="00471C9E" w14:paraId="2FF5F147"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 xml:space="preserve">"code": "SNR", </w:t>
            </w:r>
          </w:p>
          <w:p w:rsidRPr="00A96405" w:rsidR="00471C9E" w:rsidP="00310808" w:rsidRDefault="00471C9E" w14:paraId="0935F07C"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"display": "Sample not received"</w:t>
            </w:r>
          </w:p>
          <w:p w:rsidRPr="00A96405" w:rsidR="00471C9E" w:rsidP="00310808" w:rsidRDefault="00471C9E" w14:paraId="755787A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39FC243A"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906AA00"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2FB48F2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3CE58EA2"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"request": {</w:t>
            </w:r>
          </w:p>
          <w:p w:rsidRPr="00A96405" w:rsidR="00471C9E" w:rsidP="00310808" w:rsidRDefault="00471C9E" w14:paraId="4D9DBC29"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"method": "POST",</w:t>
            </w:r>
          </w:p>
          <w:p w:rsidRPr="00A96405" w:rsidR="00471C9E" w:rsidP="00310808" w:rsidRDefault="00471C9E" w14:paraId="37484C88"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"url": "Specimen"</w:t>
            </w:r>
          </w:p>
          <w:p w:rsidRPr="00A96405" w:rsidR="00471C9E" w:rsidP="00310808" w:rsidRDefault="00471C9E" w14:paraId="6BACDCDD"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61A1F3DB" w14:textId="77777777">
            <w:pPr>
              <w:spacing w:after="0"/>
              <w:rPr>
                <w:rFonts w:ascii="Consolas" w:hAnsi="Consolas"/>
                <w:sz w:val="20"/>
                <w:szCs w:val="20"/>
              </w:rPr>
            </w:pPr>
            <w:r w:rsidRPr="00A96405">
              <w:rPr>
                <w:rFonts w:ascii="Consolas" w:hAnsi="Consolas"/>
                <w:sz w:val="20"/>
                <w:szCs w:val="20"/>
              </w:rPr>
              <w:tab/>
            </w:r>
            <w:r w:rsidRPr="00A96405">
              <w:rPr>
                <w:rFonts w:ascii="Consolas" w:hAnsi="Consolas"/>
                <w:sz w:val="20"/>
                <w:szCs w:val="20"/>
              </w:rPr>
              <w:tab/>
            </w:r>
            <w:r w:rsidRPr="00A96405">
              <w:rPr>
                <w:rFonts w:ascii="Consolas" w:hAnsi="Consolas"/>
                <w:sz w:val="20"/>
                <w:szCs w:val="20"/>
              </w:rPr>
              <w:t>}</w:t>
            </w:r>
          </w:p>
          <w:p w:rsidRPr="00A96405" w:rsidR="00471C9E" w:rsidP="00310808" w:rsidRDefault="00471C9E" w14:paraId="1D151637" w14:textId="77777777">
            <w:pPr>
              <w:spacing w:after="0"/>
              <w:rPr>
                <w:rFonts w:ascii="Consolas" w:hAnsi="Consolas"/>
                <w:sz w:val="20"/>
                <w:szCs w:val="20"/>
              </w:rPr>
            </w:pPr>
            <w:r w:rsidRPr="00A96405">
              <w:rPr>
                <w:rFonts w:ascii="Consolas" w:hAnsi="Consolas"/>
                <w:sz w:val="20"/>
                <w:szCs w:val="20"/>
              </w:rPr>
              <w:lastRenderedPageBreak/>
              <w:tab/>
            </w:r>
            <w:r w:rsidRPr="00A96405">
              <w:rPr>
                <w:rFonts w:ascii="Consolas" w:hAnsi="Consolas"/>
                <w:sz w:val="20"/>
                <w:szCs w:val="20"/>
              </w:rPr>
              <w:t>]</w:t>
            </w:r>
            <w:r w:rsidRPr="00A96405">
              <w:rPr>
                <w:rFonts w:ascii="Consolas" w:hAnsi="Consolas"/>
                <w:sz w:val="20"/>
                <w:szCs w:val="20"/>
              </w:rPr>
              <w:tab/>
            </w:r>
            <w:r w:rsidRPr="00A96405">
              <w:rPr>
                <w:rFonts w:ascii="Consolas" w:hAnsi="Consolas"/>
                <w:sz w:val="20"/>
                <w:szCs w:val="20"/>
              </w:rPr>
              <w:tab/>
            </w:r>
          </w:p>
          <w:p w:rsidRPr="00A96405" w:rsidR="00471C9E" w:rsidP="00310808" w:rsidRDefault="00471C9E" w14:paraId="4D0206E9" w14:textId="77777777">
            <w:pPr>
              <w:spacing w:after="0"/>
              <w:rPr>
                <w:rFonts w:ascii="Consolas" w:hAnsi="Consolas"/>
                <w:sz w:val="20"/>
                <w:szCs w:val="20"/>
              </w:rPr>
            </w:pPr>
            <w:r w:rsidRPr="00A96405">
              <w:rPr>
                <w:rFonts w:ascii="Consolas" w:hAnsi="Consolas"/>
                <w:sz w:val="20"/>
                <w:szCs w:val="20"/>
              </w:rPr>
              <w:t>}</w:t>
            </w:r>
          </w:p>
          <w:p w:rsidRPr="00A96405" w:rsidR="00471C9E" w:rsidP="00310808" w:rsidRDefault="00471C9E" w14:paraId="61CFE4B2" w14:textId="77777777">
            <w:pPr>
              <w:spacing w:after="0"/>
              <w:rPr>
                <w:rFonts w:ascii="Consolas" w:hAnsi="Consolas"/>
                <w:sz w:val="20"/>
                <w:szCs w:val="20"/>
              </w:rPr>
            </w:pPr>
          </w:p>
          <w:p w:rsidRPr="00A96405" w:rsidR="00471C9E" w:rsidP="00310808" w:rsidRDefault="00471C9E" w14:paraId="7F856883" w14:textId="77777777">
            <w:pPr>
              <w:rPr>
                <w:rFonts w:ascii="Consolas" w:hAnsi="Consolas"/>
                <w:sz w:val="20"/>
                <w:szCs w:val="20"/>
              </w:rPr>
            </w:pPr>
          </w:p>
        </w:tc>
      </w:tr>
    </w:tbl>
    <w:p w:rsidRPr="00A71A99" w:rsidR="00471C9E" w:rsidP="00471C9E" w:rsidRDefault="00471C9E" w14:paraId="020832CB" w14:textId="77777777"/>
    <w:p w:rsidR="00471C9E" w:rsidP="00471C9E" w:rsidRDefault="00471C9E" w14:paraId="0F913DE9" w14:textId="77777777">
      <w:pPr>
        <w:pStyle w:val="Heading3"/>
        <w:numPr>
          <w:ilvl w:val="0"/>
          <w:numId w:val="0"/>
        </w:numPr>
        <w:ind w:left="960" w:hanging="960"/>
      </w:pPr>
      <w:bookmarkStart w:name="_Toc110354994" w:id="48"/>
      <w:r>
        <w:t>Response</w:t>
      </w:r>
      <w:bookmarkEnd w:id="48"/>
    </w:p>
    <w:tbl>
      <w:tblPr>
        <w:tblStyle w:val="TableGrid"/>
        <w:tblW w:w="0" w:type="auto"/>
        <w:tblLook w:val="04A0" w:firstRow="1" w:lastRow="0" w:firstColumn="1" w:lastColumn="0" w:noHBand="0" w:noVBand="1"/>
      </w:tblPr>
      <w:tblGrid>
        <w:gridCol w:w="9016"/>
      </w:tblGrid>
      <w:tr w:rsidR="00471C9E" w:rsidTr="00310808" w14:paraId="7F43BFDE" w14:textId="77777777">
        <w:tc>
          <w:tcPr>
            <w:tcW w:w="9016" w:type="dxa"/>
          </w:tcPr>
          <w:p w:rsidRPr="00134C43" w:rsidR="00471C9E" w:rsidP="00310808" w:rsidRDefault="00471C9E" w14:paraId="5200D4E9" w14:textId="77777777">
            <w:pPr>
              <w:rPr>
                <w:rFonts w:ascii="Consolas" w:hAnsi="Consolas"/>
                <w:color w:val="auto"/>
                <w:sz w:val="20"/>
                <w:szCs w:val="20"/>
              </w:rPr>
            </w:pPr>
            <w:r w:rsidRPr="00134C43">
              <w:rPr>
                <w:rFonts w:ascii="Consolas" w:hAnsi="Consolas"/>
                <w:color w:val="auto"/>
                <w:sz w:val="20"/>
                <w:szCs w:val="20"/>
              </w:rPr>
              <w:t>200 OK</w:t>
            </w:r>
          </w:p>
          <w:p w:rsidRPr="00134C43" w:rsidR="00471C9E" w:rsidP="00310808" w:rsidRDefault="00471C9E" w14:paraId="04F4C125" w14:textId="77777777">
            <w:pPr>
              <w:rPr>
                <w:rFonts w:ascii="Consolas" w:hAnsi="Consolas"/>
                <w:color w:val="auto"/>
                <w:sz w:val="20"/>
                <w:szCs w:val="20"/>
              </w:rPr>
            </w:pPr>
            <w:r w:rsidRPr="00134C43">
              <w:rPr>
                <w:rFonts w:ascii="Consolas" w:hAnsi="Consolas"/>
                <w:color w:val="auto"/>
                <w:sz w:val="20"/>
                <w:szCs w:val="20"/>
              </w:rPr>
              <w:t>Date: Tue, 02 Aug 2022 12:55:36 GMT</w:t>
            </w:r>
          </w:p>
          <w:p w:rsidRPr="00134C43" w:rsidR="00471C9E" w:rsidP="00310808" w:rsidRDefault="00471C9E" w14:paraId="3CA25B65" w14:textId="77777777">
            <w:pPr>
              <w:rPr>
                <w:rFonts w:ascii="Consolas" w:hAnsi="Consolas"/>
                <w:color w:val="auto"/>
                <w:sz w:val="20"/>
                <w:szCs w:val="20"/>
              </w:rPr>
            </w:pPr>
            <w:r w:rsidRPr="00134C43">
              <w:rPr>
                <w:rFonts w:ascii="Consolas" w:hAnsi="Consolas"/>
                <w:color w:val="auto"/>
                <w:sz w:val="20"/>
                <w:szCs w:val="20"/>
              </w:rPr>
              <w:t>Content-Type: application/fhir+json; fhirVersion=4.0; charset=utf-8</w:t>
            </w:r>
          </w:p>
          <w:p w:rsidRPr="00134C43" w:rsidR="00471C9E" w:rsidP="00310808" w:rsidRDefault="00471C9E" w14:paraId="3B98F8F3" w14:textId="77777777">
            <w:pPr>
              <w:rPr>
                <w:rFonts w:ascii="Consolas" w:hAnsi="Consolas"/>
                <w:color w:val="auto"/>
                <w:sz w:val="20"/>
                <w:szCs w:val="20"/>
              </w:rPr>
            </w:pPr>
            <w:r w:rsidRPr="00134C43">
              <w:rPr>
                <w:rFonts w:ascii="Consolas" w:hAnsi="Consolas"/>
                <w:color w:val="auto"/>
                <w:sz w:val="20"/>
                <w:szCs w:val="20"/>
              </w:rPr>
              <w:t>Content-Length: 4410</w:t>
            </w:r>
          </w:p>
          <w:p w:rsidRPr="00134C43" w:rsidR="00471C9E" w:rsidP="00310808" w:rsidRDefault="00471C9E" w14:paraId="76935226" w14:textId="77777777">
            <w:pPr>
              <w:rPr>
                <w:rFonts w:ascii="Consolas" w:hAnsi="Consolas"/>
                <w:color w:val="auto"/>
                <w:sz w:val="20"/>
                <w:szCs w:val="20"/>
              </w:rPr>
            </w:pPr>
            <w:r w:rsidRPr="00134C43">
              <w:rPr>
                <w:rFonts w:ascii="Consolas" w:hAnsi="Consolas"/>
                <w:color w:val="auto"/>
                <w:sz w:val="20"/>
                <w:szCs w:val="20"/>
              </w:rPr>
              <w:t>Connection: keep-alive</w:t>
            </w:r>
          </w:p>
          <w:p w:rsidRPr="00134C43" w:rsidR="00471C9E" w:rsidP="00310808" w:rsidRDefault="00471C9E" w14:paraId="0CC36DC6" w14:textId="77777777">
            <w:pPr>
              <w:rPr>
                <w:rFonts w:ascii="Consolas" w:hAnsi="Consolas"/>
                <w:color w:val="auto"/>
                <w:sz w:val="20"/>
                <w:szCs w:val="20"/>
              </w:rPr>
            </w:pPr>
            <w:r w:rsidRPr="00134C43">
              <w:rPr>
                <w:rFonts w:ascii="Consolas" w:hAnsi="Consolas"/>
                <w:color w:val="auto"/>
                <w:sz w:val="20"/>
                <w:szCs w:val="20"/>
              </w:rPr>
              <w:t>ETag: W/\"8e8ede55-7e36-4250-8ab2-f302ccdd0bb5\"</w:t>
            </w:r>
          </w:p>
          <w:p w:rsidRPr="00134C43" w:rsidR="00471C9E" w:rsidP="00310808" w:rsidRDefault="00471C9E" w14:paraId="4057030C" w14:textId="77777777">
            <w:pPr>
              <w:rPr>
                <w:rFonts w:ascii="Consolas" w:hAnsi="Consolas"/>
                <w:color w:val="auto"/>
                <w:sz w:val="20"/>
                <w:szCs w:val="20"/>
              </w:rPr>
            </w:pPr>
            <w:r w:rsidRPr="00134C43">
              <w:rPr>
                <w:rFonts w:ascii="Consolas" w:hAnsi="Consolas"/>
                <w:color w:val="auto"/>
                <w:sz w:val="20"/>
                <w:szCs w:val="20"/>
              </w:rPr>
              <w:t>Last-Modified: Tue, 02 Aug 2022 12:55:36 GMT</w:t>
            </w:r>
          </w:p>
          <w:p w:rsidRPr="00134C43" w:rsidR="00471C9E" w:rsidP="00310808" w:rsidRDefault="00471C9E" w14:paraId="651CAD16" w14:textId="77777777">
            <w:pPr>
              <w:rPr>
                <w:rFonts w:ascii="Consolas" w:hAnsi="Consolas" w:eastAsiaTheme="minorHAnsi" w:cstheme="minorBidi"/>
                <w:color w:val="auto"/>
                <w:sz w:val="20"/>
                <w:szCs w:val="20"/>
              </w:rPr>
            </w:pPr>
          </w:p>
          <w:p w:rsidRPr="002A71A9" w:rsidR="00471C9E" w:rsidP="00310808" w:rsidRDefault="00471C9E" w14:paraId="18291B0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w:t>
            </w:r>
          </w:p>
          <w:p w:rsidRPr="002A71A9" w:rsidR="00471C9E" w:rsidP="00310808" w:rsidRDefault="00471C9E" w14:paraId="7BFDD26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"resourceType": "Bundle",</w:t>
            </w:r>
          </w:p>
          <w:p w:rsidRPr="002A71A9" w:rsidR="00471C9E" w:rsidP="00310808" w:rsidRDefault="00471C9E" w14:paraId="537E6A0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"type": "transaction-response",</w:t>
            </w:r>
          </w:p>
          <w:p w:rsidRPr="002A71A9" w:rsidR="00471C9E" w:rsidP="00310808" w:rsidRDefault="00471C9E" w14:paraId="33B56A1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"entry": [</w:t>
            </w:r>
          </w:p>
          <w:p w:rsidRPr="002A71A9" w:rsidR="00471C9E" w:rsidP="00310808" w:rsidRDefault="00471C9E" w14:paraId="51B3403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4B2FAE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"fullUrl":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/Specimen/93dc2ddb-9bf6-4c40-8841-799b265d80dd",</w:t>
            </w:r>
          </w:p>
          <w:p w:rsidRPr="002A71A9" w:rsidR="00471C9E" w:rsidP="00310808" w:rsidRDefault="00471C9E" w14:paraId="4150855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"response": {</w:t>
            </w:r>
          </w:p>
          <w:p w:rsidRPr="002A71A9" w:rsidR="00471C9E" w:rsidP="00310808" w:rsidRDefault="00471C9E" w14:paraId="4917A25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"etag": "d5c02230-e458-4707-9b57-5f9a1f89db41",</w:t>
            </w:r>
          </w:p>
          <w:p w:rsidRPr="002A71A9" w:rsidR="00471C9E" w:rsidP="00310808" w:rsidRDefault="00471C9E" w14:paraId="2ABB874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"location":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/Specimen/93dc2ddb-9bf6-4c40-8841-799b265d80dd/_history/d5c02230-e458-4707-9b57-5f9a1f89db41",</w:t>
            </w:r>
          </w:p>
          <w:p w:rsidRPr="002A71A9" w:rsidR="00471C9E" w:rsidP="00310808" w:rsidRDefault="00471C9E" w14:paraId="77414D9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"status": "201",</w:t>
            </w:r>
          </w:p>
          <w:p w:rsidRPr="002A71A9" w:rsidR="00471C9E" w:rsidP="00310808" w:rsidRDefault="00471C9E" w14:paraId="1F4A666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"lastModified": "2022-08-02T12:55:36.450+00:00"</w:t>
            </w:r>
          </w:p>
          <w:p w:rsidRPr="002A71A9" w:rsidR="00471C9E" w:rsidP="00310808" w:rsidRDefault="00471C9E" w14:paraId="04487C6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BD856B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"resource": {</w:t>
            </w:r>
          </w:p>
          <w:p w:rsidRPr="002A71A9" w:rsidR="00471C9E" w:rsidP="00310808" w:rsidRDefault="00471C9E" w14:paraId="6583EDF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"resourceType": "Specimen",</w:t>
            </w:r>
          </w:p>
          <w:p w:rsidRPr="002A71A9" w:rsidR="00471C9E" w:rsidP="00310808" w:rsidRDefault="00471C9E" w14:paraId="114D193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"id": "93dc2ddb-9bf6-4c40-8841-799b265d80dd",</w:t>
            </w:r>
          </w:p>
          <w:p w:rsidRPr="002A71A9" w:rsidR="00471C9E" w:rsidP="00310808" w:rsidRDefault="00471C9E" w14:paraId="55CC14F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"text": {</w:t>
            </w:r>
          </w:p>
          <w:p w:rsidRPr="002A71A9" w:rsidR="00471C9E" w:rsidP="00310808" w:rsidRDefault="00471C9E" w14:paraId="114D08F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"status": "generated",</w:t>
            </w:r>
          </w:p>
          <w:p w:rsidRPr="002A71A9" w:rsidR="00471C9E" w:rsidP="00310808" w:rsidRDefault="00471C9E" w14:paraId="535EDA2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2A71A9" w:rsidR="00471C9E" w:rsidP="00310808" w:rsidRDefault="00471C9E" w14:paraId="78E3065E"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87830F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"identifier": [</w:t>
            </w:r>
          </w:p>
          <w:p w:rsidRPr="002A71A9" w:rsidR="00471C9E" w:rsidP="00310808" w:rsidRDefault="00471C9E" w14:paraId="75FA83D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6A187D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"https://www.christie.nhs.uk/path",</w:t>
            </w:r>
          </w:p>
          <w:p w:rsidRPr="002A71A9" w:rsidR="00471C9E" w:rsidP="00310808" w:rsidRDefault="00471C9E" w14:paraId="1DE5BCFE"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"value": "Spec123456"</w:t>
            </w:r>
          </w:p>
          <w:p w:rsidRPr="002A71A9" w:rsidR="00471C9E" w:rsidP="00310808" w:rsidRDefault="00471C9E" w14:paraId="11902D5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328775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2770D7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"status": "available",</w:t>
            </w:r>
          </w:p>
          <w:p w:rsidRPr="002A71A9" w:rsidR="00471C9E" w:rsidP="00310808" w:rsidRDefault="00471C9E" w14:paraId="4C4B4A7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lastRenderedPageBreak/>
              <w:t>                "type": {</w:t>
            </w:r>
          </w:p>
          <w:p w:rsidRPr="002A71A9" w:rsidR="00471C9E" w:rsidP="00310808" w:rsidRDefault="00471C9E" w14:paraId="7F73B93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1594C5C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7750F1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"http://snomed.info/sct",</w:t>
            </w:r>
          </w:p>
          <w:p w:rsidRPr="002A71A9" w:rsidR="00471C9E" w:rsidP="00310808" w:rsidRDefault="00471C9E" w14:paraId="30D068A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"87612001",</w:t>
            </w:r>
          </w:p>
          <w:p w:rsidRPr="002A71A9" w:rsidR="00471C9E" w:rsidP="00310808" w:rsidRDefault="00471C9E" w14:paraId="464BA83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"Blood (substance)"</w:t>
            </w:r>
          </w:p>
          <w:p w:rsidRPr="002A71A9" w:rsidR="00471C9E" w:rsidP="00310808" w:rsidRDefault="00471C9E" w14:paraId="5F80D56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C882D6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F41D55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5BA1D15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"subject": {</w:t>
            </w:r>
          </w:p>
          <w:p w:rsidRPr="002A71A9" w:rsidR="00471C9E" w:rsidP="00310808" w:rsidRDefault="00471C9E" w14:paraId="69E961B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/Patient/f52cae9c-81eb-422c-be58-8363e72144aa"</w:t>
            </w:r>
          </w:p>
          <w:p w:rsidRPr="002A71A9" w:rsidR="00471C9E" w:rsidP="00310808" w:rsidRDefault="00471C9E" w14:paraId="39571C5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5DE66A6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"receivedTime": "2022-07-13T09:00:00Z",</w:t>
            </w:r>
          </w:p>
          <w:p w:rsidRPr="002A71A9" w:rsidR="00471C9E" w:rsidP="00310808" w:rsidRDefault="00471C9E" w14:paraId="6B8BD6F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"request": [</w:t>
            </w:r>
          </w:p>
          <w:p w:rsidRPr="002A71A9" w:rsidR="00471C9E" w:rsidP="00310808" w:rsidRDefault="00471C9E" w14:paraId="6EC39A4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1016A4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/ServiceRequest/28d5eb89-8479-44e7-bc63-66d669949a75"</w:t>
            </w:r>
          </w:p>
          <w:p w:rsidRPr="002A71A9" w:rsidR="00471C9E" w:rsidP="00310808" w:rsidRDefault="00471C9E" w14:paraId="0E572EB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1A6EA4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B77A06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"collection": {</w:t>
            </w:r>
          </w:p>
          <w:p w:rsidRPr="002A71A9" w:rsidR="00471C9E" w:rsidP="00310808" w:rsidRDefault="00471C9E" w14:paraId="7751891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"collector": {</w:t>
            </w:r>
          </w:p>
          <w:p w:rsidRPr="002A71A9" w:rsidR="00471C9E" w:rsidP="00310808" w:rsidRDefault="00471C9E" w14:paraId="0E0583B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/Practitioner/2e524d4b-477f-465c-a29c-ad9655d7c4f2"</w:t>
            </w:r>
          </w:p>
          <w:p w:rsidRPr="002A71A9" w:rsidR="00471C9E" w:rsidP="00310808" w:rsidRDefault="00471C9E" w14:paraId="0499B74E"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1819DFF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"collectedDateTime": "2022-07-11T09:00:00Z",</w:t>
            </w:r>
          </w:p>
          <w:p w:rsidRPr="002A71A9" w:rsidR="00471C9E" w:rsidP="00310808" w:rsidRDefault="00471C9E" w14:paraId="33B0C14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"quantity": {</w:t>
            </w:r>
          </w:p>
          <w:p w:rsidRPr="002A71A9" w:rsidR="00471C9E" w:rsidP="00310808" w:rsidRDefault="00471C9E" w14:paraId="1EF4428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"http://unitsofmeasure.org",</w:t>
            </w:r>
          </w:p>
          <w:p w:rsidRPr="002A71A9" w:rsidR="00471C9E" w:rsidP="00310808" w:rsidRDefault="00471C9E" w14:paraId="1BA9C8B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"mL",</w:t>
            </w:r>
          </w:p>
          <w:p w:rsidRPr="002A71A9" w:rsidR="00471C9E" w:rsidP="00310808" w:rsidRDefault="00471C9E" w14:paraId="5B85850B"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"value": 2.5</w:t>
            </w:r>
          </w:p>
          <w:p w:rsidRPr="002A71A9" w:rsidR="00471C9E" w:rsidP="00310808" w:rsidRDefault="00471C9E" w14:paraId="2C4DE72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3AA0CE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"method": {</w:t>
            </w:r>
          </w:p>
          <w:p w:rsidRPr="002A71A9" w:rsidR="00471C9E" w:rsidP="00310808" w:rsidRDefault="00471C9E" w14:paraId="6DBCC65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7E10DC3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7DC9B8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"http://snomed.info/sct",</w:t>
            </w:r>
          </w:p>
          <w:p w:rsidRPr="002A71A9" w:rsidR="00471C9E" w:rsidP="00310808" w:rsidRDefault="00471C9E" w14:paraId="1547150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"129300006",</w:t>
            </w:r>
          </w:p>
          <w:p w:rsidRPr="002A71A9" w:rsidR="00471C9E" w:rsidP="00310808" w:rsidRDefault="00471C9E" w14:paraId="62FFAED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"Puncture - action"</w:t>
            </w:r>
          </w:p>
          <w:p w:rsidRPr="002A71A9" w:rsidR="00471C9E" w:rsidP="00310808" w:rsidRDefault="00471C9E" w14:paraId="05E2AE5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44729B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1917C00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F2E73A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"bodySite": {</w:t>
            </w:r>
          </w:p>
          <w:p w:rsidRPr="002A71A9" w:rsidR="00471C9E" w:rsidP="00310808" w:rsidRDefault="00471C9E" w14:paraId="7417C6D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4F3381D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608F23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"http://snomed.info/sct",</w:t>
            </w:r>
          </w:p>
          <w:p w:rsidRPr="002A71A9" w:rsidR="00471C9E" w:rsidP="00310808" w:rsidRDefault="00471C9E" w14:paraId="204205E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"14975008",</w:t>
            </w:r>
          </w:p>
          <w:p w:rsidRPr="002A71A9" w:rsidR="00471C9E" w:rsidP="00310808" w:rsidRDefault="00471C9E" w14:paraId="1FE9061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"Forearm structure (body structure)"</w:t>
            </w:r>
          </w:p>
          <w:p w:rsidRPr="002A71A9" w:rsidR="00471C9E" w:rsidP="00310808" w:rsidRDefault="00471C9E" w14:paraId="499ABF4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50A7C48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F2A62E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82204A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C1A2DE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"container": [</w:t>
            </w:r>
          </w:p>
          <w:p w:rsidRPr="002A71A9" w:rsidR="00471C9E" w:rsidP="00310808" w:rsidRDefault="00471C9E" w14:paraId="535EB9B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lastRenderedPageBreak/>
              <w:t>                    {</w:t>
            </w:r>
          </w:p>
          <w:p w:rsidRPr="002A71A9" w:rsidR="00471C9E" w:rsidP="00310808" w:rsidRDefault="00471C9E" w14:paraId="7407D5C1"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"identifier": [</w:t>
            </w:r>
          </w:p>
          <w:p w:rsidRPr="002A71A9" w:rsidR="00471C9E" w:rsidP="00310808" w:rsidRDefault="00471C9E" w14:paraId="6BA04E5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7FEB2C5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"use": "official",</w:t>
            </w:r>
          </w:p>
          <w:p w:rsidRPr="002A71A9" w:rsidR="00471C9E" w:rsidP="00310808" w:rsidRDefault="00471C9E" w14:paraId="7C11B8E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"type": {</w:t>
            </w:r>
          </w:p>
          <w:p w:rsidRPr="002A71A9" w:rsidR="00471C9E" w:rsidP="00310808" w:rsidRDefault="00471C9E" w14:paraId="4EEEB2DB"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3650660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5671F0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"http://terminology.hl7.org/CodeSystem/v2-0203",</w:t>
            </w:r>
          </w:p>
          <w:p w:rsidRPr="002A71A9" w:rsidR="00471C9E" w:rsidP="00310808" w:rsidRDefault="00471C9E" w14:paraId="201DBBB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"ACSN",</w:t>
            </w:r>
          </w:p>
          <w:p w:rsidRPr="002A71A9" w:rsidR="00471C9E" w:rsidP="00310808" w:rsidRDefault="00471C9E" w14:paraId="2FB6239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"Accession ID"</w:t>
            </w:r>
          </w:p>
          <w:p w:rsidRPr="002A71A9" w:rsidR="00471C9E" w:rsidP="00310808" w:rsidRDefault="00471C9E" w14:paraId="7980D4E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5E73F1A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10AE18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9799DB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"https://www.christie.nhs.uk/path",</w:t>
            </w:r>
          </w:p>
          <w:p w:rsidRPr="002A71A9" w:rsidR="00471C9E" w:rsidP="00310808" w:rsidRDefault="00471C9E" w14:paraId="09A3D0B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"value": "ASCN123456",</w:t>
            </w:r>
          </w:p>
          <w:p w:rsidRPr="002A71A9" w:rsidR="00471C9E" w:rsidP="00310808" w:rsidRDefault="00471C9E" w14:paraId="6C89E90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"assigner": {</w:t>
            </w:r>
          </w:p>
          <w:p w:rsidRPr="002A71A9" w:rsidR="00471C9E" w:rsidP="00310808" w:rsidRDefault="00471C9E" w14:paraId="01BD530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A71A9">
              <w:rPr>
                <w:rFonts w:ascii="Consolas" w:hAnsi="Consolas" w:cs="Courier New"/>
                <w:color w:val="auto"/>
                <w:sz w:val="20"/>
                <w:szCs w:val="20"/>
                <w:lang w:eastAsia="en-GB"/>
              </w:rPr>
              <w:t>/Organization/218067dd-ffd2-4f0f-b0a2-76e199658ac0"</w:t>
            </w:r>
          </w:p>
          <w:p w:rsidRPr="002A71A9" w:rsidR="00471C9E" w:rsidP="00310808" w:rsidRDefault="00471C9E" w14:paraId="5727619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1CD828E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BA66CEE"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AADAAB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"type": {</w:t>
            </w:r>
          </w:p>
          <w:p w:rsidRPr="002A71A9" w:rsidR="00471C9E" w:rsidP="00310808" w:rsidRDefault="00471C9E" w14:paraId="637B40E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0A7541D3"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F6AEAB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"http://snomed.info/sct",</w:t>
            </w:r>
          </w:p>
          <w:p w:rsidRPr="002A71A9" w:rsidR="00471C9E" w:rsidP="00310808" w:rsidRDefault="00471C9E" w14:paraId="53BAFE4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"706067003",</w:t>
            </w:r>
          </w:p>
          <w:p w:rsidRPr="002A71A9" w:rsidR="00471C9E" w:rsidP="00310808" w:rsidRDefault="00471C9E" w14:paraId="47BA433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"Blood collection/transfer device (physical object)"</w:t>
            </w:r>
          </w:p>
          <w:p w:rsidRPr="002A71A9" w:rsidR="00471C9E" w:rsidP="00310808" w:rsidRDefault="00471C9E" w14:paraId="4FB2334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2662CD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4D42714"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79EBE95B"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"specimenQuantity": {</w:t>
            </w:r>
          </w:p>
          <w:p w:rsidRPr="002A71A9" w:rsidR="00471C9E" w:rsidP="00310808" w:rsidRDefault="00471C9E" w14:paraId="6A6436A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"http://unitsofmeasure.org",</w:t>
            </w:r>
          </w:p>
          <w:p w:rsidRPr="002A71A9" w:rsidR="00471C9E" w:rsidP="00310808" w:rsidRDefault="00471C9E" w14:paraId="2191826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"mL",</w:t>
            </w:r>
          </w:p>
          <w:p w:rsidRPr="002A71A9" w:rsidR="00471C9E" w:rsidP="00310808" w:rsidRDefault="00471C9E" w14:paraId="66448C2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"value": 2.5</w:t>
            </w:r>
          </w:p>
          <w:p w:rsidRPr="002A71A9" w:rsidR="00471C9E" w:rsidP="00310808" w:rsidRDefault="00471C9E" w14:paraId="6EC25D4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31808EA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2BEEA40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7D17227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"condition": [</w:t>
            </w:r>
          </w:p>
          <w:p w:rsidRPr="002A71A9" w:rsidR="00471C9E" w:rsidP="00310808" w:rsidRDefault="00471C9E" w14:paraId="7B930AF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5318CC25"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"coding": [</w:t>
            </w:r>
          </w:p>
          <w:p w:rsidRPr="002A71A9" w:rsidR="00471C9E" w:rsidP="00310808" w:rsidRDefault="00471C9E" w14:paraId="795C919D"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F4B1CA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"system": "http://terminology.hl7.org/CodeSystem/v2-0493",</w:t>
            </w:r>
          </w:p>
          <w:p w:rsidRPr="002A71A9" w:rsidR="00471C9E" w:rsidP="00310808" w:rsidRDefault="00471C9E" w14:paraId="2F96629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"code": "SNR",</w:t>
            </w:r>
          </w:p>
          <w:p w:rsidRPr="002A71A9" w:rsidR="00471C9E" w:rsidP="00310808" w:rsidRDefault="00471C9E" w14:paraId="37504E4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"display": "Sample not received"</w:t>
            </w:r>
          </w:p>
          <w:p w:rsidRPr="002A71A9" w:rsidR="00471C9E" w:rsidP="00310808" w:rsidRDefault="00471C9E" w14:paraId="1ED818CB"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33BE82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C461A28"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786618E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7FD6C58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lastRenderedPageBreak/>
              <w:t>                "meta": {</w:t>
            </w:r>
          </w:p>
          <w:p w:rsidRPr="002A71A9" w:rsidR="00471C9E" w:rsidP="00310808" w:rsidRDefault="00471C9E" w14:paraId="6D6514C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"versionId": "d5c02230-e458-4707-9b57-5f9a1f89db41",</w:t>
            </w:r>
          </w:p>
          <w:p w:rsidRPr="002A71A9" w:rsidR="00471C9E" w:rsidP="00310808" w:rsidRDefault="00471C9E" w14:paraId="59DAE17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"lastUpdated": "2022-08-02T12:55:36.450+00:00"</w:t>
            </w:r>
          </w:p>
          <w:p w:rsidRPr="002A71A9" w:rsidR="00471C9E" w:rsidP="00310808" w:rsidRDefault="00471C9E" w14:paraId="3D07B372"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6B7BFEDE"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EED7E6A"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817746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46D9BA0F"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"id": "5cde1ffb-a98d-4e3e-a54e-1202df446f74",</w:t>
            </w:r>
          </w:p>
          <w:p w:rsidRPr="002A71A9" w:rsidR="00471C9E" w:rsidP="00310808" w:rsidRDefault="00471C9E" w14:paraId="29C3AA17"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"meta": {</w:t>
            </w:r>
          </w:p>
          <w:p w:rsidRPr="002A71A9" w:rsidR="00471C9E" w:rsidP="00310808" w:rsidRDefault="00471C9E" w14:paraId="526109A0"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"versionId": "8e8ede55-7e36-4250-8ab2-f302ccdd0bb5",</w:t>
            </w:r>
          </w:p>
          <w:p w:rsidRPr="002A71A9" w:rsidR="00471C9E" w:rsidP="00310808" w:rsidRDefault="00471C9E" w14:paraId="6FBB0DB9"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"lastUpdated": "2022-08-02T12:55:36.460+00:00"</w:t>
            </w:r>
          </w:p>
          <w:p w:rsidRPr="002A71A9" w:rsidR="00471C9E" w:rsidP="00310808" w:rsidRDefault="00471C9E" w14:paraId="760A60CC"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    }</w:t>
            </w:r>
          </w:p>
          <w:p w:rsidRPr="002A71A9" w:rsidR="00471C9E" w:rsidP="00310808" w:rsidRDefault="00471C9E" w14:paraId="07307636" w14:textId="77777777">
            <w:pPr>
              <w:shd w:val="clear" w:color="auto" w:fill="FFFFFE"/>
              <w:spacing w:after="0" w:line="270" w:lineRule="atLeast"/>
              <w:rPr>
                <w:rFonts w:ascii="Consolas" w:hAnsi="Consolas" w:cs="Courier New"/>
                <w:color w:val="auto"/>
                <w:sz w:val="20"/>
                <w:szCs w:val="20"/>
                <w:lang w:eastAsia="en-GB"/>
              </w:rPr>
            </w:pPr>
            <w:r w:rsidRPr="002A71A9">
              <w:rPr>
                <w:rFonts w:ascii="Consolas" w:hAnsi="Consolas" w:cs="Courier New"/>
                <w:color w:val="auto"/>
                <w:sz w:val="20"/>
                <w:szCs w:val="20"/>
                <w:lang w:eastAsia="en-GB"/>
              </w:rPr>
              <w:t>}</w:t>
            </w:r>
          </w:p>
          <w:p w:rsidRPr="00134C43" w:rsidR="00471C9E" w:rsidP="00310808" w:rsidRDefault="00471C9E" w14:paraId="6933B215" w14:textId="77777777">
            <w:pPr>
              <w:rPr>
                <w:rFonts w:ascii="Consolas" w:hAnsi="Consolas"/>
                <w:color w:val="auto"/>
                <w:sz w:val="20"/>
                <w:szCs w:val="20"/>
              </w:rPr>
            </w:pPr>
          </w:p>
        </w:tc>
      </w:tr>
    </w:tbl>
    <w:p w:rsidRPr="00A71A99" w:rsidR="00471C9E" w:rsidP="00471C9E" w:rsidRDefault="00471C9E" w14:paraId="6524AB98" w14:textId="77777777"/>
    <w:p w:rsidR="00471C9E" w:rsidP="00471C9E" w:rsidRDefault="00471C9E" w14:paraId="4AD7E17A" w14:textId="77777777">
      <w:pPr>
        <w:pStyle w:val="Heading2"/>
        <w:numPr>
          <w:ilvl w:val="0"/>
          <w:numId w:val="18"/>
        </w:numPr>
        <w:ind w:left="360"/>
      </w:pPr>
      <w:bookmarkStart w:name="_Toc110354995" w:id="49"/>
      <w:bookmarkStart w:name="_Toc110355619" w:id="50"/>
      <w:r>
        <w:t>Self-post of new Task</w:t>
      </w:r>
      <w:bookmarkEnd w:id="49"/>
      <w:bookmarkEnd w:id="50"/>
    </w:p>
    <w:p w:rsidR="00471C9E" w:rsidP="00471C9E" w:rsidRDefault="00471C9E" w14:paraId="56F1D771" w14:textId="77777777">
      <w:pPr>
        <w:pStyle w:val="Heading3"/>
        <w:numPr>
          <w:ilvl w:val="0"/>
          <w:numId w:val="0"/>
        </w:numPr>
        <w:ind w:left="960" w:hanging="960"/>
      </w:pPr>
      <w:bookmarkStart w:name="_Toc110354996" w:id="51"/>
      <w:r>
        <w:t>Request</w:t>
      </w:r>
      <w:bookmarkEnd w:id="51"/>
    </w:p>
    <w:p w:rsidRPr="00816031" w:rsidR="00471C9E" w:rsidP="00471C9E" w:rsidRDefault="00471C9E" w14:paraId="16E2E6E4" w14:textId="77777777">
      <w:r>
        <w:t>Note: lab status codes need to be defined and added to an existing CodeSystem or as a new CodeSystem and bound to businessStatus (for tracking status of the task in the lab). May optionally have a parent task.</w:t>
      </w:r>
    </w:p>
    <w:tbl>
      <w:tblPr>
        <w:tblStyle w:val="TableGrid"/>
        <w:tblW w:w="0" w:type="auto"/>
        <w:tblLook w:val="04A0" w:firstRow="1" w:lastRow="0" w:firstColumn="1" w:lastColumn="0" w:noHBand="0" w:noVBand="1"/>
      </w:tblPr>
      <w:tblGrid>
        <w:gridCol w:w="9016"/>
      </w:tblGrid>
      <w:tr w:rsidRPr="009A10F8" w:rsidR="00471C9E" w:rsidTr="00310808" w14:paraId="26778E96" w14:textId="77777777">
        <w:tc>
          <w:tcPr>
            <w:tcW w:w="9016" w:type="dxa"/>
          </w:tcPr>
          <w:p w:rsidRPr="009A10F8" w:rsidR="00471C9E" w:rsidP="00310808" w:rsidRDefault="00471C9E" w14:paraId="19C06E54" w14:textId="77777777">
            <w:pPr>
              <w:spacing w:after="0"/>
              <w:rPr>
                <w:rFonts w:ascii="Consolas" w:hAnsi="Consolas"/>
                <w:color w:val="auto"/>
                <w:sz w:val="20"/>
                <w:szCs w:val="20"/>
              </w:rPr>
            </w:pPr>
            <w:r w:rsidRPr="009A10F8">
              <w:rPr>
                <w:rFonts w:ascii="Consolas" w:hAnsi="Consolas"/>
                <w:color w:val="auto"/>
                <w:sz w:val="20"/>
                <w:szCs w:val="20"/>
              </w:rPr>
              <w:t xml:space="preserve">POST </w:t>
            </w:r>
            <w:r>
              <w:rPr>
                <w:rFonts w:ascii="Consolas" w:hAnsi="Consolas"/>
                <w:sz w:val="20"/>
                <w:szCs w:val="20"/>
              </w:rPr>
              <w:t>/GMS</w:t>
            </w:r>
            <w:r w:rsidRPr="009A10F8">
              <w:rPr>
                <w:rFonts w:ascii="Consolas" w:hAnsi="Consolas"/>
                <w:color w:val="auto"/>
                <w:sz w:val="20"/>
                <w:szCs w:val="20"/>
              </w:rPr>
              <w:t>/Task HTTP/1.1</w:t>
            </w:r>
          </w:p>
          <w:p w:rsidRPr="009A10F8" w:rsidR="00471C9E" w:rsidP="00310808" w:rsidRDefault="00471C9E" w14:paraId="06555A85" w14:textId="77777777">
            <w:pPr>
              <w:spacing w:after="0"/>
              <w:rPr>
                <w:rFonts w:ascii="Consolas" w:hAnsi="Consolas"/>
                <w:color w:val="auto"/>
                <w:sz w:val="20"/>
                <w:szCs w:val="20"/>
              </w:rPr>
            </w:pPr>
            <w:r w:rsidRPr="009A10F8">
              <w:rPr>
                <w:rFonts w:ascii="Consolas" w:hAnsi="Consolas"/>
                <w:color w:val="auto"/>
                <w:sz w:val="20"/>
                <w:szCs w:val="20"/>
              </w:rPr>
              <w:t xml:space="preserve">Host: </w:t>
            </w:r>
            <w:r>
              <w:rPr>
                <w:rFonts w:ascii="Consolas" w:hAnsi="Consolas"/>
                <w:sz w:val="20"/>
                <w:szCs w:val="20"/>
              </w:rPr>
              <w:t>api.service.nhs.uk</w:t>
            </w:r>
          </w:p>
          <w:p w:rsidRPr="009A10F8" w:rsidR="00471C9E" w:rsidP="00310808" w:rsidRDefault="00471C9E" w14:paraId="137E572B" w14:textId="77777777">
            <w:pPr>
              <w:spacing w:after="0"/>
              <w:rPr>
                <w:rFonts w:ascii="Consolas" w:hAnsi="Consolas"/>
                <w:color w:val="auto"/>
                <w:sz w:val="20"/>
                <w:szCs w:val="20"/>
              </w:rPr>
            </w:pPr>
            <w:r w:rsidRPr="009A10F8">
              <w:rPr>
                <w:rFonts w:ascii="Consolas" w:hAnsi="Consolas"/>
                <w:color w:val="auto"/>
                <w:sz w:val="20"/>
                <w:szCs w:val="20"/>
              </w:rPr>
              <w:t>Content-Type: application/json</w:t>
            </w:r>
          </w:p>
          <w:p w:rsidRPr="009A10F8" w:rsidR="00471C9E" w:rsidP="00310808" w:rsidRDefault="00471C9E" w14:paraId="70E2BE98" w14:textId="77777777">
            <w:pPr>
              <w:spacing w:after="0"/>
              <w:rPr>
                <w:rFonts w:ascii="Consolas" w:hAnsi="Consolas"/>
                <w:color w:val="auto"/>
                <w:sz w:val="20"/>
                <w:szCs w:val="20"/>
              </w:rPr>
            </w:pPr>
            <w:r w:rsidRPr="009A10F8">
              <w:rPr>
                <w:rFonts w:ascii="Consolas" w:hAnsi="Consolas"/>
                <w:color w:val="auto"/>
                <w:sz w:val="20"/>
                <w:szCs w:val="20"/>
              </w:rPr>
              <w:t>Content-Length: 1860</w:t>
            </w:r>
          </w:p>
          <w:p w:rsidRPr="009A10F8" w:rsidR="00471C9E" w:rsidP="00310808" w:rsidRDefault="00471C9E" w14:paraId="45B6D357" w14:textId="77777777">
            <w:pPr>
              <w:spacing w:after="0"/>
              <w:rPr>
                <w:rFonts w:ascii="Consolas" w:hAnsi="Consolas"/>
                <w:color w:val="auto"/>
                <w:sz w:val="20"/>
                <w:szCs w:val="20"/>
              </w:rPr>
            </w:pPr>
          </w:p>
          <w:p w:rsidRPr="009A10F8" w:rsidR="00471C9E" w:rsidP="00310808" w:rsidRDefault="00471C9E" w14:paraId="11D68FD8" w14:textId="77777777">
            <w:pPr>
              <w:spacing w:after="0"/>
              <w:rPr>
                <w:rFonts w:ascii="Consolas" w:hAnsi="Consolas"/>
                <w:color w:val="auto"/>
                <w:sz w:val="20"/>
                <w:szCs w:val="20"/>
              </w:rPr>
            </w:pPr>
            <w:r w:rsidRPr="009A10F8">
              <w:rPr>
                <w:rFonts w:ascii="Consolas" w:hAnsi="Consolas"/>
                <w:color w:val="auto"/>
                <w:sz w:val="20"/>
                <w:szCs w:val="20"/>
              </w:rPr>
              <w:t>{</w:t>
            </w:r>
          </w:p>
          <w:p w:rsidRPr="009A10F8" w:rsidR="00471C9E" w:rsidP="00310808" w:rsidRDefault="00471C9E" w14:paraId="6F58FFC6"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"resourceType": "Task",</w:t>
            </w:r>
          </w:p>
          <w:p w:rsidRPr="009A10F8" w:rsidR="00471C9E" w:rsidP="00310808" w:rsidRDefault="00471C9E" w14:paraId="44593282"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"id": "UKCore-Task-DPYDSequencingTask-Example",</w:t>
            </w:r>
          </w:p>
          <w:p w:rsidRPr="009A10F8" w:rsidR="00471C9E" w:rsidP="00310808" w:rsidRDefault="00471C9E" w14:paraId="2CF38E8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"text": {</w:t>
            </w:r>
          </w:p>
          <w:p w:rsidRPr="009A10F8" w:rsidR="00471C9E" w:rsidP="00310808" w:rsidRDefault="00471C9E" w14:paraId="16AEA636"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"status": "generated",</w:t>
            </w:r>
          </w:p>
          <w:p w:rsidRPr="009A10F8" w:rsidR="00471C9E" w:rsidP="00310808" w:rsidRDefault="00471C9E" w14:paraId="452B13B3"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9A10F8" w:rsidR="00471C9E" w:rsidP="00310808" w:rsidRDefault="00471C9E" w14:paraId="209F88B4"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234C3098"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"identifier": [</w:t>
            </w:r>
          </w:p>
          <w:p w:rsidRPr="009A10F8" w:rsidR="00471C9E" w:rsidP="00310808" w:rsidRDefault="00471C9E" w14:paraId="3CF0EA78"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015FE0B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"system": "https://mft.nhs.uk/nwglh/lims",</w:t>
            </w:r>
          </w:p>
          <w:p w:rsidRPr="009A10F8" w:rsidR="00471C9E" w:rsidP="00310808" w:rsidRDefault="00471C9E" w14:paraId="563CFEF5"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"value": "DPYDSequencingTask"</w:t>
            </w:r>
          </w:p>
          <w:p w:rsidRPr="009A10F8" w:rsidR="00471C9E" w:rsidP="00310808" w:rsidRDefault="00471C9E" w14:paraId="7D0DF077"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1ACF0D6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1440F75E"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"instantiatesUri": "https://www.england.nhs.uk/wp-content/uploads/2020/11/1869-dpyd-policy-statement.pdf",</w:t>
            </w:r>
          </w:p>
          <w:p w:rsidRPr="009A10F8" w:rsidR="00471C9E" w:rsidP="00310808" w:rsidRDefault="00471C9E" w14:paraId="1B5E7C4F"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"partOf": {</w:t>
            </w:r>
          </w:p>
          <w:p w:rsidRPr="009A10F8" w:rsidR="00471C9E" w:rsidP="00310808" w:rsidRDefault="00471C9E" w14:paraId="12D3AE28"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"display": "Task/UKCore-Task-ParentTask-Example"</w:t>
            </w:r>
          </w:p>
          <w:p w:rsidRPr="009A10F8" w:rsidR="00471C9E" w:rsidP="00310808" w:rsidRDefault="00471C9E" w14:paraId="5DCCE4A2"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186C0C39"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"status": "requested",</w:t>
            </w:r>
          </w:p>
          <w:p w:rsidRPr="009A10F8" w:rsidR="00471C9E" w:rsidP="00310808" w:rsidRDefault="00471C9E" w14:paraId="041D935E"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 xml:space="preserve">"businessStatus": { </w:t>
            </w:r>
          </w:p>
          <w:p w:rsidRPr="009A10F8" w:rsidR="00471C9E" w:rsidP="00310808" w:rsidRDefault="00471C9E" w14:paraId="7DAB3A83"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"coding": [</w:t>
            </w:r>
          </w:p>
          <w:p w:rsidRPr="009A10F8" w:rsidR="00471C9E" w:rsidP="00310808" w:rsidRDefault="00471C9E" w14:paraId="2CF0AAB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 </w:t>
            </w:r>
          </w:p>
          <w:p w:rsidRPr="009A10F8" w:rsidR="00471C9E" w:rsidP="00310808" w:rsidRDefault="00471C9E" w14:paraId="27D27438" w14:textId="77777777">
            <w:pPr>
              <w:spacing w:after="0"/>
              <w:rPr>
                <w:rFonts w:ascii="Consolas" w:hAnsi="Consolas"/>
                <w:color w:val="auto"/>
                <w:sz w:val="20"/>
                <w:szCs w:val="20"/>
              </w:rPr>
            </w:pPr>
            <w:r w:rsidRPr="009A10F8">
              <w:rPr>
                <w:rFonts w:ascii="Consolas" w:hAnsi="Consolas"/>
                <w:color w:val="auto"/>
                <w:sz w:val="20"/>
                <w:szCs w:val="20"/>
              </w:rPr>
              <w:lastRenderedPageBreak/>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"system": "http://terminology.hl7.org/CodeSystem/lab-status-codes", </w:t>
            </w:r>
          </w:p>
          <w:p w:rsidRPr="009A10F8" w:rsidR="00471C9E" w:rsidP="00310808" w:rsidRDefault="00471C9E" w14:paraId="4FC1493B"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"code": "AwaitingSpecimen", </w:t>
            </w:r>
          </w:p>
          <w:p w:rsidRPr="009A10F8" w:rsidR="00471C9E" w:rsidP="00310808" w:rsidRDefault="00471C9E" w14:paraId="452341D0"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"display": "Awaiting Specimen"</w:t>
            </w:r>
          </w:p>
          <w:p w:rsidRPr="009A10F8" w:rsidR="00471C9E" w:rsidP="00310808" w:rsidRDefault="00471C9E" w14:paraId="74A0992F"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50218AFF"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31DE3A45"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356E368B"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"intent": "filler-order",</w:t>
            </w:r>
          </w:p>
          <w:p w:rsidRPr="009A10F8" w:rsidR="00471C9E" w:rsidP="00310808" w:rsidRDefault="00471C9E" w14:paraId="602F454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"priority": "routine",</w:t>
            </w:r>
          </w:p>
          <w:p w:rsidRPr="009A10F8" w:rsidR="00471C9E" w:rsidP="00310808" w:rsidRDefault="00471C9E" w14:paraId="10821D13"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 xml:space="preserve">"code": { </w:t>
            </w:r>
          </w:p>
          <w:p w:rsidRPr="009A10F8" w:rsidR="00471C9E" w:rsidP="00310808" w:rsidRDefault="00471C9E" w14:paraId="6AA218AC"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"coding": [</w:t>
            </w:r>
          </w:p>
          <w:p w:rsidRPr="009A10F8" w:rsidR="00471C9E" w:rsidP="00310808" w:rsidRDefault="00471C9E" w14:paraId="67997638"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 </w:t>
            </w:r>
          </w:p>
          <w:p w:rsidRPr="009A10F8" w:rsidR="00471C9E" w:rsidP="00310808" w:rsidRDefault="00471C9E" w14:paraId="0559263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"system": "http://hl7.org/fhir/CodeSystem/task-code", </w:t>
            </w:r>
          </w:p>
          <w:p w:rsidRPr="009A10F8" w:rsidR="00471C9E" w:rsidP="00310808" w:rsidRDefault="00471C9E" w14:paraId="481C376B"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"code": "fulfill", </w:t>
            </w:r>
          </w:p>
          <w:p w:rsidRPr="009A10F8" w:rsidR="00471C9E" w:rsidP="00310808" w:rsidRDefault="00471C9E" w14:paraId="7D86CE1F"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"display": "Fulfill the focal request"</w:t>
            </w:r>
          </w:p>
          <w:p w:rsidRPr="009A10F8" w:rsidR="00471C9E" w:rsidP="00310808" w:rsidRDefault="00471C9E" w14:paraId="379E7BB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55FBF5A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3E0C55B9"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7A416150"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"focus": {</w:t>
            </w:r>
          </w:p>
          <w:p w:rsidRPr="009A10F8" w:rsidR="00471C9E" w:rsidP="00310808" w:rsidRDefault="00471C9E" w14:paraId="393F225D"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"reference": "ServiceRequest/</w:t>
            </w:r>
            <w:r w:rsidRPr="00CD1C73">
              <w:rPr>
                <w:rFonts w:ascii="Consolas" w:hAnsi="Consolas"/>
                <w:sz w:val="20"/>
                <w:szCs w:val="20"/>
              </w:rPr>
              <w:t>7f70bb0c-5792-46d4-bbfd-c48cbcd3895b</w:t>
            </w:r>
            <w:r w:rsidRPr="009A10F8">
              <w:rPr>
                <w:rFonts w:ascii="Consolas" w:hAnsi="Consolas"/>
                <w:color w:val="auto"/>
                <w:sz w:val="20"/>
                <w:szCs w:val="20"/>
              </w:rPr>
              <w:t>"</w:t>
            </w:r>
          </w:p>
          <w:p w:rsidRPr="009A10F8" w:rsidR="00471C9E" w:rsidP="00310808" w:rsidRDefault="00471C9E" w14:paraId="46161DA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597B8D24"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"for": {</w:t>
            </w:r>
          </w:p>
          <w:p w:rsidRPr="009A10F8" w:rsidR="00471C9E" w:rsidP="00310808" w:rsidRDefault="00471C9E" w14:paraId="73E28E3E"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"reference": "Patient/</w:t>
            </w:r>
            <w:r w:rsidRPr="00A133F5">
              <w:rPr>
                <w:rFonts w:ascii="Consolas" w:hAnsi="Consolas"/>
                <w:sz w:val="20"/>
                <w:szCs w:val="20"/>
              </w:rPr>
              <w:t>f52cae9c-81eb-422c-be58-8363e72144aa</w:t>
            </w:r>
            <w:r w:rsidRPr="009A10F8">
              <w:rPr>
                <w:rFonts w:ascii="Consolas" w:hAnsi="Consolas"/>
                <w:color w:val="auto"/>
                <w:sz w:val="20"/>
                <w:szCs w:val="20"/>
              </w:rPr>
              <w:t>"</w:t>
            </w:r>
          </w:p>
          <w:p w:rsidRPr="009A10F8" w:rsidR="00471C9E" w:rsidP="00310808" w:rsidRDefault="00471C9E" w14:paraId="5577DD8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727976CD"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"authoredOn": "2022-07-13T09:00:00Z",</w:t>
            </w:r>
          </w:p>
          <w:p w:rsidRPr="009A10F8" w:rsidR="00471C9E" w:rsidP="00310808" w:rsidRDefault="00471C9E" w14:paraId="38CF879D"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"lastModified": "2022-07-13T09:00:00Z",</w:t>
            </w:r>
          </w:p>
          <w:p w:rsidRPr="009A10F8" w:rsidR="00471C9E" w:rsidP="00310808" w:rsidRDefault="00471C9E" w14:paraId="0C9276AB"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"requester": {</w:t>
            </w:r>
          </w:p>
          <w:p w:rsidRPr="009A10F8" w:rsidR="00471C9E" w:rsidP="00310808" w:rsidRDefault="00471C9E" w14:paraId="69DF2F6C"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"reference": "Practitioner/</w:t>
            </w:r>
            <w:r w:rsidRPr="00A133F5">
              <w:rPr>
                <w:rFonts w:ascii="Consolas" w:hAnsi="Consolas"/>
                <w:sz w:val="20"/>
                <w:szCs w:val="20"/>
              </w:rPr>
              <w:t>832d9c68-685f-4421-ac05-cc23d5c4e619</w:t>
            </w:r>
            <w:r w:rsidRPr="009A10F8">
              <w:rPr>
                <w:rFonts w:ascii="Consolas" w:hAnsi="Consolas"/>
                <w:color w:val="auto"/>
                <w:sz w:val="20"/>
                <w:szCs w:val="20"/>
              </w:rPr>
              <w:t>"</w:t>
            </w:r>
          </w:p>
          <w:p w:rsidRPr="009A10F8" w:rsidR="00471C9E" w:rsidP="00310808" w:rsidRDefault="00471C9E" w14:paraId="322B3001"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3DDD742D"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"performerType": [</w:t>
            </w:r>
          </w:p>
          <w:p w:rsidRPr="009A10F8" w:rsidR="00471C9E" w:rsidP="00310808" w:rsidRDefault="00471C9E" w14:paraId="73BEA5B5"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73E7F5E7"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"coding": [</w:t>
            </w:r>
          </w:p>
          <w:p w:rsidRPr="009A10F8" w:rsidR="00471C9E" w:rsidP="00310808" w:rsidRDefault="00471C9E" w14:paraId="24D1A784"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 </w:t>
            </w:r>
          </w:p>
          <w:p w:rsidRPr="009A10F8" w:rsidR="00471C9E" w:rsidP="00310808" w:rsidRDefault="00471C9E" w14:paraId="1A142B87"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"system": "http://snomed.info/sct", </w:t>
            </w:r>
          </w:p>
          <w:p w:rsidRPr="009A10F8" w:rsidR="00471C9E" w:rsidP="00310808" w:rsidRDefault="00471C9E" w14:paraId="12D692D7"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 xml:space="preserve">"code": "159282002", </w:t>
            </w:r>
          </w:p>
          <w:p w:rsidRPr="009A10F8" w:rsidR="00471C9E" w:rsidP="00310808" w:rsidRDefault="00471C9E" w14:paraId="4CCC0FCE"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"display": "Laboratory technician (occupation)"</w:t>
            </w:r>
          </w:p>
          <w:p w:rsidRPr="009A10F8" w:rsidR="00471C9E" w:rsidP="00310808" w:rsidRDefault="00471C9E" w14:paraId="4B873989"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1DB72599"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162A167B"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67AD337D"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7A9D3532"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"owner": {</w:t>
            </w:r>
          </w:p>
          <w:p w:rsidRPr="009A10F8" w:rsidR="00471C9E" w:rsidP="00310808" w:rsidRDefault="00471C9E" w14:paraId="7C0EC9D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ab/>
            </w:r>
            <w:r w:rsidRPr="009A10F8">
              <w:rPr>
                <w:rFonts w:ascii="Consolas" w:hAnsi="Consolas"/>
                <w:color w:val="auto"/>
                <w:sz w:val="20"/>
                <w:szCs w:val="20"/>
              </w:rPr>
              <w:t>"reference": "Organization/</w:t>
            </w:r>
            <w:r w:rsidRPr="000A0F2F">
              <w:rPr>
                <w:rFonts w:ascii="Consolas" w:hAnsi="Consolas"/>
                <w:sz w:val="20"/>
                <w:szCs w:val="20"/>
              </w:rPr>
              <w:t>1b81b2e9-d428-4cf6-8d9f-b3f3e3833430</w:t>
            </w:r>
            <w:r w:rsidRPr="009A10F8">
              <w:rPr>
                <w:rFonts w:ascii="Consolas" w:hAnsi="Consolas"/>
                <w:color w:val="auto"/>
                <w:sz w:val="20"/>
                <w:szCs w:val="20"/>
              </w:rPr>
              <w:t>"</w:t>
            </w:r>
          </w:p>
          <w:p w:rsidRPr="009A10F8" w:rsidR="00471C9E" w:rsidP="00310808" w:rsidRDefault="00471C9E" w14:paraId="5E62B8CA" w14:textId="77777777">
            <w:pPr>
              <w:spacing w:after="0"/>
              <w:rPr>
                <w:rFonts w:ascii="Consolas" w:hAnsi="Consolas"/>
                <w:color w:val="auto"/>
                <w:sz w:val="20"/>
                <w:szCs w:val="20"/>
              </w:rPr>
            </w:pPr>
            <w:r w:rsidRPr="009A10F8">
              <w:rPr>
                <w:rFonts w:ascii="Consolas" w:hAnsi="Consolas"/>
                <w:color w:val="auto"/>
                <w:sz w:val="20"/>
                <w:szCs w:val="20"/>
              </w:rPr>
              <w:tab/>
            </w:r>
            <w:r w:rsidRPr="009A10F8">
              <w:rPr>
                <w:rFonts w:ascii="Consolas" w:hAnsi="Consolas"/>
                <w:color w:val="auto"/>
                <w:sz w:val="20"/>
                <w:szCs w:val="20"/>
              </w:rPr>
              <w:t>}</w:t>
            </w:r>
          </w:p>
          <w:p w:rsidRPr="009A10F8" w:rsidR="00471C9E" w:rsidP="00310808" w:rsidRDefault="00471C9E" w14:paraId="0C57FC52" w14:textId="77777777">
            <w:pPr>
              <w:rPr>
                <w:rFonts w:ascii="Consolas" w:hAnsi="Consolas"/>
                <w:color w:val="auto"/>
                <w:sz w:val="20"/>
                <w:szCs w:val="20"/>
              </w:rPr>
            </w:pPr>
            <w:r w:rsidRPr="009A10F8">
              <w:rPr>
                <w:rFonts w:ascii="Consolas" w:hAnsi="Consolas"/>
                <w:color w:val="auto"/>
                <w:sz w:val="20"/>
                <w:szCs w:val="20"/>
              </w:rPr>
              <w:t>}</w:t>
            </w:r>
          </w:p>
        </w:tc>
      </w:tr>
    </w:tbl>
    <w:p w:rsidRPr="00A71A99" w:rsidR="00471C9E" w:rsidP="00471C9E" w:rsidRDefault="00471C9E" w14:paraId="53A5DE31" w14:textId="77777777"/>
    <w:p w:rsidR="00471C9E" w:rsidP="00471C9E" w:rsidRDefault="00471C9E" w14:paraId="1D49E581" w14:textId="77777777">
      <w:pPr>
        <w:pStyle w:val="Heading3"/>
        <w:numPr>
          <w:ilvl w:val="0"/>
          <w:numId w:val="0"/>
        </w:numPr>
        <w:ind w:left="960" w:hanging="960"/>
      </w:pPr>
      <w:bookmarkStart w:name="_Toc110354997" w:id="52"/>
      <w:r>
        <w:t>Response</w:t>
      </w:r>
      <w:bookmarkEnd w:id="52"/>
    </w:p>
    <w:p w:rsidRPr="003B5AC1" w:rsidR="00471C9E" w:rsidP="00471C9E" w:rsidRDefault="00471C9E" w14:paraId="36F64853" w14:textId="77777777">
      <w:r>
        <w:t>Note: Body of response not relevant as internal to GMS system only</w:t>
      </w:r>
    </w:p>
    <w:tbl>
      <w:tblPr>
        <w:tblStyle w:val="TableGrid"/>
        <w:tblW w:w="0" w:type="auto"/>
        <w:tblLook w:val="04A0" w:firstRow="1" w:lastRow="0" w:firstColumn="1" w:lastColumn="0" w:noHBand="0" w:noVBand="1"/>
      </w:tblPr>
      <w:tblGrid>
        <w:gridCol w:w="9016"/>
      </w:tblGrid>
      <w:tr w:rsidR="00471C9E" w:rsidTr="00310808" w14:paraId="67688750" w14:textId="77777777">
        <w:tc>
          <w:tcPr>
            <w:tcW w:w="9016" w:type="dxa"/>
          </w:tcPr>
          <w:p w:rsidR="00471C9E" w:rsidP="00310808" w:rsidRDefault="00471C9E" w14:paraId="2141766A" w14:textId="77777777">
            <w:r>
              <w:t>201 Created</w:t>
            </w:r>
          </w:p>
        </w:tc>
      </w:tr>
    </w:tbl>
    <w:p w:rsidRPr="00A71A99" w:rsidR="00471C9E" w:rsidP="00471C9E" w:rsidRDefault="00471C9E" w14:paraId="301BFADB" w14:textId="77777777"/>
    <w:p w:rsidR="00471C9E" w:rsidP="00471C9E" w:rsidRDefault="00471C9E" w14:paraId="3C736186" w14:textId="77777777">
      <w:pPr>
        <w:pStyle w:val="Heading2"/>
        <w:numPr>
          <w:ilvl w:val="0"/>
          <w:numId w:val="18"/>
        </w:numPr>
        <w:ind w:left="360"/>
      </w:pPr>
      <w:bookmarkStart w:name="_Toc110354998" w:id="53"/>
      <w:bookmarkStart w:name="_Toc110355620" w:id="54"/>
      <w:r>
        <w:lastRenderedPageBreak/>
        <w:t>Notification of new Task to GLH</w:t>
      </w:r>
      <w:bookmarkEnd w:id="53"/>
      <w:bookmarkEnd w:id="54"/>
    </w:p>
    <w:p w:rsidR="00471C9E" w:rsidP="00471C9E" w:rsidRDefault="00471C9E" w14:paraId="317133D6" w14:textId="77777777">
      <w:pPr>
        <w:pStyle w:val="Heading3"/>
        <w:numPr>
          <w:ilvl w:val="0"/>
          <w:numId w:val="0"/>
        </w:numPr>
        <w:ind w:left="960" w:hanging="960"/>
      </w:pPr>
      <w:bookmarkStart w:name="_Toc110354999" w:id="55"/>
      <w:r>
        <w:t>Request</w:t>
      </w:r>
      <w:bookmarkEnd w:id="55"/>
    </w:p>
    <w:tbl>
      <w:tblPr>
        <w:tblStyle w:val="TableGrid"/>
        <w:tblW w:w="0" w:type="auto"/>
        <w:tblLook w:val="04A0" w:firstRow="1" w:lastRow="0" w:firstColumn="1" w:lastColumn="0" w:noHBand="0" w:noVBand="1"/>
      </w:tblPr>
      <w:tblGrid>
        <w:gridCol w:w="9016"/>
      </w:tblGrid>
      <w:tr w:rsidRPr="00B913FB" w:rsidR="00471C9E" w:rsidTr="00310808" w14:paraId="13900217" w14:textId="77777777">
        <w:tc>
          <w:tcPr>
            <w:tcW w:w="9016" w:type="dxa"/>
          </w:tcPr>
          <w:p w:rsidRPr="00B913FB" w:rsidR="00471C9E" w:rsidP="00310808" w:rsidRDefault="00471C9E" w14:paraId="5EDE70A2" w14:textId="77777777">
            <w:pPr>
              <w:spacing w:after="0"/>
              <w:rPr>
                <w:rFonts w:ascii="Consolas" w:hAnsi="Consolas"/>
                <w:color w:val="auto"/>
                <w:sz w:val="20"/>
                <w:szCs w:val="20"/>
              </w:rPr>
            </w:pPr>
            <w:r w:rsidRPr="00B913FB">
              <w:rPr>
                <w:rFonts w:ascii="Consolas" w:hAnsi="Consolas"/>
                <w:color w:val="auto"/>
                <w:sz w:val="20"/>
                <w:szCs w:val="20"/>
              </w:rPr>
              <w:t>POST /nwglh/fhir HTTP/1.1</w:t>
            </w:r>
          </w:p>
          <w:p w:rsidRPr="00B913FB" w:rsidR="00471C9E" w:rsidP="00310808" w:rsidRDefault="00471C9E" w14:paraId="1693D32B" w14:textId="77777777">
            <w:pPr>
              <w:spacing w:after="0"/>
              <w:rPr>
                <w:rFonts w:ascii="Consolas" w:hAnsi="Consolas"/>
                <w:color w:val="auto"/>
                <w:sz w:val="20"/>
                <w:szCs w:val="20"/>
              </w:rPr>
            </w:pPr>
            <w:r w:rsidRPr="00B913FB">
              <w:rPr>
                <w:rFonts w:ascii="Consolas" w:hAnsi="Consolas"/>
                <w:color w:val="auto"/>
                <w:sz w:val="20"/>
                <w:szCs w:val="20"/>
              </w:rPr>
              <w:t>Host: mft.nhs.uk</w:t>
            </w:r>
          </w:p>
          <w:p w:rsidRPr="00B913FB" w:rsidR="00471C9E" w:rsidP="00310808" w:rsidRDefault="00471C9E" w14:paraId="4018C3B5" w14:textId="77777777">
            <w:pPr>
              <w:spacing w:after="0"/>
              <w:rPr>
                <w:rFonts w:ascii="Consolas" w:hAnsi="Consolas"/>
                <w:color w:val="auto"/>
                <w:sz w:val="20"/>
                <w:szCs w:val="20"/>
              </w:rPr>
            </w:pPr>
            <w:r w:rsidRPr="00B913FB">
              <w:rPr>
                <w:rFonts w:ascii="Consolas" w:hAnsi="Consolas"/>
                <w:color w:val="auto"/>
                <w:sz w:val="20"/>
                <w:szCs w:val="20"/>
              </w:rPr>
              <w:t>Content-Type: application/</w:t>
            </w:r>
            <w:r>
              <w:rPr>
                <w:rFonts w:ascii="Consolas" w:hAnsi="Consolas"/>
                <w:sz w:val="20"/>
                <w:szCs w:val="20"/>
              </w:rPr>
              <w:t>fhir+</w:t>
            </w:r>
            <w:r w:rsidRPr="00B913FB">
              <w:rPr>
                <w:rFonts w:ascii="Consolas" w:hAnsi="Consolas"/>
                <w:color w:val="auto"/>
                <w:sz w:val="20"/>
                <w:szCs w:val="20"/>
              </w:rPr>
              <w:t>json</w:t>
            </w:r>
          </w:p>
          <w:p w:rsidRPr="00B913FB" w:rsidR="00471C9E" w:rsidP="00310808" w:rsidRDefault="00471C9E" w14:paraId="1118BB3E" w14:textId="77777777">
            <w:pPr>
              <w:rPr>
                <w:rFonts w:ascii="Consolas" w:hAnsi="Consolas"/>
                <w:color w:val="auto"/>
                <w:sz w:val="20"/>
                <w:szCs w:val="20"/>
              </w:rPr>
            </w:pPr>
            <w:r w:rsidRPr="00B913FB">
              <w:rPr>
                <w:rFonts w:ascii="Consolas" w:hAnsi="Consolas"/>
                <w:color w:val="auto"/>
                <w:sz w:val="20"/>
                <w:szCs w:val="20"/>
              </w:rPr>
              <w:t>Content-Length: 2141</w:t>
            </w:r>
          </w:p>
          <w:p w:rsidRPr="00B913FB" w:rsidR="00471C9E" w:rsidP="00310808" w:rsidRDefault="00471C9E" w14:paraId="7CD3EDBF" w14:textId="77777777">
            <w:pPr>
              <w:rPr>
                <w:rFonts w:ascii="Consolas" w:hAnsi="Consolas"/>
                <w:color w:val="auto"/>
                <w:sz w:val="20"/>
                <w:szCs w:val="20"/>
              </w:rPr>
            </w:pPr>
          </w:p>
          <w:p w:rsidRPr="00B913FB" w:rsidR="00471C9E" w:rsidP="00310808" w:rsidRDefault="00471C9E" w14:paraId="6954A960"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w:t>
            </w:r>
          </w:p>
          <w:p w:rsidRPr="00B913FB" w:rsidR="00471C9E" w:rsidP="00310808" w:rsidRDefault="00471C9E" w14:paraId="6FF2C4C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"resourceType": "Task",</w:t>
            </w:r>
          </w:p>
          <w:p w:rsidRPr="00B913FB" w:rsidR="00471C9E" w:rsidP="00310808" w:rsidRDefault="00471C9E" w14:paraId="4F73FEA1"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"id": "</w:t>
            </w:r>
            <w:r w:rsidRPr="009F169D">
              <w:rPr>
                <w:rFonts w:ascii="Consolas" w:hAnsi="Consolas" w:cs="Courier New"/>
                <w:sz w:val="20"/>
                <w:szCs w:val="20"/>
                <w:lang w:eastAsia="en-GB"/>
              </w:rPr>
              <w:t>a3f6af00-894e-4959-9530-d30d5b25893a</w:t>
            </w:r>
            <w:r w:rsidRPr="00B913FB">
              <w:rPr>
                <w:rFonts w:ascii="Consolas" w:hAnsi="Consolas" w:cs="Courier New"/>
                <w:color w:val="auto"/>
                <w:sz w:val="20"/>
                <w:szCs w:val="20"/>
                <w:lang w:eastAsia="en-GB"/>
              </w:rPr>
              <w:t>",</w:t>
            </w:r>
          </w:p>
          <w:p w:rsidRPr="00B913FB" w:rsidR="00471C9E" w:rsidP="00310808" w:rsidRDefault="00471C9E" w14:paraId="2FFC358A"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"text": {</w:t>
            </w:r>
          </w:p>
          <w:p w:rsidRPr="00B913FB" w:rsidR="00471C9E" w:rsidP="00310808" w:rsidRDefault="00471C9E" w14:paraId="799EBACF"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"status": "generated",</w:t>
            </w:r>
          </w:p>
          <w:p w:rsidRPr="00B913FB" w:rsidR="00471C9E" w:rsidP="00310808" w:rsidRDefault="00471C9E" w14:paraId="59718292"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B913FB" w:rsidR="00471C9E" w:rsidP="00310808" w:rsidRDefault="00471C9E" w14:paraId="72AB001D"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25305A03"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"identifier": [</w:t>
            </w:r>
          </w:p>
          <w:p w:rsidRPr="00B913FB" w:rsidR="00471C9E" w:rsidP="00310808" w:rsidRDefault="00471C9E" w14:paraId="4AF9FA22"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72FDCA68"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"system": "https://mft.nhs.uk/nwglh/lims",</w:t>
            </w:r>
          </w:p>
          <w:p w:rsidRPr="00B913FB" w:rsidR="00471C9E" w:rsidP="00310808" w:rsidRDefault="00471C9E" w14:paraId="0D4AF2BE"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"value": "DPYDSequencingTask"</w:t>
            </w:r>
          </w:p>
          <w:p w:rsidRPr="00B913FB" w:rsidR="00471C9E" w:rsidP="00310808" w:rsidRDefault="00471C9E" w14:paraId="0F4F195A"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88C3941"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67D6F38"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"instantiatesUri": "https://www.england.nhs.uk/wp-content/uploads/2020/11/1869-dpyd-policy-statement.pdf",</w:t>
            </w:r>
          </w:p>
          <w:p w:rsidRPr="00B913FB" w:rsidR="00471C9E" w:rsidP="00310808" w:rsidRDefault="00471C9E" w14:paraId="752093CD"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"partOf": [</w:t>
            </w:r>
          </w:p>
          <w:p w:rsidRPr="00B913FB" w:rsidR="00471C9E" w:rsidP="00310808" w:rsidRDefault="00471C9E" w14:paraId="7DD3253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2847B80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"display": "Task/UKCore-Task-ParentTask-Example"</w:t>
            </w:r>
          </w:p>
          <w:p w:rsidRPr="00B913FB" w:rsidR="00471C9E" w:rsidP="00310808" w:rsidRDefault="00471C9E" w14:paraId="626BA08F"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55FB7ABE"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2BA0C156"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"status": "requested",</w:t>
            </w:r>
          </w:p>
          <w:p w:rsidRPr="00B913FB" w:rsidR="00471C9E" w:rsidP="00310808" w:rsidRDefault="00471C9E" w14:paraId="5125D2D0"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"businessStatus": {</w:t>
            </w:r>
          </w:p>
          <w:p w:rsidRPr="00B913FB" w:rsidR="00471C9E" w:rsidP="00310808" w:rsidRDefault="00471C9E" w14:paraId="331555D9"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"coding": [</w:t>
            </w:r>
          </w:p>
          <w:p w:rsidRPr="00B913FB" w:rsidR="00471C9E" w:rsidP="00310808" w:rsidRDefault="00471C9E" w14:paraId="548B28F8"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79AF825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"system": "http://terminology.hl7.org/CodeSystem/lab-status-codes",</w:t>
            </w:r>
          </w:p>
          <w:p w:rsidRPr="00B913FB" w:rsidR="00471C9E" w:rsidP="00310808" w:rsidRDefault="00471C9E" w14:paraId="5D28320C"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"code": "AwaitingSpecimen",</w:t>
            </w:r>
          </w:p>
          <w:p w:rsidRPr="00B913FB" w:rsidR="00471C9E" w:rsidP="00310808" w:rsidRDefault="00471C9E" w14:paraId="6A14ECA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"display": "Awaiting Specimen"</w:t>
            </w:r>
          </w:p>
          <w:p w:rsidRPr="00B913FB" w:rsidR="00471C9E" w:rsidP="00310808" w:rsidRDefault="00471C9E" w14:paraId="3FC8550E"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0373DA5F"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0E8D31A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59B67D8D"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"intent": "filler-order",</w:t>
            </w:r>
          </w:p>
          <w:p w:rsidRPr="00B913FB" w:rsidR="00471C9E" w:rsidP="00310808" w:rsidRDefault="00471C9E" w14:paraId="48FB78A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"priority": "routine",</w:t>
            </w:r>
          </w:p>
          <w:p w:rsidRPr="00B913FB" w:rsidR="00471C9E" w:rsidP="00310808" w:rsidRDefault="00471C9E" w14:paraId="725107E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"code": {</w:t>
            </w:r>
          </w:p>
          <w:p w:rsidRPr="00B913FB" w:rsidR="00471C9E" w:rsidP="00310808" w:rsidRDefault="00471C9E" w14:paraId="29A9AD5F"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"coding": [</w:t>
            </w:r>
          </w:p>
          <w:p w:rsidRPr="00B913FB" w:rsidR="00471C9E" w:rsidP="00310808" w:rsidRDefault="00471C9E" w14:paraId="6D6CD7AC"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039ACA3D"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"system": "http://hl7.org/fhir/CodeSystem/task-code",</w:t>
            </w:r>
          </w:p>
          <w:p w:rsidRPr="00B913FB" w:rsidR="00471C9E" w:rsidP="00310808" w:rsidRDefault="00471C9E" w14:paraId="644D373C"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lastRenderedPageBreak/>
              <w:t>                "code": "fulfill",</w:t>
            </w:r>
          </w:p>
          <w:p w:rsidRPr="00B913FB" w:rsidR="00471C9E" w:rsidP="00310808" w:rsidRDefault="00471C9E" w14:paraId="014CF80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"display": "Fulfill the focal request"</w:t>
            </w:r>
          </w:p>
          <w:p w:rsidRPr="00B913FB" w:rsidR="00471C9E" w:rsidP="00310808" w:rsidRDefault="00471C9E" w14:paraId="00D3E85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5C85AD4C"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0F56117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73E8CD15"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"focus": {</w:t>
            </w:r>
          </w:p>
          <w:p w:rsidRPr="00B913FB" w:rsidR="00471C9E" w:rsidP="00310808" w:rsidRDefault="00471C9E" w14:paraId="45108A13"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913FB">
              <w:rPr>
                <w:rFonts w:ascii="Consolas" w:hAnsi="Consolas" w:cs="Courier New"/>
                <w:color w:val="auto"/>
                <w:sz w:val="20"/>
                <w:szCs w:val="20"/>
                <w:lang w:eastAsia="en-GB"/>
              </w:rPr>
              <w:t>/ServiceRequest/7f70bb0c-5792-46d4-bbfd-c48cbcd3895b"</w:t>
            </w:r>
          </w:p>
          <w:p w:rsidRPr="00B913FB" w:rsidR="00471C9E" w:rsidP="00310808" w:rsidRDefault="00471C9E" w14:paraId="268DE70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2CE4AF24"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"for": {</w:t>
            </w:r>
          </w:p>
          <w:p w:rsidRPr="00B913FB" w:rsidR="00471C9E" w:rsidP="00310808" w:rsidRDefault="00471C9E" w14:paraId="5C1FC960"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913FB">
              <w:rPr>
                <w:rFonts w:ascii="Consolas" w:hAnsi="Consolas" w:cs="Courier New"/>
                <w:color w:val="auto"/>
                <w:sz w:val="20"/>
                <w:szCs w:val="20"/>
                <w:lang w:eastAsia="en-GB"/>
              </w:rPr>
              <w:t>/Patient/f52cae9c-81eb-422c-be58-8363e72144aa"</w:t>
            </w:r>
          </w:p>
          <w:p w:rsidRPr="00B913FB" w:rsidR="00471C9E" w:rsidP="00310808" w:rsidRDefault="00471C9E" w14:paraId="4A7D44C9"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42C4B5DA"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"authoredOn": "2022-07-13T09:00:00Z",</w:t>
            </w:r>
          </w:p>
          <w:p w:rsidRPr="00B913FB" w:rsidR="00471C9E" w:rsidP="00310808" w:rsidRDefault="00471C9E" w14:paraId="0F813614"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"lastModified": "2022-07-13T09:00:00Z",</w:t>
            </w:r>
          </w:p>
          <w:p w:rsidRPr="00B913FB" w:rsidR="00471C9E" w:rsidP="00310808" w:rsidRDefault="00471C9E" w14:paraId="6B04547C"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"requester": {</w:t>
            </w:r>
          </w:p>
          <w:p w:rsidRPr="00B913FB" w:rsidR="00471C9E" w:rsidP="00310808" w:rsidRDefault="00471C9E" w14:paraId="202A143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913FB">
              <w:rPr>
                <w:rFonts w:ascii="Consolas" w:hAnsi="Consolas" w:cs="Courier New"/>
                <w:color w:val="auto"/>
                <w:sz w:val="20"/>
                <w:szCs w:val="20"/>
                <w:lang w:eastAsia="en-GB"/>
              </w:rPr>
              <w:t>/Practitioner/832d9c68-685f-4421-ac05-cc23d5c4e619"</w:t>
            </w:r>
          </w:p>
          <w:p w:rsidRPr="00B913FB" w:rsidR="00471C9E" w:rsidP="00310808" w:rsidRDefault="00471C9E" w14:paraId="0956E69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5D8E973"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"performerType": [</w:t>
            </w:r>
          </w:p>
          <w:p w:rsidRPr="00B913FB" w:rsidR="00471C9E" w:rsidP="00310808" w:rsidRDefault="00471C9E" w14:paraId="4D80BC44"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5EC34E39"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"coding": [</w:t>
            </w:r>
          </w:p>
          <w:p w:rsidRPr="00B913FB" w:rsidR="00471C9E" w:rsidP="00310808" w:rsidRDefault="00471C9E" w14:paraId="059CD28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C453525"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"system": "http://snomed.info/sct",</w:t>
            </w:r>
          </w:p>
          <w:p w:rsidRPr="00B913FB" w:rsidR="00471C9E" w:rsidP="00310808" w:rsidRDefault="00471C9E" w14:paraId="3614BDCF"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"code": "159282002",</w:t>
            </w:r>
          </w:p>
          <w:p w:rsidRPr="00B913FB" w:rsidR="00471C9E" w:rsidP="00310808" w:rsidRDefault="00471C9E" w14:paraId="54C2814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"display": "Laboratory technician (occupation)"</w:t>
            </w:r>
          </w:p>
          <w:p w:rsidRPr="00B913FB" w:rsidR="00471C9E" w:rsidP="00310808" w:rsidRDefault="00471C9E" w14:paraId="44E704F2"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DB58490"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67AB818B"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3995ADCE"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3E39786D"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"owner": {</w:t>
            </w:r>
          </w:p>
          <w:p w:rsidRPr="00B913FB" w:rsidR="00471C9E" w:rsidP="00310808" w:rsidRDefault="00471C9E" w14:paraId="3DCDB71A"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913FB">
              <w:rPr>
                <w:rFonts w:ascii="Consolas" w:hAnsi="Consolas" w:cs="Courier New"/>
                <w:color w:val="auto"/>
                <w:sz w:val="20"/>
                <w:szCs w:val="20"/>
                <w:lang w:eastAsia="en-GB"/>
              </w:rPr>
              <w:t>/Organization/1b81b2e9-d428-4cf6-8d9f-b3f3e3833430"</w:t>
            </w:r>
          </w:p>
          <w:p w:rsidRPr="00B913FB" w:rsidR="00471C9E" w:rsidP="00310808" w:rsidRDefault="00471C9E" w14:paraId="17F6418E"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5D3DA7A5"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"meta": {</w:t>
            </w:r>
          </w:p>
          <w:p w:rsidRPr="00B913FB" w:rsidR="00471C9E" w:rsidP="00310808" w:rsidRDefault="00471C9E" w14:paraId="21555496"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"versionId": "04f6f976-0003-4006-8fa3-2bd79d02443a",</w:t>
            </w:r>
          </w:p>
          <w:p w:rsidRPr="00B913FB" w:rsidR="00471C9E" w:rsidP="00310808" w:rsidRDefault="00471C9E" w14:paraId="619ACAB1"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"lastUpdated": "2022-08-02T13:48:06.302+00:00"</w:t>
            </w:r>
          </w:p>
          <w:p w:rsidRPr="00B913FB" w:rsidR="00471C9E" w:rsidP="00310808" w:rsidRDefault="00471C9E" w14:paraId="0A5EDE17"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    }</w:t>
            </w:r>
          </w:p>
          <w:p w:rsidRPr="00B913FB" w:rsidR="00471C9E" w:rsidP="00310808" w:rsidRDefault="00471C9E" w14:paraId="747AE082" w14:textId="77777777">
            <w:pPr>
              <w:shd w:val="clear" w:color="auto" w:fill="FFFFFE"/>
              <w:spacing w:after="0" w:line="270" w:lineRule="atLeast"/>
              <w:rPr>
                <w:rFonts w:ascii="Consolas" w:hAnsi="Consolas" w:cs="Courier New"/>
                <w:color w:val="auto"/>
                <w:sz w:val="20"/>
                <w:szCs w:val="20"/>
                <w:lang w:eastAsia="en-GB"/>
              </w:rPr>
            </w:pPr>
            <w:r w:rsidRPr="00B913FB">
              <w:rPr>
                <w:rFonts w:ascii="Consolas" w:hAnsi="Consolas" w:cs="Courier New"/>
                <w:color w:val="auto"/>
                <w:sz w:val="20"/>
                <w:szCs w:val="20"/>
                <w:lang w:eastAsia="en-GB"/>
              </w:rPr>
              <w:t>}</w:t>
            </w:r>
          </w:p>
          <w:p w:rsidRPr="00B913FB" w:rsidR="00471C9E" w:rsidP="00310808" w:rsidRDefault="00471C9E" w14:paraId="2903D85C" w14:textId="77777777">
            <w:pPr>
              <w:rPr>
                <w:rFonts w:ascii="Consolas" w:hAnsi="Consolas"/>
                <w:color w:val="auto"/>
                <w:sz w:val="20"/>
                <w:szCs w:val="20"/>
              </w:rPr>
            </w:pPr>
          </w:p>
        </w:tc>
      </w:tr>
    </w:tbl>
    <w:p w:rsidRPr="00A71A99" w:rsidR="00471C9E" w:rsidP="00471C9E" w:rsidRDefault="00471C9E" w14:paraId="16ACD678" w14:textId="77777777"/>
    <w:p w:rsidR="00471C9E" w:rsidP="00471C9E" w:rsidRDefault="00471C9E" w14:paraId="7FAC7037" w14:textId="77777777">
      <w:pPr>
        <w:pStyle w:val="Heading3"/>
        <w:numPr>
          <w:ilvl w:val="0"/>
          <w:numId w:val="0"/>
        </w:numPr>
        <w:ind w:left="960" w:hanging="960"/>
      </w:pPr>
      <w:bookmarkStart w:name="_Toc110355000" w:id="56"/>
      <w:r>
        <w:t>Response</w:t>
      </w:r>
      <w:bookmarkEnd w:id="56"/>
    </w:p>
    <w:p w:rsidRPr="00514655" w:rsidR="00471C9E" w:rsidP="00471C9E" w:rsidRDefault="00471C9E" w14:paraId="1559D7C8" w14:textId="77777777">
      <w:r>
        <w:t>Note: This is the response from the GLH system, the GMS does not need to consume it unless there is a requirement to detect whether the GLH was successfully notified, in which case an async POST with the status ‘received’ should be sent</w:t>
      </w:r>
    </w:p>
    <w:tbl>
      <w:tblPr>
        <w:tblStyle w:val="TableGrid"/>
        <w:tblW w:w="0" w:type="auto"/>
        <w:tblLook w:val="04A0" w:firstRow="1" w:lastRow="0" w:firstColumn="1" w:lastColumn="0" w:noHBand="0" w:noVBand="1"/>
      </w:tblPr>
      <w:tblGrid>
        <w:gridCol w:w="9016"/>
      </w:tblGrid>
      <w:tr w:rsidR="00471C9E" w:rsidTr="00310808" w14:paraId="521C9578" w14:textId="77777777">
        <w:tc>
          <w:tcPr>
            <w:tcW w:w="9016" w:type="dxa"/>
          </w:tcPr>
          <w:p w:rsidR="00471C9E" w:rsidP="00310808" w:rsidRDefault="00471C9E" w14:paraId="32B7D96A" w14:textId="77777777">
            <w:r>
              <w:t>200 OK</w:t>
            </w:r>
          </w:p>
        </w:tc>
      </w:tr>
    </w:tbl>
    <w:p w:rsidRPr="00A71A99" w:rsidR="00471C9E" w:rsidP="00471C9E" w:rsidRDefault="00471C9E" w14:paraId="2D9EEDE4" w14:textId="77777777"/>
    <w:p w:rsidR="00471C9E" w:rsidP="00471C9E" w:rsidRDefault="00471C9E" w14:paraId="451920BD" w14:textId="77777777">
      <w:pPr>
        <w:pStyle w:val="Heading2"/>
        <w:numPr>
          <w:ilvl w:val="0"/>
          <w:numId w:val="18"/>
        </w:numPr>
        <w:ind w:left="360"/>
      </w:pPr>
      <w:bookmarkStart w:name="_Toc110355001" w:id="57"/>
      <w:bookmarkStart w:name="_Toc110355621" w:id="58"/>
      <w:r>
        <w:lastRenderedPageBreak/>
        <w:t>Claim of new Task</w:t>
      </w:r>
      <w:bookmarkEnd w:id="57"/>
      <w:bookmarkEnd w:id="58"/>
    </w:p>
    <w:p w:rsidR="00471C9E" w:rsidP="00471C9E" w:rsidRDefault="00471C9E" w14:paraId="7009D57D" w14:textId="77777777">
      <w:pPr>
        <w:pStyle w:val="Heading3"/>
        <w:numPr>
          <w:ilvl w:val="0"/>
          <w:numId w:val="0"/>
        </w:numPr>
        <w:ind w:left="960" w:hanging="960"/>
      </w:pPr>
      <w:bookmarkStart w:name="_Toc110355002" w:id="59"/>
      <w:r>
        <w:t>Request</w:t>
      </w:r>
      <w:bookmarkEnd w:id="59"/>
    </w:p>
    <w:tbl>
      <w:tblPr>
        <w:tblStyle w:val="TableGrid"/>
        <w:tblW w:w="0" w:type="auto"/>
        <w:tblLook w:val="04A0" w:firstRow="1" w:lastRow="0" w:firstColumn="1" w:lastColumn="0" w:noHBand="0" w:noVBand="1"/>
      </w:tblPr>
      <w:tblGrid>
        <w:gridCol w:w="9016"/>
      </w:tblGrid>
      <w:tr w:rsidRPr="0065197F" w:rsidR="00471C9E" w:rsidTr="00310808" w14:paraId="15CD8041" w14:textId="77777777">
        <w:tc>
          <w:tcPr>
            <w:tcW w:w="9016" w:type="dxa"/>
          </w:tcPr>
          <w:p w:rsidRPr="0065197F" w:rsidR="00471C9E" w:rsidP="00310808" w:rsidRDefault="00471C9E" w14:paraId="44500CA7" w14:textId="77777777">
            <w:pPr>
              <w:spacing w:after="0"/>
              <w:rPr>
                <w:rFonts w:ascii="Consolas" w:hAnsi="Consolas"/>
                <w:color w:val="auto"/>
                <w:sz w:val="20"/>
                <w:szCs w:val="20"/>
              </w:rPr>
            </w:pPr>
            <w:r w:rsidRPr="0065197F">
              <w:rPr>
                <w:rFonts w:ascii="Consolas" w:hAnsi="Consolas"/>
                <w:color w:val="auto"/>
                <w:sz w:val="20"/>
                <w:szCs w:val="20"/>
              </w:rPr>
              <w:t xml:space="preserve">PUT </w:t>
            </w:r>
            <w:r>
              <w:rPr>
                <w:rFonts w:ascii="Consolas" w:hAnsi="Consolas"/>
                <w:sz w:val="20"/>
                <w:szCs w:val="20"/>
              </w:rPr>
              <w:t>/GMS</w:t>
            </w:r>
            <w:r w:rsidRPr="0065197F">
              <w:rPr>
                <w:rFonts w:ascii="Consolas" w:hAnsi="Consolas"/>
                <w:color w:val="auto"/>
                <w:sz w:val="20"/>
                <w:szCs w:val="20"/>
              </w:rPr>
              <w:t>/Task/a3f6af00-894e-4959-9530-d30d5b25893a HTTP/1.1</w:t>
            </w:r>
          </w:p>
          <w:p w:rsidRPr="0065197F" w:rsidR="00471C9E" w:rsidP="00310808" w:rsidRDefault="00471C9E" w14:paraId="4E024067" w14:textId="77777777">
            <w:pPr>
              <w:spacing w:after="0"/>
              <w:rPr>
                <w:rFonts w:ascii="Consolas" w:hAnsi="Consolas"/>
                <w:color w:val="auto"/>
                <w:sz w:val="20"/>
                <w:szCs w:val="20"/>
              </w:rPr>
            </w:pPr>
            <w:r w:rsidRPr="0065197F">
              <w:rPr>
                <w:rFonts w:ascii="Consolas" w:hAnsi="Consolas"/>
                <w:color w:val="auto"/>
                <w:sz w:val="20"/>
                <w:szCs w:val="20"/>
              </w:rPr>
              <w:t xml:space="preserve">Host: </w:t>
            </w:r>
            <w:r>
              <w:rPr>
                <w:rFonts w:ascii="Consolas" w:hAnsi="Consolas"/>
                <w:sz w:val="20"/>
                <w:szCs w:val="20"/>
              </w:rPr>
              <w:t>api.service.nhs.uk</w:t>
            </w:r>
          </w:p>
          <w:p w:rsidRPr="0065197F" w:rsidR="00471C9E" w:rsidP="00310808" w:rsidRDefault="00471C9E" w14:paraId="476D922C" w14:textId="77777777">
            <w:pPr>
              <w:spacing w:after="0"/>
              <w:rPr>
                <w:rFonts w:ascii="Consolas" w:hAnsi="Consolas"/>
                <w:color w:val="auto"/>
                <w:sz w:val="20"/>
                <w:szCs w:val="20"/>
              </w:rPr>
            </w:pPr>
            <w:r w:rsidRPr="0065197F">
              <w:rPr>
                <w:rFonts w:ascii="Consolas" w:hAnsi="Consolas"/>
                <w:color w:val="auto"/>
                <w:sz w:val="20"/>
                <w:szCs w:val="20"/>
              </w:rPr>
              <w:t>Content-Type: application/json</w:t>
            </w:r>
          </w:p>
          <w:p w:rsidRPr="0065197F" w:rsidR="00471C9E" w:rsidP="00310808" w:rsidRDefault="00471C9E" w14:paraId="518D8B42" w14:textId="77777777">
            <w:pPr>
              <w:spacing w:after="0"/>
              <w:rPr>
                <w:rFonts w:ascii="Consolas" w:hAnsi="Consolas"/>
                <w:color w:val="auto"/>
                <w:sz w:val="20"/>
                <w:szCs w:val="20"/>
              </w:rPr>
            </w:pPr>
            <w:r w:rsidRPr="0065197F">
              <w:rPr>
                <w:rFonts w:ascii="Consolas" w:hAnsi="Consolas"/>
                <w:color w:val="auto"/>
                <w:sz w:val="20"/>
                <w:szCs w:val="20"/>
              </w:rPr>
              <w:t>Content-Length: 2348</w:t>
            </w:r>
          </w:p>
          <w:p w:rsidRPr="0065197F" w:rsidR="00471C9E" w:rsidP="00310808" w:rsidRDefault="00471C9E" w14:paraId="3E2444AF" w14:textId="77777777">
            <w:pPr>
              <w:spacing w:after="0"/>
              <w:rPr>
                <w:rFonts w:ascii="Consolas" w:hAnsi="Consolas"/>
                <w:color w:val="auto"/>
                <w:sz w:val="20"/>
                <w:szCs w:val="20"/>
              </w:rPr>
            </w:pPr>
          </w:p>
          <w:p w:rsidRPr="0065197F" w:rsidR="00471C9E" w:rsidP="00310808" w:rsidRDefault="00471C9E" w14:paraId="106BC206" w14:textId="77777777">
            <w:pPr>
              <w:spacing w:after="0"/>
              <w:rPr>
                <w:rFonts w:ascii="Consolas" w:hAnsi="Consolas"/>
                <w:color w:val="auto"/>
                <w:sz w:val="20"/>
                <w:szCs w:val="20"/>
              </w:rPr>
            </w:pPr>
            <w:r w:rsidRPr="0065197F">
              <w:rPr>
                <w:rFonts w:ascii="Consolas" w:hAnsi="Consolas"/>
                <w:color w:val="auto"/>
                <w:sz w:val="20"/>
                <w:szCs w:val="20"/>
              </w:rPr>
              <w:t>{</w:t>
            </w:r>
          </w:p>
          <w:p w:rsidRPr="0065197F" w:rsidR="00471C9E" w:rsidP="00310808" w:rsidRDefault="00471C9E" w14:paraId="10FF087F" w14:textId="77777777">
            <w:pPr>
              <w:spacing w:after="0"/>
              <w:rPr>
                <w:rFonts w:ascii="Consolas" w:hAnsi="Consolas"/>
                <w:color w:val="auto"/>
                <w:sz w:val="20"/>
                <w:szCs w:val="20"/>
              </w:rPr>
            </w:pPr>
            <w:r w:rsidRPr="0065197F">
              <w:rPr>
                <w:rFonts w:ascii="Consolas" w:hAnsi="Consolas"/>
                <w:color w:val="auto"/>
                <w:sz w:val="20"/>
                <w:szCs w:val="20"/>
              </w:rPr>
              <w:t xml:space="preserve">    "resourceType": "Task",</w:t>
            </w:r>
          </w:p>
          <w:p w:rsidRPr="0065197F" w:rsidR="00471C9E" w:rsidP="00310808" w:rsidRDefault="00471C9E" w14:paraId="22F598FA" w14:textId="77777777">
            <w:pPr>
              <w:spacing w:after="0"/>
              <w:rPr>
                <w:rFonts w:ascii="Consolas" w:hAnsi="Consolas"/>
                <w:color w:val="auto"/>
                <w:sz w:val="20"/>
                <w:szCs w:val="20"/>
              </w:rPr>
            </w:pPr>
            <w:r w:rsidRPr="0065197F">
              <w:rPr>
                <w:rFonts w:ascii="Consolas" w:hAnsi="Consolas"/>
                <w:color w:val="auto"/>
                <w:sz w:val="20"/>
                <w:szCs w:val="20"/>
              </w:rPr>
              <w:t xml:space="preserve">    "id": "a3f6af00-894e-4959-9530-d30d5b25893a",</w:t>
            </w:r>
          </w:p>
          <w:p w:rsidRPr="0065197F" w:rsidR="00471C9E" w:rsidP="00310808" w:rsidRDefault="00471C9E" w14:paraId="42FA6212" w14:textId="77777777">
            <w:pPr>
              <w:spacing w:after="0"/>
              <w:rPr>
                <w:rFonts w:ascii="Consolas" w:hAnsi="Consolas"/>
                <w:color w:val="auto"/>
                <w:sz w:val="20"/>
                <w:szCs w:val="20"/>
              </w:rPr>
            </w:pPr>
            <w:r w:rsidRPr="0065197F">
              <w:rPr>
                <w:rFonts w:ascii="Consolas" w:hAnsi="Consolas"/>
                <w:color w:val="auto"/>
                <w:sz w:val="20"/>
                <w:szCs w:val="20"/>
              </w:rPr>
              <w:t xml:space="preserve">    "text": {</w:t>
            </w:r>
          </w:p>
          <w:p w:rsidRPr="0065197F" w:rsidR="00471C9E" w:rsidP="00310808" w:rsidRDefault="00471C9E" w14:paraId="1A912FAC" w14:textId="77777777">
            <w:pPr>
              <w:spacing w:after="0"/>
              <w:rPr>
                <w:rFonts w:ascii="Consolas" w:hAnsi="Consolas"/>
                <w:color w:val="auto"/>
                <w:sz w:val="20"/>
                <w:szCs w:val="20"/>
              </w:rPr>
            </w:pPr>
            <w:r w:rsidRPr="0065197F">
              <w:rPr>
                <w:rFonts w:ascii="Consolas" w:hAnsi="Consolas"/>
                <w:color w:val="auto"/>
                <w:sz w:val="20"/>
                <w:szCs w:val="20"/>
              </w:rPr>
              <w:t xml:space="preserve">        "status": "generated",</w:t>
            </w:r>
          </w:p>
          <w:p w:rsidRPr="0065197F" w:rsidR="00471C9E" w:rsidP="00310808" w:rsidRDefault="00471C9E" w14:paraId="4EDE98E0" w14:textId="77777777">
            <w:pPr>
              <w:spacing w:after="0"/>
              <w:rPr>
                <w:rFonts w:ascii="Consolas" w:hAnsi="Consolas"/>
                <w:color w:val="auto"/>
                <w:sz w:val="20"/>
                <w:szCs w:val="20"/>
              </w:rPr>
            </w:pPr>
            <w:r w:rsidRPr="0065197F">
              <w:rPr>
                <w:rFonts w:ascii="Consolas" w:hAnsi="Consolas"/>
                <w:color w:val="auto"/>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65197F" w:rsidR="00471C9E" w:rsidP="00310808" w:rsidRDefault="00471C9E" w14:paraId="4C9B967A"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07E89CA4" w14:textId="77777777">
            <w:pPr>
              <w:spacing w:after="0"/>
              <w:rPr>
                <w:rFonts w:ascii="Consolas" w:hAnsi="Consolas"/>
                <w:color w:val="auto"/>
                <w:sz w:val="20"/>
                <w:szCs w:val="20"/>
              </w:rPr>
            </w:pPr>
            <w:r w:rsidRPr="0065197F">
              <w:rPr>
                <w:rFonts w:ascii="Consolas" w:hAnsi="Consolas"/>
                <w:color w:val="auto"/>
                <w:sz w:val="20"/>
                <w:szCs w:val="20"/>
              </w:rPr>
              <w:t xml:space="preserve">    "identifier": [</w:t>
            </w:r>
          </w:p>
          <w:p w:rsidRPr="0065197F" w:rsidR="00471C9E" w:rsidP="00310808" w:rsidRDefault="00471C9E" w14:paraId="01CDFCA6"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56622134" w14:textId="77777777">
            <w:pPr>
              <w:spacing w:after="0"/>
              <w:rPr>
                <w:rFonts w:ascii="Consolas" w:hAnsi="Consolas"/>
                <w:color w:val="auto"/>
                <w:sz w:val="20"/>
                <w:szCs w:val="20"/>
              </w:rPr>
            </w:pPr>
            <w:r w:rsidRPr="0065197F">
              <w:rPr>
                <w:rFonts w:ascii="Consolas" w:hAnsi="Consolas"/>
                <w:color w:val="auto"/>
                <w:sz w:val="20"/>
                <w:szCs w:val="20"/>
              </w:rPr>
              <w:t xml:space="preserve">            "system": "https://mft.nhs.uk/nwglh/lims",</w:t>
            </w:r>
          </w:p>
          <w:p w:rsidRPr="0065197F" w:rsidR="00471C9E" w:rsidP="00310808" w:rsidRDefault="00471C9E" w14:paraId="0DA0AAE0" w14:textId="77777777">
            <w:pPr>
              <w:spacing w:after="0"/>
              <w:rPr>
                <w:rFonts w:ascii="Consolas" w:hAnsi="Consolas"/>
                <w:color w:val="auto"/>
                <w:sz w:val="20"/>
                <w:szCs w:val="20"/>
              </w:rPr>
            </w:pPr>
            <w:r w:rsidRPr="0065197F">
              <w:rPr>
                <w:rFonts w:ascii="Consolas" w:hAnsi="Consolas"/>
                <w:color w:val="auto"/>
                <w:sz w:val="20"/>
                <w:szCs w:val="20"/>
              </w:rPr>
              <w:t xml:space="preserve">            "value": "DPYDSequencingTask"</w:t>
            </w:r>
          </w:p>
          <w:p w:rsidRPr="0065197F" w:rsidR="00471C9E" w:rsidP="00310808" w:rsidRDefault="00471C9E" w14:paraId="67C81BD4"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02E086A9"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7A9AB16C" w14:textId="77777777">
            <w:pPr>
              <w:spacing w:after="0"/>
              <w:rPr>
                <w:rFonts w:ascii="Consolas" w:hAnsi="Consolas"/>
                <w:color w:val="auto"/>
                <w:sz w:val="20"/>
                <w:szCs w:val="20"/>
              </w:rPr>
            </w:pPr>
            <w:r w:rsidRPr="0065197F">
              <w:rPr>
                <w:rFonts w:ascii="Consolas" w:hAnsi="Consolas"/>
                <w:color w:val="auto"/>
                <w:sz w:val="20"/>
                <w:szCs w:val="20"/>
              </w:rPr>
              <w:t xml:space="preserve">    "instantiatesUri": "https://www.england.nhs.uk/wp-content/uploads/2020/11/1869-dpyd-policy-statement.pdf",</w:t>
            </w:r>
          </w:p>
          <w:p w:rsidRPr="0065197F" w:rsidR="00471C9E" w:rsidP="00310808" w:rsidRDefault="00471C9E" w14:paraId="1B9566A3" w14:textId="77777777">
            <w:pPr>
              <w:spacing w:after="0"/>
              <w:rPr>
                <w:rFonts w:ascii="Consolas" w:hAnsi="Consolas"/>
                <w:color w:val="auto"/>
                <w:sz w:val="20"/>
                <w:szCs w:val="20"/>
              </w:rPr>
            </w:pPr>
            <w:r w:rsidRPr="0065197F">
              <w:rPr>
                <w:rFonts w:ascii="Consolas" w:hAnsi="Consolas"/>
                <w:color w:val="auto"/>
                <w:sz w:val="20"/>
                <w:szCs w:val="20"/>
              </w:rPr>
              <w:t xml:space="preserve">    "partOf": [</w:t>
            </w:r>
          </w:p>
          <w:p w:rsidRPr="0065197F" w:rsidR="00471C9E" w:rsidP="00310808" w:rsidRDefault="00471C9E" w14:paraId="4D8F4312"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0C0CEACD" w14:textId="77777777">
            <w:pPr>
              <w:spacing w:after="0"/>
              <w:rPr>
                <w:rFonts w:ascii="Consolas" w:hAnsi="Consolas"/>
                <w:color w:val="auto"/>
                <w:sz w:val="20"/>
                <w:szCs w:val="20"/>
              </w:rPr>
            </w:pPr>
            <w:r w:rsidRPr="0065197F">
              <w:rPr>
                <w:rFonts w:ascii="Consolas" w:hAnsi="Consolas"/>
                <w:color w:val="auto"/>
                <w:sz w:val="20"/>
                <w:szCs w:val="20"/>
              </w:rPr>
              <w:t xml:space="preserve">            "display": "Task/UKCore-Task-ParentTask-Example"</w:t>
            </w:r>
          </w:p>
          <w:p w:rsidRPr="0065197F" w:rsidR="00471C9E" w:rsidP="00310808" w:rsidRDefault="00471C9E" w14:paraId="6698651B"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7F6BA435"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5F877891" w14:textId="77777777">
            <w:pPr>
              <w:spacing w:after="0"/>
              <w:rPr>
                <w:rFonts w:ascii="Consolas" w:hAnsi="Consolas"/>
                <w:color w:val="auto"/>
                <w:sz w:val="20"/>
                <w:szCs w:val="20"/>
              </w:rPr>
            </w:pPr>
            <w:r w:rsidRPr="0065197F">
              <w:rPr>
                <w:rFonts w:ascii="Consolas" w:hAnsi="Consolas"/>
                <w:color w:val="auto"/>
                <w:sz w:val="20"/>
                <w:szCs w:val="20"/>
              </w:rPr>
              <w:t xml:space="preserve">    "status": "accepted",</w:t>
            </w:r>
          </w:p>
          <w:p w:rsidRPr="0065197F" w:rsidR="00471C9E" w:rsidP="00310808" w:rsidRDefault="00471C9E" w14:paraId="6B29417E" w14:textId="77777777">
            <w:pPr>
              <w:spacing w:after="0"/>
              <w:rPr>
                <w:rFonts w:ascii="Consolas" w:hAnsi="Consolas"/>
                <w:color w:val="auto"/>
                <w:sz w:val="20"/>
                <w:szCs w:val="20"/>
              </w:rPr>
            </w:pPr>
            <w:r w:rsidRPr="0065197F">
              <w:rPr>
                <w:rFonts w:ascii="Consolas" w:hAnsi="Consolas"/>
                <w:color w:val="auto"/>
                <w:sz w:val="20"/>
                <w:szCs w:val="20"/>
              </w:rPr>
              <w:t xml:space="preserve">    "businessStatus": {</w:t>
            </w:r>
          </w:p>
          <w:p w:rsidRPr="0065197F" w:rsidR="00471C9E" w:rsidP="00310808" w:rsidRDefault="00471C9E" w14:paraId="28C2716A" w14:textId="77777777">
            <w:pPr>
              <w:spacing w:after="0"/>
              <w:rPr>
                <w:rFonts w:ascii="Consolas" w:hAnsi="Consolas"/>
                <w:color w:val="auto"/>
                <w:sz w:val="20"/>
                <w:szCs w:val="20"/>
              </w:rPr>
            </w:pPr>
            <w:r w:rsidRPr="0065197F">
              <w:rPr>
                <w:rFonts w:ascii="Consolas" w:hAnsi="Consolas"/>
                <w:color w:val="auto"/>
                <w:sz w:val="20"/>
                <w:szCs w:val="20"/>
              </w:rPr>
              <w:t xml:space="preserve">        "coding": [</w:t>
            </w:r>
          </w:p>
          <w:p w:rsidRPr="0065197F" w:rsidR="00471C9E" w:rsidP="00310808" w:rsidRDefault="00471C9E" w14:paraId="4685C60D"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150BB2B2" w14:textId="77777777">
            <w:pPr>
              <w:spacing w:after="0"/>
              <w:rPr>
                <w:rFonts w:ascii="Consolas" w:hAnsi="Consolas"/>
                <w:color w:val="auto"/>
                <w:sz w:val="20"/>
                <w:szCs w:val="20"/>
              </w:rPr>
            </w:pPr>
            <w:r w:rsidRPr="0065197F">
              <w:rPr>
                <w:rFonts w:ascii="Consolas" w:hAnsi="Consolas"/>
                <w:color w:val="auto"/>
                <w:sz w:val="20"/>
                <w:szCs w:val="20"/>
              </w:rPr>
              <w:t xml:space="preserve">                "system": "http://terminology.hl7.org/CodeSystem/lab-status-codes",</w:t>
            </w:r>
          </w:p>
          <w:p w:rsidRPr="0065197F" w:rsidR="00471C9E" w:rsidP="00310808" w:rsidRDefault="00471C9E" w14:paraId="7CD3258F" w14:textId="77777777">
            <w:pPr>
              <w:spacing w:after="0"/>
              <w:rPr>
                <w:rFonts w:ascii="Consolas" w:hAnsi="Consolas"/>
                <w:color w:val="auto"/>
                <w:sz w:val="20"/>
                <w:szCs w:val="20"/>
              </w:rPr>
            </w:pPr>
            <w:r w:rsidRPr="0065197F">
              <w:rPr>
                <w:rFonts w:ascii="Consolas" w:hAnsi="Consolas"/>
                <w:color w:val="auto"/>
                <w:sz w:val="20"/>
                <w:szCs w:val="20"/>
              </w:rPr>
              <w:t xml:space="preserve">                "code": "AwaitingSpecimen",</w:t>
            </w:r>
          </w:p>
          <w:p w:rsidRPr="0065197F" w:rsidR="00471C9E" w:rsidP="00310808" w:rsidRDefault="00471C9E" w14:paraId="4B54E96B" w14:textId="77777777">
            <w:pPr>
              <w:spacing w:after="0"/>
              <w:rPr>
                <w:rFonts w:ascii="Consolas" w:hAnsi="Consolas"/>
                <w:color w:val="auto"/>
                <w:sz w:val="20"/>
                <w:szCs w:val="20"/>
              </w:rPr>
            </w:pPr>
            <w:r w:rsidRPr="0065197F">
              <w:rPr>
                <w:rFonts w:ascii="Consolas" w:hAnsi="Consolas"/>
                <w:color w:val="auto"/>
                <w:sz w:val="20"/>
                <w:szCs w:val="20"/>
              </w:rPr>
              <w:t xml:space="preserve">                "display": "Awaiting Specimen"</w:t>
            </w:r>
          </w:p>
          <w:p w:rsidRPr="0065197F" w:rsidR="00471C9E" w:rsidP="00310808" w:rsidRDefault="00471C9E" w14:paraId="138B7B20"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68FF3883"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2227FB25"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72DA7016" w14:textId="77777777">
            <w:pPr>
              <w:spacing w:after="0"/>
              <w:rPr>
                <w:rFonts w:ascii="Consolas" w:hAnsi="Consolas"/>
                <w:color w:val="auto"/>
                <w:sz w:val="20"/>
                <w:szCs w:val="20"/>
              </w:rPr>
            </w:pPr>
            <w:r w:rsidRPr="0065197F">
              <w:rPr>
                <w:rFonts w:ascii="Consolas" w:hAnsi="Consolas"/>
                <w:color w:val="auto"/>
                <w:sz w:val="20"/>
                <w:szCs w:val="20"/>
              </w:rPr>
              <w:t xml:space="preserve">    "intent": "filler-order",</w:t>
            </w:r>
          </w:p>
          <w:p w:rsidRPr="0065197F" w:rsidR="00471C9E" w:rsidP="00310808" w:rsidRDefault="00471C9E" w14:paraId="410AFE4B" w14:textId="77777777">
            <w:pPr>
              <w:spacing w:after="0"/>
              <w:rPr>
                <w:rFonts w:ascii="Consolas" w:hAnsi="Consolas"/>
                <w:color w:val="auto"/>
                <w:sz w:val="20"/>
                <w:szCs w:val="20"/>
              </w:rPr>
            </w:pPr>
            <w:r w:rsidRPr="0065197F">
              <w:rPr>
                <w:rFonts w:ascii="Consolas" w:hAnsi="Consolas"/>
                <w:color w:val="auto"/>
                <w:sz w:val="20"/>
                <w:szCs w:val="20"/>
              </w:rPr>
              <w:t xml:space="preserve">    "priority": "routine",</w:t>
            </w:r>
          </w:p>
          <w:p w:rsidRPr="0065197F" w:rsidR="00471C9E" w:rsidP="00310808" w:rsidRDefault="00471C9E" w14:paraId="5DCA584A" w14:textId="77777777">
            <w:pPr>
              <w:spacing w:after="0"/>
              <w:rPr>
                <w:rFonts w:ascii="Consolas" w:hAnsi="Consolas"/>
                <w:color w:val="auto"/>
                <w:sz w:val="20"/>
                <w:szCs w:val="20"/>
              </w:rPr>
            </w:pPr>
            <w:r w:rsidRPr="0065197F">
              <w:rPr>
                <w:rFonts w:ascii="Consolas" w:hAnsi="Consolas"/>
                <w:color w:val="auto"/>
                <w:sz w:val="20"/>
                <w:szCs w:val="20"/>
              </w:rPr>
              <w:t xml:space="preserve">    "code": {</w:t>
            </w:r>
          </w:p>
          <w:p w:rsidRPr="0065197F" w:rsidR="00471C9E" w:rsidP="00310808" w:rsidRDefault="00471C9E" w14:paraId="36A9EEF1" w14:textId="77777777">
            <w:pPr>
              <w:spacing w:after="0"/>
              <w:rPr>
                <w:rFonts w:ascii="Consolas" w:hAnsi="Consolas"/>
                <w:color w:val="auto"/>
                <w:sz w:val="20"/>
                <w:szCs w:val="20"/>
              </w:rPr>
            </w:pPr>
            <w:r w:rsidRPr="0065197F">
              <w:rPr>
                <w:rFonts w:ascii="Consolas" w:hAnsi="Consolas"/>
                <w:color w:val="auto"/>
                <w:sz w:val="20"/>
                <w:szCs w:val="20"/>
              </w:rPr>
              <w:t xml:space="preserve">        "coding": [</w:t>
            </w:r>
          </w:p>
          <w:p w:rsidRPr="0065197F" w:rsidR="00471C9E" w:rsidP="00310808" w:rsidRDefault="00471C9E" w14:paraId="30406825"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31E8300E" w14:textId="77777777">
            <w:pPr>
              <w:spacing w:after="0"/>
              <w:rPr>
                <w:rFonts w:ascii="Consolas" w:hAnsi="Consolas"/>
                <w:color w:val="auto"/>
                <w:sz w:val="20"/>
                <w:szCs w:val="20"/>
              </w:rPr>
            </w:pPr>
            <w:r w:rsidRPr="0065197F">
              <w:rPr>
                <w:rFonts w:ascii="Consolas" w:hAnsi="Consolas"/>
                <w:color w:val="auto"/>
                <w:sz w:val="20"/>
                <w:szCs w:val="20"/>
              </w:rPr>
              <w:t xml:space="preserve">                "system": "http://hl7.org/fhir/CodeSystem/task-code",</w:t>
            </w:r>
          </w:p>
          <w:p w:rsidRPr="0065197F" w:rsidR="00471C9E" w:rsidP="00310808" w:rsidRDefault="00471C9E" w14:paraId="3388500B" w14:textId="77777777">
            <w:pPr>
              <w:spacing w:after="0"/>
              <w:rPr>
                <w:rFonts w:ascii="Consolas" w:hAnsi="Consolas"/>
                <w:color w:val="auto"/>
                <w:sz w:val="20"/>
                <w:szCs w:val="20"/>
              </w:rPr>
            </w:pPr>
            <w:r w:rsidRPr="0065197F">
              <w:rPr>
                <w:rFonts w:ascii="Consolas" w:hAnsi="Consolas"/>
                <w:color w:val="auto"/>
                <w:sz w:val="20"/>
                <w:szCs w:val="20"/>
              </w:rPr>
              <w:t xml:space="preserve">                "code": "fulfill",</w:t>
            </w:r>
          </w:p>
          <w:p w:rsidRPr="0065197F" w:rsidR="00471C9E" w:rsidP="00310808" w:rsidRDefault="00471C9E" w14:paraId="0F73905D" w14:textId="77777777">
            <w:pPr>
              <w:spacing w:after="0"/>
              <w:rPr>
                <w:rFonts w:ascii="Consolas" w:hAnsi="Consolas"/>
                <w:color w:val="auto"/>
                <w:sz w:val="20"/>
                <w:szCs w:val="20"/>
              </w:rPr>
            </w:pPr>
            <w:r w:rsidRPr="0065197F">
              <w:rPr>
                <w:rFonts w:ascii="Consolas" w:hAnsi="Consolas"/>
                <w:color w:val="auto"/>
                <w:sz w:val="20"/>
                <w:szCs w:val="20"/>
              </w:rPr>
              <w:t xml:space="preserve">                "display": "Fulfill the focal request"</w:t>
            </w:r>
          </w:p>
          <w:p w:rsidRPr="0065197F" w:rsidR="00471C9E" w:rsidP="00310808" w:rsidRDefault="00471C9E" w14:paraId="5F75F582"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4B585F22"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18466C34"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60B1B9FD" w14:textId="77777777">
            <w:pPr>
              <w:spacing w:after="0"/>
              <w:rPr>
                <w:rFonts w:ascii="Consolas" w:hAnsi="Consolas"/>
                <w:color w:val="auto"/>
                <w:sz w:val="20"/>
                <w:szCs w:val="20"/>
              </w:rPr>
            </w:pPr>
            <w:r w:rsidRPr="0065197F">
              <w:rPr>
                <w:rFonts w:ascii="Consolas" w:hAnsi="Consolas"/>
                <w:color w:val="auto"/>
                <w:sz w:val="20"/>
                <w:szCs w:val="20"/>
              </w:rPr>
              <w:t xml:space="preserve">    "focus": {</w:t>
            </w:r>
          </w:p>
          <w:p w:rsidRPr="0065197F" w:rsidR="00471C9E" w:rsidP="00310808" w:rsidRDefault="00471C9E" w14:paraId="1D391A78" w14:textId="77777777">
            <w:pPr>
              <w:spacing w:after="0"/>
              <w:rPr>
                <w:rFonts w:ascii="Consolas" w:hAnsi="Consolas"/>
                <w:color w:val="auto"/>
                <w:sz w:val="20"/>
                <w:szCs w:val="20"/>
              </w:rPr>
            </w:pPr>
            <w:r w:rsidRPr="0065197F">
              <w:rPr>
                <w:rFonts w:ascii="Consolas" w:hAnsi="Consolas"/>
                <w:color w:val="auto"/>
                <w:sz w:val="20"/>
                <w:szCs w:val="20"/>
              </w:rPr>
              <w:t xml:space="preserve">        "reference": "https://</w:t>
            </w:r>
            <w:r>
              <w:rPr>
                <w:rFonts w:ascii="Consolas" w:hAnsi="Consolas"/>
                <w:sz w:val="20"/>
                <w:szCs w:val="20"/>
              </w:rPr>
              <w:t>api.service.nhs.uk</w:t>
            </w:r>
            <w:r w:rsidRPr="0065197F">
              <w:rPr>
                <w:rFonts w:ascii="Consolas" w:hAnsi="Consolas"/>
                <w:color w:val="auto"/>
                <w:sz w:val="20"/>
                <w:szCs w:val="20"/>
              </w:rPr>
              <w:t>/ServiceRequest/7f70bb0c-5792-46d4-bbfd-c48cbcd3895b"</w:t>
            </w:r>
          </w:p>
          <w:p w:rsidRPr="0065197F" w:rsidR="00471C9E" w:rsidP="00310808" w:rsidRDefault="00471C9E" w14:paraId="32B9353A"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063BBE6D" w14:textId="77777777">
            <w:pPr>
              <w:spacing w:after="0"/>
              <w:rPr>
                <w:rFonts w:ascii="Consolas" w:hAnsi="Consolas"/>
                <w:color w:val="auto"/>
                <w:sz w:val="20"/>
                <w:szCs w:val="20"/>
              </w:rPr>
            </w:pPr>
            <w:r w:rsidRPr="0065197F">
              <w:rPr>
                <w:rFonts w:ascii="Consolas" w:hAnsi="Consolas"/>
                <w:color w:val="auto"/>
                <w:sz w:val="20"/>
                <w:szCs w:val="20"/>
              </w:rPr>
              <w:lastRenderedPageBreak/>
              <w:t xml:space="preserve">    "for": {</w:t>
            </w:r>
          </w:p>
          <w:p w:rsidRPr="0065197F" w:rsidR="00471C9E" w:rsidP="00310808" w:rsidRDefault="00471C9E" w14:paraId="3D051298" w14:textId="77777777">
            <w:pPr>
              <w:spacing w:after="0"/>
              <w:rPr>
                <w:rFonts w:ascii="Consolas" w:hAnsi="Consolas"/>
                <w:color w:val="auto"/>
                <w:sz w:val="20"/>
                <w:szCs w:val="20"/>
              </w:rPr>
            </w:pPr>
            <w:r w:rsidRPr="0065197F">
              <w:rPr>
                <w:rFonts w:ascii="Consolas" w:hAnsi="Consolas"/>
                <w:color w:val="auto"/>
                <w:sz w:val="20"/>
                <w:szCs w:val="20"/>
              </w:rPr>
              <w:t xml:space="preserve">        "reference": "https://</w:t>
            </w:r>
            <w:r>
              <w:rPr>
                <w:rFonts w:ascii="Consolas" w:hAnsi="Consolas"/>
                <w:sz w:val="20"/>
                <w:szCs w:val="20"/>
              </w:rPr>
              <w:t>api.service.nhs.uk</w:t>
            </w:r>
            <w:r w:rsidRPr="0065197F">
              <w:rPr>
                <w:rFonts w:ascii="Consolas" w:hAnsi="Consolas"/>
                <w:color w:val="auto"/>
                <w:sz w:val="20"/>
                <w:szCs w:val="20"/>
              </w:rPr>
              <w:t>/Patient/f52cae9c-81eb-422c-be58-8363e72144aa"</w:t>
            </w:r>
          </w:p>
          <w:p w:rsidRPr="0065197F" w:rsidR="00471C9E" w:rsidP="00310808" w:rsidRDefault="00471C9E" w14:paraId="06A73780"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5808DAA7" w14:textId="77777777">
            <w:pPr>
              <w:spacing w:after="0"/>
              <w:rPr>
                <w:rFonts w:ascii="Consolas" w:hAnsi="Consolas"/>
                <w:color w:val="auto"/>
                <w:sz w:val="20"/>
                <w:szCs w:val="20"/>
              </w:rPr>
            </w:pPr>
            <w:r w:rsidRPr="0065197F">
              <w:rPr>
                <w:rFonts w:ascii="Consolas" w:hAnsi="Consolas"/>
                <w:color w:val="auto"/>
                <w:sz w:val="20"/>
                <w:szCs w:val="20"/>
              </w:rPr>
              <w:t xml:space="preserve">    "authoredOn": "2022-07-13T09:00:00Z",</w:t>
            </w:r>
          </w:p>
          <w:p w:rsidRPr="0065197F" w:rsidR="00471C9E" w:rsidP="00310808" w:rsidRDefault="00471C9E" w14:paraId="66B91880" w14:textId="77777777">
            <w:pPr>
              <w:spacing w:after="0"/>
              <w:rPr>
                <w:rFonts w:ascii="Consolas" w:hAnsi="Consolas"/>
                <w:color w:val="auto"/>
                <w:sz w:val="20"/>
                <w:szCs w:val="20"/>
              </w:rPr>
            </w:pPr>
            <w:r w:rsidRPr="0065197F">
              <w:rPr>
                <w:rFonts w:ascii="Consolas" w:hAnsi="Consolas"/>
                <w:color w:val="auto"/>
                <w:sz w:val="20"/>
                <w:szCs w:val="20"/>
              </w:rPr>
              <w:t xml:space="preserve">    "lastModified": "2022-07-13T09:00:00Z",</w:t>
            </w:r>
          </w:p>
          <w:p w:rsidRPr="0065197F" w:rsidR="00471C9E" w:rsidP="00310808" w:rsidRDefault="00471C9E" w14:paraId="65EDCC8D" w14:textId="77777777">
            <w:pPr>
              <w:spacing w:after="0"/>
              <w:rPr>
                <w:rFonts w:ascii="Consolas" w:hAnsi="Consolas"/>
                <w:color w:val="auto"/>
                <w:sz w:val="20"/>
                <w:szCs w:val="20"/>
              </w:rPr>
            </w:pPr>
            <w:r w:rsidRPr="0065197F">
              <w:rPr>
                <w:rFonts w:ascii="Consolas" w:hAnsi="Consolas"/>
                <w:color w:val="auto"/>
                <w:sz w:val="20"/>
                <w:szCs w:val="20"/>
              </w:rPr>
              <w:t xml:space="preserve">    "requester": {</w:t>
            </w:r>
          </w:p>
          <w:p w:rsidRPr="0065197F" w:rsidR="00471C9E" w:rsidP="00310808" w:rsidRDefault="00471C9E" w14:paraId="6ECD2632" w14:textId="77777777">
            <w:pPr>
              <w:spacing w:after="0"/>
              <w:rPr>
                <w:rFonts w:ascii="Consolas" w:hAnsi="Consolas"/>
                <w:color w:val="auto"/>
                <w:sz w:val="20"/>
                <w:szCs w:val="20"/>
              </w:rPr>
            </w:pPr>
            <w:r w:rsidRPr="0065197F">
              <w:rPr>
                <w:rFonts w:ascii="Consolas" w:hAnsi="Consolas"/>
                <w:color w:val="auto"/>
                <w:sz w:val="20"/>
                <w:szCs w:val="20"/>
              </w:rPr>
              <w:t xml:space="preserve">        "reference": "https://</w:t>
            </w:r>
            <w:r>
              <w:rPr>
                <w:rFonts w:ascii="Consolas" w:hAnsi="Consolas"/>
                <w:sz w:val="20"/>
                <w:szCs w:val="20"/>
              </w:rPr>
              <w:t>api.service.nhs.uk</w:t>
            </w:r>
            <w:r w:rsidRPr="0065197F">
              <w:rPr>
                <w:rFonts w:ascii="Consolas" w:hAnsi="Consolas"/>
                <w:color w:val="auto"/>
                <w:sz w:val="20"/>
                <w:szCs w:val="20"/>
              </w:rPr>
              <w:t>/Practitioner/832d9c68-685f-4421-ac05-cc23d5c4e619"</w:t>
            </w:r>
          </w:p>
          <w:p w:rsidRPr="0065197F" w:rsidR="00471C9E" w:rsidP="00310808" w:rsidRDefault="00471C9E" w14:paraId="4F3F385C"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4762065A" w14:textId="77777777">
            <w:pPr>
              <w:spacing w:after="0"/>
              <w:rPr>
                <w:rFonts w:ascii="Consolas" w:hAnsi="Consolas"/>
                <w:color w:val="auto"/>
                <w:sz w:val="20"/>
                <w:szCs w:val="20"/>
              </w:rPr>
            </w:pPr>
            <w:r w:rsidRPr="0065197F">
              <w:rPr>
                <w:rFonts w:ascii="Consolas" w:hAnsi="Consolas"/>
                <w:color w:val="auto"/>
                <w:sz w:val="20"/>
                <w:szCs w:val="20"/>
              </w:rPr>
              <w:t xml:space="preserve">    "performerType": [</w:t>
            </w:r>
          </w:p>
          <w:p w:rsidRPr="0065197F" w:rsidR="00471C9E" w:rsidP="00310808" w:rsidRDefault="00471C9E" w14:paraId="169A77E0"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3EF5834C" w14:textId="77777777">
            <w:pPr>
              <w:spacing w:after="0"/>
              <w:rPr>
                <w:rFonts w:ascii="Consolas" w:hAnsi="Consolas"/>
                <w:color w:val="auto"/>
                <w:sz w:val="20"/>
                <w:szCs w:val="20"/>
              </w:rPr>
            </w:pPr>
            <w:r w:rsidRPr="0065197F">
              <w:rPr>
                <w:rFonts w:ascii="Consolas" w:hAnsi="Consolas"/>
                <w:color w:val="auto"/>
                <w:sz w:val="20"/>
                <w:szCs w:val="20"/>
              </w:rPr>
              <w:t xml:space="preserve">            "coding": [</w:t>
            </w:r>
          </w:p>
          <w:p w:rsidRPr="0065197F" w:rsidR="00471C9E" w:rsidP="00310808" w:rsidRDefault="00471C9E" w14:paraId="6BBAD9EA"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7A46E801" w14:textId="77777777">
            <w:pPr>
              <w:spacing w:after="0"/>
              <w:rPr>
                <w:rFonts w:ascii="Consolas" w:hAnsi="Consolas"/>
                <w:color w:val="auto"/>
                <w:sz w:val="20"/>
                <w:szCs w:val="20"/>
              </w:rPr>
            </w:pPr>
            <w:r w:rsidRPr="0065197F">
              <w:rPr>
                <w:rFonts w:ascii="Consolas" w:hAnsi="Consolas"/>
                <w:color w:val="auto"/>
                <w:sz w:val="20"/>
                <w:szCs w:val="20"/>
              </w:rPr>
              <w:t xml:space="preserve">                    "system": "http://snomed.info/sct",</w:t>
            </w:r>
          </w:p>
          <w:p w:rsidRPr="0065197F" w:rsidR="00471C9E" w:rsidP="00310808" w:rsidRDefault="00471C9E" w14:paraId="0D3F7443" w14:textId="77777777">
            <w:pPr>
              <w:spacing w:after="0"/>
              <w:rPr>
                <w:rFonts w:ascii="Consolas" w:hAnsi="Consolas"/>
                <w:color w:val="auto"/>
                <w:sz w:val="20"/>
                <w:szCs w:val="20"/>
              </w:rPr>
            </w:pPr>
            <w:r w:rsidRPr="0065197F">
              <w:rPr>
                <w:rFonts w:ascii="Consolas" w:hAnsi="Consolas"/>
                <w:color w:val="auto"/>
                <w:sz w:val="20"/>
                <w:szCs w:val="20"/>
              </w:rPr>
              <w:t xml:space="preserve">                    "code": "159282002",</w:t>
            </w:r>
          </w:p>
          <w:p w:rsidRPr="0065197F" w:rsidR="00471C9E" w:rsidP="00310808" w:rsidRDefault="00471C9E" w14:paraId="565BF898" w14:textId="77777777">
            <w:pPr>
              <w:spacing w:after="0"/>
              <w:rPr>
                <w:rFonts w:ascii="Consolas" w:hAnsi="Consolas"/>
                <w:color w:val="auto"/>
                <w:sz w:val="20"/>
                <w:szCs w:val="20"/>
              </w:rPr>
            </w:pPr>
            <w:r w:rsidRPr="0065197F">
              <w:rPr>
                <w:rFonts w:ascii="Consolas" w:hAnsi="Consolas"/>
                <w:color w:val="auto"/>
                <w:sz w:val="20"/>
                <w:szCs w:val="20"/>
              </w:rPr>
              <w:t xml:space="preserve">                    "display": "Laboratory technician (occupation)"</w:t>
            </w:r>
          </w:p>
          <w:p w:rsidRPr="0065197F" w:rsidR="00471C9E" w:rsidP="00310808" w:rsidRDefault="00471C9E" w14:paraId="215CB949"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7D3CE5BB"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24462A53"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32D28181"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50BEF30D" w14:textId="77777777">
            <w:pPr>
              <w:spacing w:after="0"/>
              <w:rPr>
                <w:rFonts w:ascii="Consolas" w:hAnsi="Consolas"/>
                <w:color w:val="auto"/>
                <w:sz w:val="20"/>
                <w:szCs w:val="20"/>
              </w:rPr>
            </w:pPr>
            <w:r w:rsidRPr="0065197F">
              <w:rPr>
                <w:rFonts w:ascii="Consolas" w:hAnsi="Consolas"/>
                <w:color w:val="auto"/>
                <w:sz w:val="20"/>
                <w:szCs w:val="20"/>
              </w:rPr>
              <w:t xml:space="preserve">    "owner": {</w:t>
            </w:r>
          </w:p>
          <w:p w:rsidRPr="0065197F" w:rsidR="00471C9E" w:rsidP="00310808" w:rsidRDefault="00471C9E" w14:paraId="487F149C" w14:textId="77777777">
            <w:pPr>
              <w:spacing w:after="0"/>
              <w:rPr>
                <w:rFonts w:ascii="Consolas" w:hAnsi="Consolas"/>
                <w:color w:val="auto"/>
                <w:sz w:val="20"/>
                <w:szCs w:val="20"/>
              </w:rPr>
            </w:pPr>
            <w:r w:rsidRPr="0065197F">
              <w:rPr>
                <w:rFonts w:ascii="Consolas" w:hAnsi="Consolas"/>
                <w:color w:val="auto"/>
                <w:sz w:val="20"/>
                <w:szCs w:val="20"/>
              </w:rPr>
              <w:t xml:space="preserve">        "reference": "https://</w:t>
            </w:r>
            <w:r>
              <w:rPr>
                <w:rFonts w:ascii="Consolas" w:hAnsi="Consolas"/>
                <w:sz w:val="20"/>
                <w:szCs w:val="20"/>
              </w:rPr>
              <w:t>api.service.nhs.uk</w:t>
            </w:r>
            <w:r w:rsidRPr="0065197F">
              <w:rPr>
                <w:rFonts w:ascii="Consolas" w:hAnsi="Consolas"/>
                <w:color w:val="auto"/>
                <w:sz w:val="20"/>
                <w:szCs w:val="20"/>
              </w:rPr>
              <w:t>/Organization/1b81b2e9-d428-4cf6-8d9f-b3f3e3833430"</w:t>
            </w:r>
          </w:p>
          <w:p w:rsidRPr="0065197F" w:rsidR="00471C9E" w:rsidP="00310808" w:rsidRDefault="00471C9E" w14:paraId="4E468B2C" w14:textId="77777777">
            <w:pPr>
              <w:spacing w:after="0"/>
              <w:rPr>
                <w:rFonts w:ascii="Consolas" w:hAnsi="Consolas"/>
                <w:color w:val="auto"/>
                <w:sz w:val="20"/>
                <w:szCs w:val="20"/>
              </w:rPr>
            </w:pPr>
            <w:r w:rsidRPr="0065197F">
              <w:rPr>
                <w:rFonts w:ascii="Consolas" w:hAnsi="Consolas"/>
                <w:color w:val="auto"/>
                <w:sz w:val="20"/>
                <w:szCs w:val="20"/>
              </w:rPr>
              <w:t xml:space="preserve">    }</w:t>
            </w:r>
          </w:p>
          <w:p w:rsidRPr="0065197F" w:rsidR="00471C9E" w:rsidP="00310808" w:rsidRDefault="00471C9E" w14:paraId="03560369" w14:textId="77777777">
            <w:pPr>
              <w:rPr>
                <w:rFonts w:ascii="Consolas" w:hAnsi="Consolas"/>
                <w:color w:val="auto"/>
                <w:sz w:val="20"/>
                <w:szCs w:val="20"/>
              </w:rPr>
            </w:pPr>
            <w:r w:rsidRPr="0065197F">
              <w:rPr>
                <w:rFonts w:ascii="Consolas" w:hAnsi="Consolas"/>
                <w:color w:val="auto"/>
                <w:sz w:val="20"/>
                <w:szCs w:val="20"/>
              </w:rPr>
              <w:t>}</w:t>
            </w:r>
          </w:p>
        </w:tc>
      </w:tr>
    </w:tbl>
    <w:p w:rsidRPr="00A71A99" w:rsidR="00471C9E" w:rsidP="00471C9E" w:rsidRDefault="00471C9E" w14:paraId="07BDFE6E" w14:textId="77777777"/>
    <w:p w:rsidR="00471C9E" w:rsidP="00471C9E" w:rsidRDefault="00471C9E" w14:paraId="1ED67A02" w14:textId="77777777">
      <w:pPr>
        <w:pStyle w:val="Heading3"/>
        <w:numPr>
          <w:ilvl w:val="0"/>
          <w:numId w:val="0"/>
        </w:numPr>
        <w:ind w:left="960" w:hanging="960"/>
      </w:pPr>
      <w:bookmarkStart w:name="_Toc110355003" w:id="60"/>
      <w:r>
        <w:t>Response</w:t>
      </w:r>
      <w:bookmarkEnd w:id="60"/>
    </w:p>
    <w:tbl>
      <w:tblPr>
        <w:tblStyle w:val="TableGrid"/>
        <w:tblW w:w="0" w:type="auto"/>
        <w:tblLook w:val="04A0" w:firstRow="1" w:lastRow="0" w:firstColumn="1" w:lastColumn="0" w:noHBand="0" w:noVBand="1"/>
      </w:tblPr>
      <w:tblGrid>
        <w:gridCol w:w="9016"/>
      </w:tblGrid>
      <w:tr w:rsidRPr="005329B2" w:rsidR="00471C9E" w:rsidTr="00310808" w14:paraId="25129A57" w14:textId="77777777">
        <w:tc>
          <w:tcPr>
            <w:tcW w:w="9016" w:type="dxa"/>
          </w:tcPr>
          <w:p w:rsidRPr="005329B2" w:rsidR="00471C9E" w:rsidP="00310808" w:rsidRDefault="00471C9E" w14:paraId="25137379" w14:textId="77777777">
            <w:pPr>
              <w:rPr>
                <w:rFonts w:ascii="Consolas" w:hAnsi="Consolas"/>
                <w:color w:val="auto"/>
                <w:sz w:val="20"/>
                <w:szCs w:val="20"/>
              </w:rPr>
            </w:pPr>
            <w:r w:rsidRPr="005329B2">
              <w:rPr>
                <w:rFonts w:ascii="Consolas" w:hAnsi="Consolas"/>
                <w:color w:val="auto"/>
                <w:sz w:val="20"/>
                <w:szCs w:val="20"/>
              </w:rPr>
              <w:t>200 OK</w:t>
            </w:r>
          </w:p>
          <w:p w:rsidRPr="005329B2" w:rsidR="00471C9E" w:rsidP="00310808" w:rsidRDefault="00471C9E" w14:paraId="7641AD24" w14:textId="77777777">
            <w:pPr>
              <w:rPr>
                <w:rFonts w:ascii="Consolas" w:hAnsi="Consolas"/>
                <w:color w:val="auto"/>
                <w:sz w:val="20"/>
                <w:szCs w:val="20"/>
              </w:rPr>
            </w:pPr>
            <w:r w:rsidRPr="005329B2">
              <w:rPr>
                <w:rFonts w:ascii="Consolas" w:hAnsi="Consolas"/>
                <w:color w:val="auto"/>
                <w:sz w:val="20"/>
                <w:szCs w:val="20"/>
              </w:rPr>
              <w:t>Date: Tue, 02 Aug 2022 13:54:49 GMT</w:t>
            </w:r>
          </w:p>
          <w:p w:rsidRPr="005329B2" w:rsidR="00471C9E" w:rsidP="00310808" w:rsidRDefault="00471C9E" w14:paraId="509C2328" w14:textId="77777777">
            <w:pPr>
              <w:rPr>
                <w:rFonts w:ascii="Consolas" w:hAnsi="Consolas"/>
                <w:color w:val="auto"/>
                <w:sz w:val="20"/>
                <w:szCs w:val="20"/>
              </w:rPr>
            </w:pPr>
            <w:r w:rsidRPr="005329B2">
              <w:rPr>
                <w:rFonts w:ascii="Consolas" w:hAnsi="Consolas"/>
                <w:color w:val="auto"/>
                <w:sz w:val="20"/>
                <w:szCs w:val="20"/>
              </w:rPr>
              <w:t>Content-Type: application/fhir+json; fhirVersion=4.0; charset=utf-8</w:t>
            </w:r>
          </w:p>
          <w:p w:rsidRPr="005329B2" w:rsidR="00471C9E" w:rsidP="00310808" w:rsidRDefault="00471C9E" w14:paraId="10FD90B9" w14:textId="77777777">
            <w:pPr>
              <w:rPr>
                <w:rFonts w:ascii="Consolas" w:hAnsi="Consolas"/>
                <w:color w:val="auto"/>
                <w:sz w:val="20"/>
                <w:szCs w:val="20"/>
              </w:rPr>
            </w:pPr>
            <w:r w:rsidRPr="005329B2">
              <w:rPr>
                <w:rFonts w:ascii="Consolas" w:hAnsi="Consolas"/>
                <w:color w:val="auto"/>
                <w:sz w:val="20"/>
                <w:szCs w:val="20"/>
              </w:rPr>
              <w:t>Content-Length: 2140</w:t>
            </w:r>
          </w:p>
          <w:p w:rsidRPr="005329B2" w:rsidR="00471C9E" w:rsidP="00310808" w:rsidRDefault="00471C9E" w14:paraId="6AA5BEDA" w14:textId="77777777">
            <w:pPr>
              <w:rPr>
                <w:rFonts w:ascii="Consolas" w:hAnsi="Consolas"/>
                <w:color w:val="auto"/>
                <w:sz w:val="20"/>
                <w:szCs w:val="20"/>
              </w:rPr>
            </w:pPr>
            <w:r w:rsidRPr="005329B2">
              <w:rPr>
                <w:rFonts w:ascii="Consolas" w:hAnsi="Consolas"/>
                <w:color w:val="auto"/>
                <w:sz w:val="20"/>
                <w:szCs w:val="20"/>
              </w:rPr>
              <w:t>Connection: keep-alive</w:t>
            </w:r>
          </w:p>
          <w:p w:rsidRPr="005329B2" w:rsidR="00471C9E" w:rsidP="00310808" w:rsidRDefault="00471C9E" w14:paraId="7397B37E" w14:textId="77777777">
            <w:pPr>
              <w:rPr>
                <w:rFonts w:ascii="Consolas" w:hAnsi="Consolas"/>
                <w:color w:val="auto"/>
                <w:sz w:val="20"/>
                <w:szCs w:val="20"/>
              </w:rPr>
            </w:pPr>
            <w:r w:rsidRPr="005329B2">
              <w:rPr>
                <w:rFonts w:ascii="Consolas" w:hAnsi="Consolas"/>
                <w:color w:val="auto"/>
                <w:sz w:val="20"/>
                <w:szCs w:val="20"/>
              </w:rPr>
              <w:t>ETag: W/\"61d50c29-0aad-4128-b53e-fbf0e2290c50\"</w:t>
            </w:r>
          </w:p>
          <w:p w:rsidRPr="005329B2" w:rsidR="00471C9E" w:rsidP="00310808" w:rsidRDefault="00471C9E" w14:paraId="1DCDE41C" w14:textId="77777777">
            <w:pPr>
              <w:rPr>
                <w:rFonts w:ascii="Consolas" w:hAnsi="Consolas"/>
                <w:color w:val="auto"/>
                <w:sz w:val="20"/>
                <w:szCs w:val="20"/>
              </w:rPr>
            </w:pPr>
            <w:r w:rsidRPr="005329B2">
              <w:rPr>
                <w:rFonts w:ascii="Consolas" w:hAnsi="Consolas"/>
                <w:color w:val="auto"/>
                <w:sz w:val="20"/>
                <w:szCs w:val="20"/>
              </w:rPr>
              <w:t>Last-Modified: Tue, 02 Aug 2022 13:54:48 GMT</w:t>
            </w:r>
          </w:p>
          <w:p w:rsidRPr="005329B2" w:rsidR="00471C9E" w:rsidP="00310808" w:rsidRDefault="00471C9E" w14:paraId="7EB4B90B" w14:textId="77777777">
            <w:pPr>
              <w:rPr>
                <w:rFonts w:ascii="Consolas" w:hAnsi="Consolas"/>
                <w:color w:val="auto"/>
                <w:sz w:val="20"/>
                <w:szCs w:val="20"/>
              </w:rPr>
            </w:pPr>
            <w:r w:rsidRPr="005329B2">
              <w:rPr>
                <w:rFonts w:ascii="Consolas" w:hAnsi="Consolas"/>
                <w:color w:val="auto"/>
                <w:sz w:val="20"/>
                <w:szCs w:val="20"/>
              </w:rPr>
              <w:t>Location: https://</w:t>
            </w:r>
            <w:r>
              <w:rPr>
                <w:rFonts w:ascii="Consolas" w:hAnsi="Consolas"/>
                <w:sz w:val="20"/>
                <w:szCs w:val="20"/>
              </w:rPr>
              <w:t>api.service.nhs.uk</w:t>
            </w:r>
            <w:r w:rsidRPr="005329B2">
              <w:rPr>
                <w:rFonts w:ascii="Consolas" w:hAnsi="Consolas"/>
                <w:color w:val="auto"/>
                <w:sz w:val="20"/>
                <w:szCs w:val="20"/>
              </w:rPr>
              <w:t>/Task/a3f6af00-894e-4959-9530-d30d5b25893a/_history/61d50c29-0aad-4128-b53e-fbf0e2290c50</w:t>
            </w:r>
          </w:p>
          <w:p w:rsidRPr="005329B2" w:rsidR="00471C9E" w:rsidP="00310808" w:rsidRDefault="00471C9E" w14:paraId="762BE802" w14:textId="77777777">
            <w:pPr>
              <w:rPr>
                <w:rFonts w:ascii="Consolas" w:hAnsi="Consolas"/>
                <w:color w:val="auto"/>
                <w:sz w:val="20"/>
                <w:szCs w:val="20"/>
              </w:rPr>
            </w:pPr>
          </w:p>
          <w:p w:rsidRPr="00A16C2F" w:rsidR="00471C9E" w:rsidP="00310808" w:rsidRDefault="00471C9E" w14:paraId="0D708F3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w:t>
            </w:r>
          </w:p>
          <w:p w:rsidRPr="00A16C2F" w:rsidR="00471C9E" w:rsidP="00310808" w:rsidRDefault="00471C9E" w14:paraId="3233CA0A"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"resourceType": "Task",</w:t>
            </w:r>
          </w:p>
          <w:p w:rsidRPr="00A16C2F" w:rsidR="00471C9E" w:rsidP="00310808" w:rsidRDefault="00471C9E" w14:paraId="07DAA1E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"id": "a3f6af00-894e-4959-9530-d30d5b25893a",</w:t>
            </w:r>
          </w:p>
          <w:p w:rsidRPr="00A16C2F" w:rsidR="00471C9E" w:rsidP="00310808" w:rsidRDefault="00471C9E" w14:paraId="6982AEBA"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"text": {</w:t>
            </w:r>
          </w:p>
          <w:p w:rsidRPr="00A16C2F" w:rsidR="00471C9E" w:rsidP="00310808" w:rsidRDefault="00471C9E" w14:paraId="55760729"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"status": "generated",</w:t>
            </w:r>
          </w:p>
          <w:p w:rsidRPr="00A16C2F" w:rsidR="00471C9E" w:rsidP="00310808" w:rsidRDefault="00471C9E" w14:paraId="2BFD97D2"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A16C2F" w:rsidR="00471C9E" w:rsidP="00310808" w:rsidRDefault="00471C9E" w14:paraId="3AB62AA8"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lastRenderedPageBreak/>
              <w:t>    },</w:t>
            </w:r>
          </w:p>
          <w:p w:rsidRPr="00A16C2F" w:rsidR="00471C9E" w:rsidP="00310808" w:rsidRDefault="00471C9E" w14:paraId="798F40E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"identifier": [</w:t>
            </w:r>
          </w:p>
          <w:p w:rsidRPr="00A16C2F" w:rsidR="00471C9E" w:rsidP="00310808" w:rsidRDefault="00471C9E" w14:paraId="07BAB26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205A8E8E"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"system": "https://mft.nhs.uk/nwglh/lims",</w:t>
            </w:r>
          </w:p>
          <w:p w:rsidRPr="00A16C2F" w:rsidR="00471C9E" w:rsidP="00310808" w:rsidRDefault="00471C9E" w14:paraId="4D1BAA7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"value": "DPYDSequencingTask"</w:t>
            </w:r>
          </w:p>
          <w:p w:rsidRPr="00A16C2F" w:rsidR="00471C9E" w:rsidP="00310808" w:rsidRDefault="00471C9E" w14:paraId="396758A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CC07B5F"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0F49C5A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"instantiatesUri": "https://www.england.nhs.uk/wp-content/uploads/2020/11/1869-dpyd-policy-statement.pdf",</w:t>
            </w:r>
          </w:p>
          <w:p w:rsidRPr="00A16C2F" w:rsidR="00471C9E" w:rsidP="00310808" w:rsidRDefault="00471C9E" w14:paraId="1C305EDA"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"partOf": [</w:t>
            </w:r>
          </w:p>
          <w:p w:rsidRPr="00A16C2F" w:rsidR="00471C9E" w:rsidP="00310808" w:rsidRDefault="00471C9E" w14:paraId="06B39A1B"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332BA72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"display": "Task/UKCore-Task-ParentTask-Example"</w:t>
            </w:r>
          </w:p>
          <w:p w:rsidRPr="00A16C2F" w:rsidR="00471C9E" w:rsidP="00310808" w:rsidRDefault="00471C9E" w14:paraId="2CB900A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05ACCF3"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6756EA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"status": "accepted",</w:t>
            </w:r>
          </w:p>
          <w:p w:rsidRPr="00A16C2F" w:rsidR="00471C9E" w:rsidP="00310808" w:rsidRDefault="00471C9E" w14:paraId="2222D77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"businessStatus": {</w:t>
            </w:r>
          </w:p>
          <w:p w:rsidRPr="00A16C2F" w:rsidR="00471C9E" w:rsidP="00310808" w:rsidRDefault="00471C9E" w14:paraId="2DB16938"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"coding": [</w:t>
            </w:r>
          </w:p>
          <w:p w:rsidRPr="00A16C2F" w:rsidR="00471C9E" w:rsidP="00310808" w:rsidRDefault="00471C9E" w14:paraId="0A1E538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8770EC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"system": "http://terminology.hl7.org/CodeSystem/lab-status-codes",</w:t>
            </w:r>
          </w:p>
          <w:p w:rsidRPr="00A16C2F" w:rsidR="00471C9E" w:rsidP="00310808" w:rsidRDefault="00471C9E" w14:paraId="1A7EACA1"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"code": "AwaitingSpecimen",</w:t>
            </w:r>
          </w:p>
          <w:p w:rsidRPr="00A16C2F" w:rsidR="00471C9E" w:rsidP="00310808" w:rsidRDefault="00471C9E" w14:paraId="08B1692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"display": "Awaiting Specimen"</w:t>
            </w:r>
          </w:p>
          <w:p w:rsidRPr="00A16C2F" w:rsidR="00471C9E" w:rsidP="00310808" w:rsidRDefault="00471C9E" w14:paraId="191B5CF4"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9C9AC12"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8DB078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65BDA45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"intent": "filler-order",</w:t>
            </w:r>
          </w:p>
          <w:p w:rsidRPr="00A16C2F" w:rsidR="00471C9E" w:rsidP="00310808" w:rsidRDefault="00471C9E" w14:paraId="3756313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"priority": "routine",</w:t>
            </w:r>
          </w:p>
          <w:p w:rsidRPr="00A16C2F" w:rsidR="00471C9E" w:rsidP="00310808" w:rsidRDefault="00471C9E" w14:paraId="00ABBB4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"code": {</w:t>
            </w:r>
          </w:p>
          <w:p w:rsidRPr="00A16C2F" w:rsidR="00471C9E" w:rsidP="00310808" w:rsidRDefault="00471C9E" w14:paraId="573BEBD4"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"coding": [</w:t>
            </w:r>
          </w:p>
          <w:p w:rsidRPr="00A16C2F" w:rsidR="00471C9E" w:rsidP="00310808" w:rsidRDefault="00471C9E" w14:paraId="30D312D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2C86737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"system": "http://hl7.org/fhir/CodeSystem/task-code",</w:t>
            </w:r>
          </w:p>
          <w:p w:rsidRPr="00A16C2F" w:rsidR="00471C9E" w:rsidP="00310808" w:rsidRDefault="00471C9E" w14:paraId="3D092A6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"code": "fulfill",</w:t>
            </w:r>
          </w:p>
          <w:p w:rsidRPr="00A16C2F" w:rsidR="00471C9E" w:rsidP="00310808" w:rsidRDefault="00471C9E" w14:paraId="23AD4AE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"display": "Fulfill the focal request"</w:t>
            </w:r>
          </w:p>
          <w:p w:rsidRPr="00A16C2F" w:rsidR="00471C9E" w:rsidP="00310808" w:rsidRDefault="00471C9E" w14:paraId="4A2029D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EF1B203"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2946EA91"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20A18F79"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"focus": {</w:t>
            </w:r>
          </w:p>
          <w:p w:rsidRPr="00A16C2F" w:rsidR="00471C9E" w:rsidP="00310808" w:rsidRDefault="00471C9E" w14:paraId="7109E3C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A16C2F">
              <w:rPr>
                <w:rFonts w:ascii="Consolas" w:hAnsi="Consolas" w:cs="Courier New"/>
                <w:color w:val="auto"/>
                <w:sz w:val="20"/>
                <w:szCs w:val="20"/>
                <w:lang w:eastAsia="en-GB"/>
              </w:rPr>
              <w:t>/ServiceRequest/7f70bb0c-5792-46d4-bbfd-c48cbcd3895b"</w:t>
            </w:r>
          </w:p>
          <w:p w:rsidRPr="00A16C2F" w:rsidR="00471C9E" w:rsidP="00310808" w:rsidRDefault="00471C9E" w14:paraId="23744CCB"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3FB2D932"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"for": {</w:t>
            </w:r>
          </w:p>
          <w:p w:rsidRPr="00A16C2F" w:rsidR="00471C9E" w:rsidP="00310808" w:rsidRDefault="00471C9E" w14:paraId="4B4317A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A16C2F">
              <w:rPr>
                <w:rFonts w:ascii="Consolas" w:hAnsi="Consolas" w:cs="Courier New"/>
                <w:color w:val="auto"/>
                <w:sz w:val="20"/>
                <w:szCs w:val="20"/>
                <w:lang w:eastAsia="en-GB"/>
              </w:rPr>
              <w:t>/Patient/f52cae9c-81eb-422c-be58-8363e72144aa"</w:t>
            </w:r>
          </w:p>
          <w:p w:rsidRPr="00A16C2F" w:rsidR="00471C9E" w:rsidP="00310808" w:rsidRDefault="00471C9E" w14:paraId="67EF15E4"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A27BCD2"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"authoredOn": "2022-07-13T09:00:00Z",</w:t>
            </w:r>
          </w:p>
          <w:p w:rsidRPr="00A16C2F" w:rsidR="00471C9E" w:rsidP="00310808" w:rsidRDefault="00471C9E" w14:paraId="41839AD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"lastModified": "2022-07-13T09:00:00Z",</w:t>
            </w:r>
          </w:p>
          <w:p w:rsidRPr="00A16C2F" w:rsidR="00471C9E" w:rsidP="00310808" w:rsidRDefault="00471C9E" w14:paraId="70D7AF59"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"requester": {</w:t>
            </w:r>
          </w:p>
          <w:p w:rsidRPr="00A16C2F" w:rsidR="00471C9E" w:rsidP="00310808" w:rsidRDefault="00471C9E" w14:paraId="1D6EDE99"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A16C2F">
              <w:rPr>
                <w:rFonts w:ascii="Consolas" w:hAnsi="Consolas" w:cs="Courier New"/>
                <w:color w:val="auto"/>
                <w:sz w:val="20"/>
                <w:szCs w:val="20"/>
                <w:lang w:eastAsia="en-GB"/>
              </w:rPr>
              <w:t>/Practitioner/832d9c68-685f-4421-ac05-cc23d5c4e619"</w:t>
            </w:r>
          </w:p>
          <w:p w:rsidRPr="00A16C2F" w:rsidR="00471C9E" w:rsidP="00310808" w:rsidRDefault="00471C9E" w14:paraId="415E516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A658A4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"performerType": [</w:t>
            </w:r>
          </w:p>
          <w:p w:rsidRPr="00A16C2F" w:rsidR="00471C9E" w:rsidP="00310808" w:rsidRDefault="00471C9E" w14:paraId="04767F91"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lastRenderedPageBreak/>
              <w:t>        {</w:t>
            </w:r>
          </w:p>
          <w:p w:rsidRPr="00A16C2F" w:rsidR="00471C9E" w:rsidP="00310808" w:rsidRDefault="00471C9E" w14:paraId="510892E0"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"coding": [</w:t>
            </w:r>
          </w:p>
          <w:p w:rsidRPr="00A16C2F" w:rsidR="00471C9E" w:rsidP="00310808" w:rsidRDefault="00471C9E" w14:paraId="50F773DD"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4024D2FB"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"system": "http://snomed.info/sct",</w:t>
            </w:r>
          </w:p>
          <w:p w:rsidRPr="00A16C2F" w:rsidR="00471C9E" w:rsidP="00310808" w:rsidRDefault="00471C9E" w14:paraId="5FBEBE0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"code": "159282002",</w:t>
            </w:r>
          </w:p>
          <w:p w:rsidRPr="00A16C2F" w:rsidR="00471C9E" w:rsidP="00310808" w:rsidRDefault="00471C9E" w14:paraId="338CDA0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"display": "Laboratory technician (occupation)"</w:t>
            </w:r>
          </w:p>
          <w:p w:rsidRPr="00A16C2F" w:rsidR="00471C9E" w:rsidP="00310808" w:rsidRDefault="00471C9E" w14:paraId="3D94FCF5"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17B9289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3557A7D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7ECE9B4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728BBA7"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"owner": {</w:t>
            </w:r>
          </w:p>
          <w:p w:rsidRPr="00A16C2F" w:rsidR="00471C9E" w:rsidP="00310808" w:rsidRDefault="00471C9E" w14:paraId="50B3D80C"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A16C2F">
              <w:rPr>
                <w:rFonts w:ascii="Consolas" w:hAnsi="Consolas" w:cs="Courier New"/>
                <w:color w:val="auto"/>
                <w:sz w:val="20"/>
                <w:szCs w:val="20"/>
                <w:lang w:eastAsia="en-GB"/>
              </w:rPr>
              <w:t>/Organization/1b81b2e9-d428-4cf6-8d9f-b3f3e3833430"</w:t>
            </w:r>
          </w:p>
          <w:p w:rsidRPr="00A16C2F" w:rsidR="00471C9E" w:rsidP="00310808" w:rsidRDefault="00471C9E" w14:paraId="1E743128"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6A8E9B7A"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"meta": {</w:t>
            </w:r>
          </w:p>
          <w:p w:rsidRPr="00A16C2F" w:rsidR="00471C9E" w:rsidP="00310808" w:rsidRDefault="00471C9E" w14:paraId="7BEF9040"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"versionId": "61d50c29-0aad-4128-b53e-fbf0e2290c50",</w:t>
            </w:r>
          </w:p>
          <w:p w:rsidRPr="00A16C2F" w:rsidR="00471C9E" w:rsidP="00310808" w:rsidRDefault="00471C9E" w14:paraId="307DEDE6"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"lastUpdated": "2022-08-02T13:54:48.152+00:00"</w:t>
            </w:r>
          </w:p>
          <w:p w:rsidRPr="00A16C2F" w:rsidR="00471C9E" w:rsidP="00310808" w:rsidRDefault="00471C9E" w14:paraId="6A1C53C3"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    }</w:t>
            </w:r>
          </w:p>
          <w:p w:rsidRPr="00A16C2F" w:rsidR="00471C9E" w:rsidP="00310808" w:rsidRDefault="00471C9E" w14:paraId="5BC65D6B" w14:textId="77777777">
            <w:pPr>
              <w:shd w:val="clear" w:color="auto" w:fill="FFFFFE"/>
              <w:spacing w:after="0" w:line="270" w:lineRule="atLeast"/>
              <w:rPr>
                <w:rFonts w:ascii="Consolas" w:hAnsi="Consolas" w:cs="Courier New"/>
                <w:color w:val="auto"/>
                <w:sz w:val="20"/>
                <w:szCs w:val="20"/>
                <w:lang w:eastAsia="en-GB"/>
              </w:rPr>
            </w:pPr>
            <w:r w:rsidRPr="00A16C2F">
              <w:rPr>
                <w:rFonts w:ascii="Consolas" w:hAnsi="Consolas" w:cs="Courier New"/>
                <w:color w:val="auto"/>
                <w:sz w:val="20"/>
                <w:szCs w:val="20"/>
                <w:lang w:eastAsia="en-GB"/>
              </w:rPr>
              <w:t>}</w:t>
            </w:r>
          </w:p>
          <w:p w:rsidRPr="005329B2" w:rsidR="00471C9E" w:rsidP="00310808" w:rsidRDefault="00471C9E" w14:paraId="63FABC31" w14:textId="77777777">
            <w:pPr>
              <w:rPr>
                <w:rFonts w:ascii="Consolas" w:hAnsi="Consolas"/>
                <w:color w:val="auto"/>
                <w:sz w:val="20"/>
                <w:szCs w:val="20"/>
              </w:rPr>
            </w:pPr>
          </w:p>
        </w:tc>
      </w:tr>
    </w:tbl>
    <w:p w:rsidRPr="00A71A99" w:rsidR="00471C9E" w:rsidP="00471C9E" w:rsidRDefault="00471C9E" w14:paraId="55B7BCB8" w14:textId="77777777"/>
    <w:p w:rsidR="00471C9E" w:rsidP="00471C9E" w:rsidRDefault="00471C9E" w14:paraId="04CFB2C4" w14:textId="77777777">
      <w:pPr>
        <w:pStyle w:val="Heading2"/>
        <w:numPr>
          <w:ilvl w:val="0"/>
          <w:numId w:val="18"/>
        </w:numPr>
        <w:ind w:left="360"/>
      </w:pPr>
      <w:bookmarkStart w:name="_Toc110355004" w:id="61"/>
      <w:bookmarkStart w:name="_Toc110355622" w:id="62"/>
      <w:r>
        <w:t>Update of Specimen record</w:t>
      </w:r>
      <w:bookmarkEnd w:id="61"/>
      <w:bookmarkEnd w:id="62"/>
    </w:p>
    <w:p w:rsidR="00471C9E" w:rsidP="00471C9E" w:rsidRDefault="00471C9E" w14:paraId="2F09CD77" w14:textId="77777777">
      <w:pPr>
        <w:pStyle w:val="Heading3"/>
        <w:numPr>
          <w:ilvl w:val="0"/>
          <w:numId w:val="0"/>
        </w:numPr>
        <w:ind w:left="960" w:hanging="960"/>
      </w:pPr>
      <w:bookmarkStart w:name="_Toc110355005" w:id="63"/>
      <w:r>
        <w:t>Request</w:t>
      </w:r>
      <w:bookmarkEnd w:id="63"/>
    </w:p>
    <w:p w:rsidRPr="00E811E7" w:rsidR="00471C9E" w:rsidP="00471C9E" w:rsidRDefault="00471C9E" w14:paraId="261C13EA" w14:textId="77777777">
      <w:r>
        <w:t>Note: It may not be required to update the specimen record itself, only the task with the business status, this is TBC, extensions may be necessary to track specimens when moving between labs. May also be required to track input, outputs and sendaways.</w:t>
      </w:r>
    </w:p>
    <w:tbl>
      <w:tblPr>
        <w:tblStyle w:val="TableGrid"/>
        <w:tblW w:w="0" w:type="auto"/>
        <w:tblLook w:val="04A0" w:firstRow="1" w:lastRow="0" w:firstColumn="1" w:lastColumn="0" w:noHBand="0" w:noVBand="1"/>
      </w:tblPr>
      <w:tblGrid>
        <w:gridCol w:w="9016"/>
      </w:tblGrid>
      <w:tr w:rsidRPr="00E811E7" w:rsidR="00471C9E" w:rsidTr="00310808" w14:paraId="01DE2469" w14:textId="77777777">
        <w:tc>
          <w:tcPr>
            <w:tcW w:w="9016" w:type="dxa"/>
          </w:tcPr>
          <w:p w:rsidRPr="00E811E7" w:rsidR="00471C9E" w:rsidP="00310808" w:rsidRDefault="00471C9E" w14:paraId="1E34CF00" w14:textId="77777777">
            <w:pPr>
              <w:spacing w:after="0"/>
              <w:rPr>
                <w:rFonts w:ascii="Consolas" w:hAnsi="Consolas"/>
                <w:sz w:val="20"/>
                <w:szCs w:val="20"/>
              </w:rPr>
            </w:pPr>
            <w:r w:rsidRPr="00E811E7">
              <w:rPr>
                <w:rFonts w:ascii="Consolas" w:hAnsi="Consolas"/>
                <w:sz w:val="20"/>
                <w:szCs w:val="20"/>
              </w:rPr>
              <w:t xml:space="preserve">PUT </w:t>
            </w:r>
            <w:r>
              <w:rPr>
                <w:rFonts w:ascii="Consolas" w:hAnsi="Consolas"/>
                <w:sz w:val="20"/>
                <w:szCs w:val="20"/>
              </w:rPr>
              <w:t>/GMS</w:t>
            </w:r>
            <w:r w:rsidRPr="00E811E7">
              <w:rPr>
                <w:rFonts w:ascii="Consolas" w:hAnsi="Consolas"/>
                <w:sz w:val="20"/>
                <w:szCs w:val="20"/>
              </w:rPr>
              <w:t>/Specimen/93dc2ddb-9bf6-4c40-8841-799b265d80dd HTTP/1.1</w:t>
            </w:r>
          </w:p>
          <w:p w:rsidRPr="00E811E7" w:rsidR="00471C9E" w:rsidP="00310808" w:rsidRDefault="00471C9E" w14:paraId="6AF6086A" w14:textId="77777777">
            <w:pPr>
              <w:spacing w:after="0"/>
              <w:rPr>
                <w:rFonts w:ascii="Consolas" w:hAnsi="Consolas"/>
                <w:sz w:val="20"/>
                <w:szCs w:val="20"/>
              </w:rPr>
            </w:pPr>
            <w:r w:rsidRPr="00E811E7">
              <w:rPr>
                <w:rFonts w:ascii="Consolas" w:hAnsi="Consolas"/>
                <w:sz w:val="20"/>
                <w:szCs w:val="20"/>
              </w:rPr>
              <w:t xml:space="preserve">Host: </w:t>
            </w:r>
            <w:r>
              <w:rPr>
                <w:rFonts w:ascii="Consolas" w:hAnsi="Consolas"/>
                <w:sz w:val="20"/>
                <w:szCs w:val="20"/>
              </w:rPr>
              <w:t>api.service.nhs.uk</w:t>
            </w:r>
          </w:p>
          <w:p w:rsidRPr="00E811E7" w:rsidR="00471C9E" w:rsidP="00310808" w:rsidRDefault="00471C9E" w14:paraId="7BADCD67" w14:textId="77777777">
            <w:pPr>
              <w:spacing w:after="0"/>
              <w:rPr>
                <w:rFonts w:ascii="Consolas" w:hAnsi="Consolas"/>
                <w:sz w:val="20"/>
                <w:szCs w:val="20"/>
              </w:rPr>
            </w:pPr>
            <w:r w:rsidRPr="00E811E7">
              <w:rPr>
                <w:rFonts w:ascii="Consolas" w:hAnsi="Consolas"/>
                <w:sz w:val="20"/>
                <w:szCs w:val="20"/>
              </w:rPr>
              <w:t>Content-Type: application/json</w:t>
            </w:r>
          </w:p>
          <w:p w:rsidRPr="00E811E7" w:rsidR="00471C9E" w:rsidP="00310808" w:rsidRDefault="00471C9E" w14:paraId="55ADF535" w14:textId="77777777">
            <w:pPr>
              <w:spacing w:after="0"/>
              <w:rPr>
                <w:rFonts w:ascii="Consolas" w:hAnsi="Consolas"/>
                <w:sz w:val="20"/>
                <w:szCs w:val="20"/>
              </w:rPr>
            </w:pPr>
            <w:r w:rsidRPr="00E811E7">
              <w:rPr>
                <w:rFonts w:ascii="Consolas" w:hAnsi="Consolas"/>
                <w:sz w:val="20"/>
                <w:szCs w:val="20"/>
              </w:rPr>
              <w:t>Content-Length: 3885</w:t>
            </w:r>
          </w:p>
          <w:p w:rsidRPr="00E811E7" w:rsidR="00471C9E" w:rsidP="00310808" w:rsidRDefault="00471C9E" w14:paraId="0DA4D7C9" w14:textId="77777777">
            <w:pPr>
              <w:spacing w:after="0"/>
              <w:rPr>
                <w:rFonts w:ascii="Consolas" w:hAnsi="Consolas"/>
                <w:sz w:val="20"/>
                <w:szCs w:val="20"/>
              </w:rPr>
            </w:pPr>
          </w:p>
          <w:p w:rsidRPr="00E811E7" w:rsidR="00471C9E" w:rsidP="00310808" w:rsidRDefault="00471C9E" w14:paraId="07F6F238" w14:textId="77777777">
            <w:pPr>
              <w:spacing w:after="0"/>
              <w:rPr>
                <w:rFonts w:ascii="Consolas" w:hAnsi="Consolas"/>
                <w:sz w:val="20"/>
                <w:szCs w:val="20"/>
              </w:rPr>
            </w:pPr>
            <w:r w:rsidRPr="00E811E7">
              <w:rPr>
                <w:rFonts w:ascii="Consolas" w:hAnsi="Consolas"/>
                <w:sz w:val="20"/>
                <w:szCs w:val="20"/>
              </w:rPr>
              <w:t>{</w:t>
            </w:r>
          </w:p>
          <w:p w:rsidRPr="00E811E7" w:rsidR="00471C9E" w:rsidP="00310808" w:rsidRDefault="00471C9E" w14:paraId="27B70AAA" w14:textId="77777777">
            <w:pPr>
              <w:spacing w:after="0"/>
              <w:rPr>
                <w:rFonts w:ascii="Consolas" w:hAnsi="Consolas"/>
                <w:sz w:val="20"/>
                <w:szCs w:val="20"/>
              </w:rPr>
            </w:pPr>
            <w:r w:rsidRPr="00E811E7">
              <w:rPr>
                <w:rFonts w:ascii="Consolas" w:hAnsi="Consolas"/>
                <w:sz w:val="20"/>
                <w:szCs w:val="20"/>
              </w:rPr>
              <w:t xml:space="preserve">    "resourceType": "Specimen",</w:t>
            </w:r>
          </w:p>
          <w:p w:rsidRPr="00E811E7" w:rsidR="00471C9E" w:rsidP="00310808" w:rsidRDefault="00471C9E" w14:paraId="3420D7B4" w14:textId="77777777">
            <w:pPr>
              <w:spacing w:after="0"/>
              <w:rPr>
                <w:rFonts w:ascii="Consolas" w:hAnsi="Consolas"/>
                <w:sz w:val="20"/>
                <w:szCs w:val="20"/>
              </w:rPr>
            </w:pPr>
            <w:r w:rsidRPr="00E811E7">
              <w:rPr>
                <w:rFonts w:ascii="Consolas" w:hAnsi="Consolas"/>
                <w:sz w:val="20"/>
                <w:szCs w:val="20"/>
              </w:rPr>
              <w:t xml:space="preserve">    "id": "93dc2ddb-9bf6-4c40-8841-799b265d80dd",</w:t>
            </w:r>
          </w:p>
          <w:p w:rsidRPr="00E811E7" w:rsidR="00471C9E" w:rsidP="00310808" w:rsidRDefault="00471C9E" w14:paraId="6AFFD3DA" w14:textId="77777777">
            <w:pPr>
              <w:spacing w:after="0"/>
              <w:rPr>
                <w:rFonts w:ascii="Consolas" w:hAnsi="Consolas"/>
                <w:sz w:val="20"/>
                <w:szCs w:val="20"/>
              </w:rPr>
            </w:pPr>
            <w:r w:rsidRPr="00E811E7">
              <w:rPr>
                <w:rFonts w:ascii="Consolas" w:hAnsi="Consolas"/>
                <w:sz w:val="20"/>
                <w:szCs w:val="20"/>
              </w:rPr>
              <w:t xml:space="preserve">    "text": {</w:t>
            </w:r>
          </w:p>
          <w:p w:rsidRPr="00E811E7" w:rsidR="00471C9E" w:rsidP="00310808" w:rsidRDefault="00471C9E" w14:paraId="736F4CA0" w14:textId="77777777">
            <w:pPr>
              <w:spacing w:after="0"/>
              <w:rPr>
                <w:rFonts w:ascii="Consolas" w:hAnsi="Consolas"/>
                <w:sz w:val="20"/>
                <w:szCs w:val="20"/>
              </w:rPr>
            </w:pPr>
            <w:r w:rsidRPr="00E811E7">
              <w:rPr>
                <w:rFonts w:ascii="Consolas" w:hAnsi="Consolas"/>
                <w:sz w:val="20"/>
                <w:szCs w:val="20"/>
              </w:rPr>
              <w:t xml:space="preserve">        "status": "generated",</w:t>
            </w:r>
          </w:p>
          <w:p w:rsidRPr="00E811E7" w:rsidR="00471C9E" w:rsidP="00310808" w:rsidRDefault="00471C9E" w14:paraId="0FDB8ED6" w14:textId="77777777">
            <w:pPr>
              <w:spacing w:after="0"/>
              <w:rPr>
                <w:rFonts w:ascii="Consolas" w:hAnsi="Consolas"/>
                <w:sz w:val="20"/>
                <w:szCs w:val="20"/>
              </w:rPr>
            </w:pPr>
            <w:r w:rsidRPr="00E811E7">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E811E7" w:rsidR="00471C9E" w:rsidP="00310808" w:rsidRDefault="00471C9E" w14:paraId="75037331"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20671BA2" w14:textId="77777777">
            <w:pPr>
              <w:spacing w:after="0"/>
              <w:rPr>
                <w:rFonts w:ascii="Consolas" w:hAnsi="Consolas"/>
                <w:sz w:val="20"/>
                <w:szCs w:val="20"/>
              </w:rPr>
            </w:pPr>
            <w:r w:rsidRPr="00E811E7">
              <w:rPr>
                <w:rFonts w:ascii="Consolas" w:hAnsi="Consolas"/>
                <w:sz w:val="20"/>
                <w:szCs w:val="20"/>
              </w:rPr>
              <w:t xml:space="preserve">    "identifier": [</w:t>
            </w:r>
          </w:p>
          <w:p w:rsidRPr="00E811E7" w:rsidR="00471C9E" w:rsidP="00310808" w:rsidRDefault="00471C9E" w14:paraId="2E9BE102"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2D13C452" w14:textId="77777777">
            <w:pPr>
              <w:spacing w:after="0"/>
              <w:rPr>
                <w:rFonts w:ascii="Consolas" w:hAnsi="Consolas"/>
                <w:sz w:val="20"/>
                <w:szCs w:val="20"/>
              </w:rPr>
            </w:pPr>
            <w:r w:rsidRPr="00E811E7">
              <w:rPr>
                <w:rFonts w:ascii="Consolas" w:hAnsi="Consolas"/>
                <w:sz w:val="20"/>
                <w:szCs w:val="20"/>
              </w:rPr>
              <w:t xml:space="preserve">            "system": "https://www.christie.nhs.uk/path",</w:t>
            </w:r>
          </w:p>
          <w:p w:rsidRPr="00E811E7" w:rsidR="00471C9E" w:rsidP="00310808" w:rsidRDefault="00471C9E" w14:paraId="6A5F5946" w14:textId="77777777">
            <w:pPr>
              <w:spacing w:after="0"/>
              <w:rPr>
                <w:rFonts w:ascii="Consolas" w:hAnsi="Consolas"/>
                <w:sz w:val="20"/>
                <w:szCs w:val="20"/>
              </w:rPr>
            </w:pPr>
            <w:r w:rsidRPr="00E811E7">
              <w:rPr>
                <w:rFonts w:ascii="Consolas" w:hAnsi="Consolas"/>
                <w:sz w:val="20"/>
                <w:szCs w:val="20"/>
              </w:rPr>
              <w:t xml:space="preserve">            "value": "Spec123456"</w:t>
            </w:r>
          </w:p>
          <w:p w:rsidRPr="00E811E7" w:rsidR="00471C9E" w:rsidP="00310808" w:rsidRDefault="00471C9E" w14:paraId="66F0CA50"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3E8E50E1"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4C19E34" w14:textId="77777777">
            <w:pPr>
              <w:spacing w:after="0"/>
              <w:rPr>
                <w:rFonts w:ascii="Consolas" w:hAnsi="Consolas"/>
                <w:sz w:val="20"/>
                <w:szCs w:val="20"/>
              </w:rPr>
            </w:pPr>
            <w:r w:rsidRPr="00E811E7">
              <w:rPr>
                <w:rFonts w:ascii="Consolas" w:hAnsi="Consolas"/>
                <w:sz w:val="20"/>
                <w:szCs w:val="20"/>
              </w:rPr>
              <w:t xml:space="preserve">    "status": "available",</w:t>
            </w:r>
          </w:p>
          <w:p w:rsidRPr="00E811E7" w:rsidR="00471C9E" w:rsidP="00310808" w:rsidRDefault="00471C9E" w14:paraId="42DF2242" w14:textId="77777777">
            <w:pPr>
              <w:spacing w:after="0"/>
              <w:rPr>
                <w:rFonts w:ascii="Consolas" w:hAnsi="Consolas"/>
                <w:sz w:val="20"/>
                <w:szCs w:val="20"/>
              </w:rPr>
            </w:pPr>
            <w:r w:rsidRPr="00E811E7">
              <w:rPr>
                <w:rFonts w:ascii="Consolas" w:hAnsi="Consolas"/>
                <w:sz w:val="20"/>
                <w:szCs w:val="20"/>
              </w:rPr>
              <w:t xml:space="preserve">    "type": {</w:t>
            </w:r>
          </w:p>
          <w:p w:rsidRPr="00E811E7" w:rsidR="00471C9E" w:rsidP="00310808" w:rsidRDefault="00471C9E" w14:paraId="05321113" w14:textId="77777777">
            <w:pPr>
              <w:spacing w:after="0"/>
              <w:rPr>
                <w:rFonts w:ascii="Consolas" w:hAnsi="Consolas"/>
                <w:sz w:val="20"/>
                <w:szCs w:val="20"/>
              </w:rPr>
            </w:pPr>
            <w:r w:rsidRPr="00E811E7">
              <w:rPr>
                <w:rFonts w:ascii="Consolas" w:hAnsi="Consolas"/>
                <w:sz w:val="20"/>
                <w:szCs w:val="20"/>
              </w:rPr>
              <w:lastRenderedPageBreak/>
              <w:t xml:space="preserve">        "coding": [</w:t>
            </w:r>
          </w:p>
          <w:p w:rsidRPr="00E811E7" w:rsidR="00471C9E" w:rsidP="00310808" w:rsidRDefault="00471C9E" w14:paraId="6CC5CA3C"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AEC52CF" w14:textId="77777777">
            <w:pPr>
              <w:spacing w:after="0"/>
              <w:rPr>
                <w:rFonts w:ascii="Consolas" w:hAnsi="Consolas"/>
                <w:sz w:val="20"/>
                <w:szCs w:val="20"/>
              </w:rPr>
            </w:pPr>
            <w:r w:rsidRPr="00E811E7">
              <w:rPr>
                <w:rFonts w:ascii="Consolas" w:hAnsi="Consolas"/>
                <w:sz w:val="20"/>
                <w:szCs w:val="20"/>
              </w:rPr>
              <w:t xml:space="preserve">                "system": "http://snomed.info/sct",</w:t>
            </w:r>
          </w:p>
          <w:p w:rsidRPr="00E811E7" w:rsidR="00471C9E" w:rsidP="00310808" w:rsidRDefault="00471C9E" w14:paraId="5731C882" w14:textId="77777777">
            <w:pPr>
              <w:spacing w:after="0"/>
              <w:rPr>
                <w:rFonts w:ascii="Consolas" w:hAnsi="Consolas"/>
                <w:sz w:val="20"/>
                <w:szCs w:val="20"/>
              </w:rPr>
            </w:pPr>
            <w:r w:rsidRPr="00E811E7">
              <w:rPr>
                <w:rFonts w:ascii="Consolas" w:hAnsi="Consolas"/>
                <w:sz w:val="20"/>
                <w:szCs w:val="20"/>
              </w:rPr>
              <w:t xml:space="preserve">                "code": "87612001",</w:t>
            </w:r>
          </w:p>
          <w:p w:rsidRPr="00E811E7" w:rsidR="00471C9E" w:rsidP="00310808" w:rsidRDefault="00471C9E" w14:paraId="2BE60010" w14:textId="77777777">
            <w:pPr>
              <w:spacing w:after="0"/>
              <w:rPr>
                <w:rFonts w:ascii="Consolas" w:hAnsi="Consolas"/>
                <w:sz w:val="20"/>
                <w:szCs w:val="20"/>
              </w:rPr>
            </w:pPr>
            <w:r w:rsidRPr="00E811E7">
              <w:rPr>
                <w:rFonts w:ascii="Consolas" w:hAnsi="Consolas"/>
                <w:sz w:val="20"/>
                <w:szCs w:val="20"/>
              </w:rPr>
              <w:t xml:space="preserve">                "display": "Blood (substance)"</w:t>
            </w:r>
          </w:p>
          <w:p w:rsidRPr="00E811E7" w:rsidR="00471C9E" w:rsidP="00310808" w:rsidRDefault="00471C9E" w14:paraId="319D41A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8ED57D8"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44FFD0B"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BAB6756" w14:textId="77777777">
            <w:pPr>
              <w:spacing w:after="0"/>
              <w:rPr>
                <w:rFonts w:ascii="Consolas" w:hAnsi="Consolas"/>
                <w:sz w:val="20"/>
                <w:szCs w:val="20"/>
              </w:rPr>
            </w:pPr>
            <w:r w:rsidRPr="00E811E7">
              <w:rPr>
                <w:rFonts w:ascii="Consolas" w:hAnsi="Consolas"/>
                <w:sz w:val="20"/>
                <w:szCs w:val="20"/>
              </w:rPr>
              <w:t xml:space="preserve">    "subject": {</w:t>
            </w:r>
          </w:p>
          <w:p w:rsidRPr="00E811E7" w:rsidR="00471C9E" w:rsidP="00310808" w:rsidRDefault="00471C9E" w14:paraId="09A82E01" w14:textId="77777777">
            <w:pPr>
              <w:spacing w:after="0"/>
              <w:rPr>
                <w:rFonts w:ascii="Consolas" w:hAnsi="Consolas"/>
                <w:sz w:val="20"/>
                <w:szCs w:val="20"/>
              </w:rPr>
            </w:pPr>
            <w:r w:rsidRPr="00E811E7">
              <w:rPr>
                <w:rFonts w:ascii="Consolas" w:hAnsi="Consolas"/>
                <w:sz w:val="20"/>
                <w:szCs w:val="20"/>
              </w:rPr>
              <w:t xml:space="preserve">        "reference": "https://</w:t>
            </w:r>
            <w:r>
              <w:rPr>
                <w:rFonts w:ascii="Consolas" w:hAnsi="Consolas"/>
                <w:sz w:val="20"/>
                <w:szCs w:val="20"/>
              </w:rPr>
              <w:t>api.service.nhs.uk</w:t>
            </w:r>
            <w:r w:rsidRPr="00E811E7">
              <w:rPr>
                <w:rFonts w:ascii="Consolas" w:hAnsi="Consolas"/>
                <w:sz w:val="20"/>
                <w:szCs w:val="20"/>
              </w:rPr>
              <w:t>/Patient/f52cae9c-81eb-422c-be58-8363e72144aa"</w:t>
            </w:r>
          </w:p>
          <w:p w:rsidRPr="00E811E7" w:rsidR="00471C9E" w:rsidP="00310808" w:rsidRDefault="00471C9E" w14:paraId="13F9951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8D933B9" w14:textId="77777777">
            <w:pPr>
              <w:spacing w:after="0"/>
              <w:rPr>
                <w:rFonts w:ascii="Consolas" w:hAnsi="Consolas"/>
                <w:sz w:val="20"/>
                <w:szCs w:val="20"/>
              </w:rPr>
            </w:pPr>
            <w:r w:rsidRPr="00E811E7">
              <w:rPr>
                <w:rFonts w:ascii="Consolas" w:hAnsi="Consolas"/>
                <w:sz w:val="20"/>
                <w:szCs w:val="20"/>
              </w:rPr>
              <w:t xml:space="preserve">    "receivedTime": "2022-07-13T09:00:00Z",</w:t>
            </w:r>
          </w:p>
          <w:p w:rsidRPr="00E811E7" w:rsidR="00471C9E" w:rsidP="00310808" w:rsidRDefault="00471C9E" w14:paraId="6FA22C07" w14:textId="77777777">
            <w:pPr>
              <w:spacing w:after="0"/>
              <w:rPr>
                <w:rFonts w:ascii="Consolas" w:hAnsi="Consolas"/>
                <w:sz w:val="20"/>
                <w:szCs w:val="20"/>
              </w:rPr>
            </w:pPr>
            <w:r w:rsidRPr="00E811E7">
              <w:rPr>
                <w:rFonts w:ascii="Consolas" w:hAnsi="Consolas"/>
                <w:sz w:val="20"/>
                <w:szCs w:val="20"/>
              </w:rPr>
              <w:t xml:space="preserve">    "request": [</w:t>
            </w:r>
          </w:p>
          <w:p w:rsidRPr="00E811E7" w:rsidR="00471C9E" w:rsidP="00310808" w:rsidRDefault="00471C9E" w14:paraId="3B7FF0FE"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364D2235" w14:textId="77777777">
            <w:pPr>
              <w:spacing w:after="0"/>
              <w:rPr>
                <w:rFonts w:ascii="Consolas" w:hAnsi="Consolas"/>
                <w:sz w:val="20"/>
                <w:szCs w:val="20"/>
              </w:rPr>
            </w:pPr>
            <w:r w:rsidRPr="00E811E7">
              <w:rPr>
                <w:rFonts w:ascii="Consolas" w:hAnsi="Consolas"/>
                <w:sz w:val="20"/>
                <w:szCs w:val="20"/>
              </w:rPr>
              <w:t xml:space="preserve">            "reference": "https://</w:t>
            </w:r>
            <w:r>
              <w:rPr>
                <w:rFonts w:ascii="Consolas" w:hAnsi="Consolas"/>
                <w:sz w:val="20"/>
                <w:szCs w:val="20"/>
              </w:rPr>
              <w:t>api.service.nhs.uk</w:t>
            </w:r>
            <w:r w:rsidRPr="00E811E7">
              <w:rPr>
                <w:rFonts w:ascii="Consolas" w:hAnsi="Consolas"/>
                <w:sz w:val="20"/>
                <w:szCs w:val="20"/>
              </w:rPr>
              <w:t>/ServiceRequest/28d5eb89-8479-44e7-bc63-66d669949a75"</w:t>
            </w:r>
          </w:p>
          <w:p w:rsidRPr="00E811E7" w:rsidR="00471C9E" w:rsidP="00310808" w:rsidRDefault="00471C9E" w14:paraId="48260E3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6FD22D5"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82E3C10" w14:textId="77777777">
            <w:pPr>
              <w:spacing w:after="0"/>
              <w:rPr>
                <w:rFonts w:ascii="Consolas" w:hAnsi="Consolas"/>
                <w:sz w:val="20"/>
                <w:szCs w:val="20"/>
              </w:rPr>
            </w:pPr>
            <w:r w:rsidRPr="00E811E7">
              <w:rPr>
                <w:rFonts w:ascii="Consolas" w:hAnsi="Consolas"/>
                <w:sz w:val="20"/>
                <w:szCs w:val="20"/>
              </w:rPr>
              <w:t xml:space="preserve">    "collection": {</w:t>
            </w:r>
          </w:p>
          <w:p w:rsidRPr="00E811E7" w:rsidR="00471C9E" w:rsidP="00310808" w:rsidRDefault="00471C9E" w14:paraId="50C32739" w14:textId="77777777">
            <w:pPr>
              <w:spacing w:after="0"/>
              <w:rPr>
                <w:rFonts w:ascii="Consolas" w:hAnsi="Consolas"/>
                <w:sz w:val="20"/>
                <w:szCs w:val="20"/>
              </w:rPr>
            </w:pPr>
            <w:r w:rsidRPr="00E811E7">
              <w:rPr>
                <w:rFonts w:ascii="Consolas" w:hAnsi="Consolas"/>
                <w:sz w:val="20"/>
                <w:szCs w:val="20"/>
              </w:rPr>
              <w:t xml:space="preserve">        "collector": {</w:t>
            </w:r>
          </w:p>
          <w:p w:rsidRPr="00E811E7" w:rsidR="00471C9E" w:rsidP="00310808" w:rsidRDefault="00471C9E" w14:paraId="69C4A7BF" w14:textId="77777777">
            <w:pPr>
              <w:spacing w:after="0"/>
              <w:rPr>
                <w:rFonts w:ascii="Consolas" w:hAnsi="Consolas"/>
                <w:sz w:val="20"/>
                <w:szCs w:val="20"/>
              </w:rPr>
            </w:pPr>
            <w:r w:rsidRPr="00E811E7">
              <w:rPr>
                <w:rFonts w:ascii="Consolas" w:hAnsi="Consolas"/>
                <w:sz w:val="20"/>
                <w:szCs w:val="20"/>
              </w:rPr>
              <w:t xml:space="preserve">            "reference": "https://</w:t>
            </w:r>
            <w:r>
              <w:rPr>
                <w:rFonts w:ascii="Consolas" w:hAnsi="Consolas"/>
                <w:sz w:val="20"/>
                <w:szCs w:val="20"/>
              </w:rPr>
              <w:t>api.service.nhs.uk</w:t>
            </w:r>
            <w:r w:rsidRPr="00E811E7">
              <w:rPr>
                <w:rFonts w:ascii="Consolas" w:hAnsi="Consolas"/>
                <w:sz w:val="20"/>
                <w:szCs w:val="20"/>
              </w:rPr>
              <w:t>/Practitioner/2e524d4b-477f-465c-a29c-ad9655d7c4f2"</w:t>
            </w:r>
          </w:p>
          <w:p w:rsidRPr="00E811E7" w:rsidR="00471C9E" w:rsidP="00310808" w:rsidRDefault="00471C9E" w14:paraId="386435C2"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76F387A" w14:textId="77777777">
            <w:pPr>
              <w:spacing w:after="0"/>
              <w:rPr>
                <w:rFonts w:ascii="Consolas" w:hAnsi="Consolas"/>
                <w:sz w:val="20"/>
                <w:szCs w:val="20"/>
              </w:rPr>
            </w:pPr>
            <w:r w:rsidRPr="00E811E7">
              <w:rPr>
                <w:rFonts w:ascii="Consolas" w:hAnsi="Consolas"/>
                <w:sz w:val="20"/>
                <w:szCs w:val="20"/>
              </w:rPr>
              <w:t xml:space="preserve">        "collectedDateTime": "2022-07-11T09:00:00Z",</w:t>
            </w:r>
          </w:p>
          <w:p w:rsidRPr="00E811E7" w:rsidR="00471C9E" w:rsidP="00310808" w:rsidRDefault="00471C9E" w14:paraId="00D69AD5" w14:textId="77777777">
            <w:pPr>
              <w:spacing w:after="0"/>
              <w:rPr>
                <w:rFonts w:ascii="Consolas" w:hAnsi="Consolas"/>
                <w:sz w:val="20"/>
                <w:szCs w:val="20"/>
              </w:rPr>
            </w:pPr>
            <w:r w:rsidRPr="00E811E7">
              <w:rPr>
                <w:rFonts w:ascii="Consolas" w:hAnsi="Consolas"/>
                <w:sz w:val="20"/>
                <w:szCs w:val="20"/>
              </w:rPr>
              <w:t xml:space="preserve">        "quantity": {</w:t>
            </w:r>
          </w:p>
          <w:p w:rsidRPr="00E811E7" w:rsidR="00471C9E" w:rsidP="00310808" w:rsidRDefault="00471C9E" w14:paraId="43FE9041" w14:textId="77777777">
            <w:pPr>
              <w:spacing w:after="0"/>
              <w:rPr>
                <w:rFonts w:ascii="Consolas" w:hAnsi="Consolas"/>
                <w:sz w:val="20"/>
                <w:szCs w:val="20"/>
              </w:rPr>
            </w:pPr>
            <w:r w:rsidRPr="00E811E7">
              <w:rPr>
                <w:rFonts w:ascii="Consolas" w:hAnsi="Consolas"/>
                <w:sz w:val="20"/>
                <w:szCs w:val="20"/>
              </w:rPr>
              <w:t xml:space="preserve">            "system": "http://unitsofmeasure.org",</w:t>
            </w:r>
          </w:p>
          <w:p w:rsidRPr="00E811E7" w:rsidR="00471C9E" w:rsidP="00310808" w:rsidRDefault="00471C9E" w14:paraId="17F0F445" w14:textId="77777777">
            <w:pPr>
              <w:spacing w:after="0"/>
              <w:rPr>
                <w:rFonts w:ascii="Consolas" w:hAnsi="Consolas"/>
                <w:sz w:val="20"/>
                <w:szCs w:val="20"/>
              </w:rPr>
            </w:pPr>
            <w:r w:rsidRPr="00E811E7">
              <w:rPr>
                <w:rFonts w:ascii="Consolas" w:hAnsi="Consolas"/>
                <w:sz w:val="20"/>
                <w:szCs w:val="20"/>
              </w:rPr>
              <w:t xml:space="preserve">            "code": "mL",</w:t>
            </w:r>
          </w:p>
          <w:p w:rsidRPr="00E811E7" w:rsidR="00471C9E" w:rsidP="00310808" w:rsidRDefault="00471C9E" w14:paraId="11D7B42A" w14:textId="77777777">
            <w:pPr>
              <w:spacing w:after="0"/>
              <w:rPr>
                <w:rFonts w:ascii="Consolas" w:hAnsi="Consolas"/>
                <w:sz w:val="20"/>
                <w:szCs w:val="20"/>
              </w:rPr>
            </w:pPr>
            <w:r w:rsidRPr="00E811E7">
              <w:rPr>
                <w:rFonts w:ascii="Consolas" w:hAnsi="Consolas"/>
                <w:sz w:val="20"/>
                <w:szCs w:val="20"/>
              </w:rPr>
              <w:t xml:space="preserve">            "value": 2.5</w:t>
            </w:r>
          </w:p>
          <w:p w:rsidRPr="00E811E7" w:rsidR="00471C9E" w:rsidP="00310808" w:rsidRDefault="00471C9E" w14:paraId="1B277279"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535F3CCF" w14:textId="77777777">
            <w:pPr>
              <w:spacing w:after="0"/>
              <w:rPr>
                <w:rFonts w:ascii="Consolas" w:hAnsi="Consolas"/>
                <w:sz w:val="20"/>
                <w:szCs w:val="20"/>
              </w:rPr>
            </w:pPr>
            <w:r w:rsidRPr="00E811E7">
              <w:rPr>
                <w:rFonts w:ascii="Consolas" w:hAnsi="Consolas"/>
                <w:sz w:val="20"/>
                <w:szCs w:val="20"/>
              </w:rPr>
              <w:t xml:space="preserve">        "method": {</w:t>
            </w:r>
          </w:p>
          <w:p w:rsidRPr="00E811E7" w:rsidR="00471C9E" w:rsidP="00310808" w:rsidRDefault="00471C9E" w14:paraId="07ACBB87" w14:textId="77777777">
            <w:pPr>
              <w:spacing w:after="0"/>
              <w:rPr>
                <w:rFonts w:ascii="Consolas" w:hAnsi="Consolas"/>
                <w:sz w:val="20"/>
                <w:szCs w:val="20"/>
              </w:rPr>
            </w:pPr>
            <w:r w:rsidRPr="00E811E7">
              <w:rPr>
                <w:rFonts w:ascii="Consolas" w:hAnsi="Consolas"/>
                <w:sz w:val="20"/>
                <w:szCs w:val="20"/>
              </w:rPr>
              <w:t xml:space="preserve">            "coding": [</w:t>
            </w:r>
          </w:p>
          <w:p w:rsidRPr="00E811E7" w:rsidR="00471C9E" w:rsidP="00310808" w:rsidRDefault="00471C9E" w14:paraId="08A2D3DB"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9A639AB" w14:textId="77777777">
            <w:pPr>
              <w:spacing w:after="0"/>
              <w:rPr>
                <w:rFonts w:ascii="Consolas" w:hAnsi="Consolas"/>
                <w:sz w:val="20"/>
                <w:szCs w:val="20"/>
              </w:rPr>
            </w:pPr>
            <w:r w:rsidRPr="00E811E7">
              <w:rPr>
                <w:rFonts w:ascii="Consolas" w:hAnsi="Consolas"/>
                <w:sz w:val="20"/>
                <w:szCs w:val="20"/>
              </w:rPr>
              <w:t xml:space="preserve">                    "system": "http://snomed.info/sct",</w:t>
            </w:r>
          </w:p>
          <w:p w:rsidRPr="00E811E7" w:rsidR="00471C9E" w:rsidP="00310808" w:rsidRDefault="00471C9E" w14:paraId="28FF4F68" w14:textId="77777777">
            <w:pPr>
              <w:spacing w:after="0"/>
              <w:rPr>
                <w:rFonts w:ascii="Consolas" w:hAnsi="Consolas"/>
                <w:sz w:val="20"/>
                <w:szCs w:val="20"/>
              </w:rPr>
            </w:pPr>
            <w:r w:rsidRPr="00E811E7">
              <w:rPr>
                <w:rFonts w:ascii="Consolas" w:hAnsi="Consolas"/>
                <w:sz w:val="20"/>
                <w:szCs w:val="20"/>
              </w:rPr>
              <w:t xml:space="preserve">                    "code": "129300006",</w:t>
            </w:r>
          </w:p>
          <w:p w:rsidRPr="00E811E7" w:rsidR="00471C9E" w:rsidP="00310808" w:rsidRDefault="00471C9E" w14:paraId="65960D0A" w14:textId="77777777">
            <w:pPr>
              <w:spacing w:after="0"/>
              <w:rPr>
                <w:rFonts w:ascii="Consolas" w:hAnsi="Consolas"/>
                <w:sz w:val="20"/>
                <w:szCs w:val="20"/>
              </w:rPr>
            </w:pPr>
            <w:r w:rsidRPr="00E811E7">
              <w:rPr>
                <w:rFonts w:ascii="Consolas" w:hAnsi="Consolas"/>
                <w:sz w:val="20"/>
                <w:szCs w:val="20"/>
              </w:rPr>
              <w:t xml:space="preserve">                    "display": "Puncture - action"</w:t>
            </w:r>
          </w:p>
          <w:p w:rsidRPr="00E811E7" w:rsidR="00471C9E" w:rsidP="00310808" w:rsidRDefault="00471C9E" w14:paraId="487F24AE"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50AEFE34"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45AE64F"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0E42413D" w14:textId="77777777">
            <w:pPr>
              <w:spacing w:after="0"/>
              <w:rPr>
                <w:rFonts w:ascii="Consolas" w:hAnsi="Consolas"/>
                <w:sz w:val="20"/>
                <w:szCs w:val="20"/>
              </w:rPr>
            </w:pPr>
            <w:r w:rsidRPr="00E811E7">
              <w:rPr>
                <w:rFonts w:ascii="Consolas" w:hAnsi="Consolas"/>
                <w:sz w:val="20"/>
                <w:szCs w:val="20"/>
              </w:rPr>
              <w:t xml:space="preserve">        "bodySite": {</w:t>
            </w:r>
          </w:p>
          <w:p w:rsidRPr="00E811E7" w:rsidR="00471C9E" w:rsidP="00310808" w:rsidRDefault="00471C9E" w14:paraId="1ECD8127" w14:textId="77777777">
            <w:pPr>
              <w:spacing w:after="0"/>
              <w:rPr>
                <w:rFonts w:ascii="Consolas" w:hAnsi="Consolas"/>
                <w:sz w:val="20"/>
                <w:szCs w:val="20"/>
              </w:rPr>
            </w:pPr>
            <w:r w:rsidRPr="00E811E7">
              <w:rPr>
                <w:rFonts w:ascii="Consolas" w:hAnsi="Consolas"/>
                <w:sz w:val="20"/>
                <w:szCs w:val="20"/>
              </w:rPr>
              <w:t xml:space="preserve">            "coding": [</w:t>
            </w:r>
          </w:p>
          <w:p w:rsidRPr="00E811E7" w:rsidR="00471C9E" w:rsidP="00310808" w:rsidRDefault="00471C9E" w14:paraId="4CE06D4A"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58CD8B98" w14:textId="77777777">
            <w:pPr>
              <w:spacing w:after="0"/>
              <w:rPr>
                <w:rFonts w:ascii="Consolas" w:hAnsi="Consolas"/>
                <w:sz w:val="20"/>
                <w:szCs w:val="20"/>
              </w:rPr>
            </w:pPr>
            <w:r w:rsidRPr="00E811E7">
              <w:rPr>
                <w:rFonts w:ascii="Consolas" w:hAnsi="Consolas"/>
                <w:sz w:val="20"/>
                <w:szCs w:val="20"/>
              </w:rPr>
              <w:t xml:space="preserve">                    "system": "http://snomed.info/sct",</w:t>
            </w:r>
          </w:p>
          <w:p w:rsidRPr="00E811E7" w:rsidR="00471C9E" w:rsidP="00310808" w:rsidRDefault="00471C9E" w14:paraId="60712CA5" w14:textId="77777777">
            <w:pPr>
              <w:spacing w:after="0"/>
              <w:rPr>
                <w:rFonts w:ascii="Consolas" w:hAnsi="Consolas"/>
                <w:sz w:val="20"/>
                <w:szCs w:val="20"/>
              </w:rPr>
            </w:pPr>
            <w:r w:rsidRPr="00E811E7">
              <w:rPr>
                <w:rFonts w:ascii="Consolas" w:hAnsi="Consolas"/>
                <w:sz w:val="20"/>
                <w:szCs w:val="20"/>
              </w:rPr>
              <w:t xml:space="preserve">                    "code": "14975008",</w:t>
            </w:r>
          </w:p>
          <w:p w:rsidRPr="00E811E7" w:rsidR="00471C9E" w:rsidP="00310808" w:rsidRDefault="00471C9E" w14:paraId="70CA9B64" w14:textId="77777777">
            <w:pPr>
              <w:spacing w:after="0"/>
              <w:rPr>
                <w:rFonts w:ascii="Consolas" w:hAnsi="Consolas"/>
                <w:sz w:val="20"/>
                <w:szCs w:val="20"/>
              </w:rPr>
            </w:pPr>
            <w:r w:rsidRPr="00E811E7">
              <w:rPr>
                <w:rFonts w:ascii="Consolas" w:hAnsi="Consolas"/>
                <w:sz w:val="20"/>
                <w:szCs w:val="20"/>
              </w:rPr>
              <w:t xml:space="preserve">                    "display": "Forearm structure (body structure)"</w:t>
            </w:r>
          </w:p>
          <w:p w:rsidRPr="00E811E7" w:rsidR="00471C9E" w:rsidP="00310808" w:rsidRDefault="00471C9E" w14:paraId="27B84949"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3E03608"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2B85B9CF"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435F910"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5A0C3DC" w14:textId="77777777">
            <w:pPr>
              <w:spacing w:after="0"/>
              <w:rPr>
                <w:rFonts w:ascii="Consolas" w:hAnsi="Consolas"/>
                <w:sz w:val="20"/>
                <w:szCs w:val="20"/>
              </w:rPr>
            </w:pPr>
            <w:r w:rsidRPr="00E811E7">
              <w:rPr>
                <w:rFonts w:ascii="Consolas" w:hAnsi="Consolas"/>
                <w:sz w:val="20"/>
                <w:szCs w:val="20"/>
              </w:rPr>
              <w:t xml:space="preserve">    "container": [</w:t>
            </w:r>
          </w:p>
          <w:p w:rsidRPr="00E811E7" w:rsidR="00471C9E" w:rsidP="00310808" w:rsidRDefault="00471C9E" w14:paraId="6386C21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3D0A6CD" w14:textId="77777777">
            <w:pPr>
              <w:spacing w:after="0"/>
              <w:rPr>
                <w:rFonts w:ascii="Consolas" w:hAnsi="Consolas"/>
                <w:sz w:val="20"/>
                <w:szCs w:val="20"/>
              </w:rPr>
            </w:pPr>
            <w:r w:rsidRPr="00E811E7">
              <w:rPr>
                <w:rFonts w:ascii="Consolas" w:hAnsi="Consolas"/>
                <w:sz w:val="20"/>
                <w:szCs w:val="20"/>
              </w:rPr>
              <w:t xml:space="preserve">            "identifier": [</w:t>
            </w:r>
          </w:p>
          <w:p w:rsidRPr="00E811E7" w:rsidR="00471C9E" w:rsidP="00310808" w:rsidRDefault="00471C9E" w14:paraId="369BD40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1321C3F2" w14:textId="77777777">
            <w:pPr>
              <w:spacing w:after="0"/>
              <w:rPr>
                <w:rFonts w:ascii="Consolas" w:hAnsi="Consolas"/>
                <w:sz w:val="20"/>
                <w:szCs w:val="20"/>
              </w:rPr>
            </w:pPr>
            <w:r w:rsidRPr="00E811E7">
              <w:rPr>
                <w:rFonts w:ascii="Consolas" w:hAnsi="Consolas"/>
                <w:sz w:val="20"/>
                <w:szCs w:val="20"/>
              </w:rPr>
              <w:t xml:space="preserve">                    "use": "official",</w:t>
            </w:r>
          </w:p>
          <w:p w:rsidRPr="00E811E7" w:rsidR="00471C9E" w:rsidP="00310808" w:rsidRDefault="00471C9E" w14:paraId="1166E59F" w14:textId="77777777">
            <w:pPr>
              <w:spacing w:after="0"/>
              <w:rPr>
                <w:rFonts w:ascii="Consolas" w:hAnsi="Consolas"/>
                <w:sz w:val="20"/>
                <w:szCs w:val="20"/>
              </w:rPr>
            </w:pPr>
            <w:r w:rsidRPr="00E811E7">
              <w:rPr>
                <w:rFonts w:ascii="Consolas" w:hAnsi="Consolas"/>
                <w:sz w:val="20"/>
                <w:szCs w:val="20"/>
              </w:rPr>
              <w:t xml:space="preserve">                    "type": {</w:t>
            </w:r>
          </w:p>
          <w:p w:rsidRPr="00E811E7" w:rsidR="00471C9E" w:rsidP="00310808" w:rsidRDefault="00471C9E" w14:paraId="3383BBE9" w14:textId="77777777">
            <w:pPr>
              <w:spacing w:after="0"/>
              <w:rPr>
                <w:rFonts w:ascii="Consolas" w:hAnsi="Consolas"/>
                <w:sz w:val="20"/>
                <w:szCs w:val="20"/>
              </w:rPr>
            </w:pPr>
            <w:r w:rsidRPr="00E811E7">
              <w:rPr>
                <w:rFonts w:ascii="Consolas" w:hAnsi="Consolas"/>
                <w:sz w:val="20"/>
                <w:szCs w:val="20"/>
              </w:rPr>
              <w:t xml:space="preserve">                        "coding": [</w:t>
            </w:r>
          </w:p>
          <w:p w:rsidRPr="00E811E7" w:rsidR="00471C9E" w:rsidP="00310808" w:rsidRDefault="00471C9E" w14:paraId="5FCCA77E"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9428269" w14:textId="77777777">
            <w:pPr>
              <w:spacing w:after="0"/>
              <w:rPr>
                <w:rFonts w:ascii="Consolas" w:hAnsi="Consolas"/>
                <w:sz w:val="20"/>
                <w:szCs w:val="20"/>
              </w:rPr>
            </w:pPr>
            <w:r w:rsidRPr="00E811E7">
              <w:rPr>
                <w:rFonts w:ascii="Consolas" w:hAnsi="Consolas"/>
                <w:sz w:val="20"/>
                <w:szCs w:val="20"/>
              </w:rPr>
              <w:t xml:space="preserve">                                "system": "http://terminology.hl7.org/CodeSystem/v2-0203",</w:t>
            </w:r>
          </w:p>
          <w:p w:rsidRPr="00E811E7" w:rsidR="00471C9E" w:rsidP="00310808" w:rsidRDefault="00471C9E" w14:paraId="1791D6BB" w14:textId="77777777">
            <w:pPr>
              <w:spacing w:after="0"/>
              <w:rPr>
                <w:rFonts w:ascii="Consolas" w:hAnsi="Consolas"/>
                <w:sz w:val="20"/>
                <w:szCs w:val="20"/>
              </w:rPr>
            </w:pPr>
            <w:r w:rsidRPr="00E811E7">
              <w:rPr>
                <w:rFonts w:ascii="Consolas" w:hAnsi="Consolas"/>
                <w:sz w:val="20"/>
                <w:szCs w:val="20"/>
              </w:rPr>
              <w:lastRenderedPageBreak/>
              <w:t xml:space="preserve">                                "code": "ACSN",</w:t>
            </w:r>
          </w:p>
          <w:p w:rsidRPr="00E811E7" w:rsidR="00471C9E" w:rsidP="00310808" w:rsidRDefault="00471C9E" w14:paraId="50E77C94" w14:textId="77777777">
            <w:pPr>
              <w:spacing w:after="0"/>
              <w:rPr>
                <w:rFonts w:ascii="Consolas" w:hAnsi="Consolas"/>
                <w:sz w:val="20"/>
                <w:szCs w:val="20"/>
              </w:rPr>
            </w:pPr>
            <w:r w:rsidRPr="00E811E7">
              <w:rPr>
                <w:rFonts w:ascii="Consolas" w:hAnsi="Consolas"/>
                <w:sz w:val="20"/>
                <w:szCs w:val="20"/>
              </w:rPr>
              <w:t xml:space="preserve">                                "display": "Accession ID"</w:t>
            </w:r>
          </w:p>
          <w:p w:rsidRPr="00E811E7" w:rsidR="00471C9E" w:rsidP="00310808" w:rsidRDefault="00471C9E" w14:paraId="5BA31FE4"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1C0B5DC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B1936A3"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115216E2" w14:textId="77777777">
            <w:pPr>
              <w:spacing w:after="0"/>
              <w:rPr>
                <w:rFonts w:ascii="Consolas" w:hAnsi="Consolas"/>
                <w:sz w:val="20"/>
                <w:szCs w:val="20"/>
              </w:rPr>
            </w:pPr>
            <w:r w:rsidRPr="00E811E7">
              <w:rPr>
                <w:rFonts w:ascii="Consolas" w:hAnsi="Consolas"/>
                <w:sz w:val="20"/>
                <w:szCs w:val="20"/>
              </w:rPr>
              <w:t xml:space="preserve">                    "system": "https://www.christie.nhs.uk/path",</w:t>
            </w:r>
          </w:p>
          <w:p w:rsidRPr="00E811E7" w:rsidR="00471C9E" w:rsidP="00310808" w:rsidRDefault="00471C9E" w14:paraId="1544A5C2" w14:textId="77777777">
            <w:pPr>
              <w:spacing w:after="0"/>
              <w:rPr>
                <w:rFonts w:ascii="Consolas" w:hAnsi="Consolas"/>
                <w:sz w:val="20"/>
                <w:szCs w:val="20"/>
              </w:rPr>
            </w:pPr>
            <w:r w:rsidRPr="00E811E7">
              <w:rPr>
                <w:rFonts w:ascii="Consolas" w:hAnsi="Consolas"/>
                <w:sz w:val="20"/>
                <w:szCs w:val="20"/>
              </w:rPr>
              <w:t xml:space="preserve">                    "value": "ASCN123456",</w:t>
            </w:r>
          </w:p>
          <w:p w:rsidRPr="00E811E7" w:rsidR="00471C9E" w:rsidP="00310808" w:rsidRDefault="00471C9E" w14:paraId="0597CC29" w14:textId="77777777">
            <w:pPr>
              <w:spacing w:after="0"/>
              <w:rPr>
                <w:rFonts w:ascii="Consolas" w:hAnsi="Consolas"/>
                <w:sz w:val="20"/>
                <w:szCs w:val="20"/>
              </w:rPr>
            </w:pPr>
            <w:r w:rsidRPr="00E811E7">
              <w:rPr>
                <w:rFonts w:ascii="Consolas" w:hAnsi="Consolas"/>
                <w:sz w:val="20"/>
                <w:szCs w:val="20"/>
              </w:rPr>
              <w:t xml:space="preserve">                    "assigner": {</w:t>
            </w:r>
          </w:p>
          <w:p w:rsidRPr="00E811E7" w:rsidR="00471C9E" w:rsidP="00310808" w:rsidRDefault="00471C9E" w14:paraId="2B7FFBB7" w14:textId="77777777">
            <w:pPr>
              <w:spacing w:after="0"/>
              <w:rPr>
                <w:rFonts w:ascii="Consolas" w:hAnsi="Consolas"/>
                <w:sz w:val="20"/>
                <w:szCs w:val="20"/>
              </w:rPr>
            </w:pPr>
            <w:r w:rsidRPr="00E811E7">
              <w:rPr>
                <w:rFonts w:ascii="Consolas" w:hAnsi="Consolas"/>
                <w:sz w:val="20"/>
                <w:szCs w:val="20"/>
              </w:rPr>
              <w:t xml:space="preserve">                        "reference": "https://</w:t>
            </w:r>
            <w:r>
              <w:rPr>
                <w:rFonts w:ascii="Consolas" w:hAnsi="Consolas"/>
                <w:sz w:val="20"/>
                <w:szCs w:val="20"/>
              </w:rPr>
              <w:t>api.service.nhs.uk</w:t>
            </w:r>
            <w:r w:rsidRPr="00E811E7">
              <w:rPr>
                <w:rFonts w:ascii="Consolas" w:hAnsi="Consolas"/>
                <w:sz w:val="20"/>
                <w:szCs w:val="20"/>
              </w:rPr>
              <w:t>/Organization/218067dd-ffd2-4f0f-b0a2-76e199658ac0"</w:t>
            </w:r>
          </w:p>
          <w:p w:rsidRPr="00E811E7" w:rsidR="00471C9E" w:rsidP="00310808" w:rsidRDefault="00471C9E" w14:paraId="67E86582"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598B17BF"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81AED54"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C0F7B6B" w14:textId="77777777">
            <w:pPr>
              <w:spacing w:after="0"/>
              <w:rPr>
                <w:rFonts w:ascii="Consolas" w:hAnsi="Consolas"/>
                <w:sz w:val="20"/>
                <w:szCs w:val="20"/>
              </w:rPr>
            </w:pPr>
            <w:r w:rsidRPr="00E811E7">
              <w:rPr>
                <w:rFonts w:ascii="Consolas" w:hAnsi="Consolas"/>
                <w:sz w:val="20"/>
                <w:szCs w:val="20"/>
              </w:rPr>
              <w:t xml:space="preserve">            "type": {</w:t>
            </w:r>
          </w:p>
          <w:p w:rsidRPr="00E811E7" w:rsidR="00471C9E" w:rsidP="00310808" w:rsidRDefault="00471C9E" w14:paraId="08FE91CA" w14:textId="77777777">
            <w:pPr>
              <w:spacing w:after="0"/>
              <w:rPr>
                <w:rFonts w:ascii="Consolas" w:hAnsi="Consolas"/>
                <w:sz w:val="20"/>
                <w:szCs w:val="20"/>
              </w:rPr>
            </w:pPr>
            <w:r w:rsidRPr="00E811E7">
              <w:rPr>
                <w:rFonts w:ascii="Consolas" w:hAnsi="Consolas"/>
                <w:sz w:val="20"/>
                <w:szCs w:val="20"/>
              </w:rPr>
              <w:t xml:space="preserve">                "coding": [</w:t>
            </w:r>
          </w:p>
          <w:p w:rsidRPr="00E811E7" w:rsidR="00471C9E" w:rsidP="00310808" w:rsidRDefault="00471C9E" w14:paraId="292BA4A9"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0A58BCAB" w14:textId="77777777">
            <w:pPr>
              <w:spacing w:after="0"/>
              <w:rPr>
                <w:rFonts w:ascii="Consolas" w:hAnsi="Consolas"/>
                <w:sz w:val="20"/>
                <w:szCs w:val="20"/>
              </w:rPr>
            </w:pPr>
            <w:r w:rsidRPr="00E811E7">
              <w:rPr>
                <w:rFonts w:ascii="Consolas" w:hAnsi="Consolas"/>
                <w:sz w:val="20"/>
                <w:szCs w:val="20"/>
              </w:rPr>
              <w:t xml:space="preserve">                        "system": "http://snomed.info/sct",</w:t>
            </w:r>
          </w:p>
          <w:p w:rsidRPr="00E811E7" w:rsidR="00471C9E" w:rsidP="00310808" w:rsidRDefault="00471C9E" w14:paraId="094A945C" w14:textId="77777777">
            <w:pPr>
              <w:spacing w:after="0"/>
              <w:rPr>
                <w:rFonts w:ascii="Consolas" w:hAnsi="Consolas"/>
                <w:sz w:val="20"/>
                <w:szCs w:val="20"/>
              </w:rPr>
            </w:pPr>
            <w:r w:rsidRPr="00E811E7">
              <w:rPr>
                <w:rFonts w:ascii="Consolas" w:hAnsi="Consolas"/>
                <w:sz w:val="20"/>
                <w:szCs w:val="20"/>
              </w:rPr>
              <w:t xml:space="preserve">                        "code": "706067003",</w:t>
            </w:r>
          </w:p>
          <w:p w:rsidRPr="00E811E7" w:rsidR="00471C9E" w:rsidP="00310808" w:rsidRDefault="00471C9E" w14:paraId="0D2A55A8" w14:textId="77777777">
            <w:pPr>
              <w:spacing w:after="0"/>
              <w:rPr>
                <w:rFonts w:ascii="Consolas" w:hAnsi="Consolas"/>
                <w:sz w:val="20"/>
                <w:szCs w:val="20"/>
              </w:rPr>
            </w:pPr>
            <w:r w:rsidRPr="00E811E7">
              <w:rPr>
                <w:rFonts w:ascii="Consolas" w:hAnsi="Consolas"/>
                <w:sz w:val="20"/>
                <w:szCs w:val="20"/>
              </w:rPr>
              <w:t xml:space="preserve">                        "display": "Blood collection/transfer device (physical object)"</w:t>
            </w:r>
          </w:p>
          <w:p w:rsidRPr="00E811E7" w:rsidR="00471C9E" w:rsidP="00310808" w:rsidRDefault="00471C9E" w14:paraId="2C24C568"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19B5E32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1D8F842"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2BB8DDAF" w14:textId="77777777">
            <w:pPr>
              <w:spacing w:after="0"/>
              <w:rPr>
                <w:rFonts w:ascii="Consolas" w:hAnsi="Consolas"/>
                <w:sz w:val="20"/>
                <w:szCs w:val="20"/>
              </w:rPr>
            </w:pPr>
            <w:r w:rsidRPr="00E811E7">
              <w:rPr>
                <w:rFonts w:ascii="Consolas" w:hAnsi="Consolas"/>
                <w:sz w:val="20"/>
                <w:szCs w:val="20"/>
              </w:rPr>
              <w:t xml:space="preserve">            "specimenQuantity": {</w:t>
            </w:r>
          </w:p>
          <w:p w:rsidRPr="00E811E7" w:rsidR="00471C9E" w:rsidP="00310808" w:rsidRDefault="00471C9E" w14:paraId="6E1D5704" w14:textId="77777777">
            <w:pPr>
              <w:spacing w:after="0"/>
              <w:rPr>
                <w:rFonts w:ascii="Consolas" w:hAnsi="Consolas"/>
                <w:sz w:val="20"/>
                <w:szCs w:val="20"/>
              </w:rPr>
            </w:pPr>
            <w:r w:rsidRPr="00E811E7">
              <w:rPr>
                <w:rFonts w:ascii="Consolas" w:hAnsi="Consolas"/>
                <w:sz w:val="20"/>
                <w:szCs w:val="20"/>
              </w:rPr>
              <w:t xml:space="preserve">                "system": "http://unitsofmeasure.org",</w:t>
            </w:r>
          </w:p>
          <w:p w:rsidRPr="00E811E7" w:rsidR="00471C9E" w:rsidP="00310808" w:rsidRDefault="00471C9E" w14:paraId="76A0297D" w14:textId="77777777">
            <w:pPr>
              <w:spacing w:after="0"/>
              <w:rPr>
                <w:rFonts w:ascii="Consolas" w:hAnsi="Consolas"/>
                <w:sz w:val="20"/>
                <w:szCs w:val="20"/>
              </w:rPr>
            </w:pPr>
            <w:r w:rsidRPr="00E811E7">
              <w:rPr>
                <w:rFonts w:ascii="Consolas" w:hAnsi="Consolas"/>
                <w:sz w:val="20"/>
                <w:szCs w:val="20"/>
              </w:rPr>
              <w:t xml:space="preserve">                "code": "mL",</w:t>
            </w:r>
          </w:p>
          <w:p w:rsidRPr="00E811E7" w:rsidR="00471C9E" w:rsidP="00310808" w:rsidRDefault="00471C9E" w14:paraId="7964961F" w14:textId="77777777">
            <w:pPr>
              <w:spacing w:after="0"/>
              <w:rPr>
                <w:rFonts w:ascii="Consolas" w:hAnsi="Consolas"/>
                <w:sz w:val="20"/>
                <w:szCs w:val="20"/>
              </w:rPr>
            </w:pPr>
            <w:r w:rsidRPr="00E811E7">
              <w:rPr>
                <w:rFonts w:ascii="Consolas" w:hAnsi="Consolas"/>
                <w:sz w:val="20"/>
                <w:szCs w:val="20"/>
              </w:rPr>
              <w:t xml:space="preserve">                "value": 2.5</w:t>
            </w:r>
          </w:p>
          <w:p w:rsidRPr="00E811E7" w:rsidR="00471C9E" w:rsidP="00310808" w:rsidRDefault="00471C9E" w14:paraId="22E00AE4"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080E886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3093740B"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23D78C4F" w14:textId="77777777">
            <w:pPr>
              <w:spacing w:after="0"/>
              <w:rPr>
                <w:rFonts w:ascii="Consolas" w:hAnsi="Consolas"/>
                <w:sz w:val="20"/>
                <w:szCs w:val="20"/>
              </w:rPr>
            </w:pPr>
            <w:r w:rsidRPr="00E811E7">
              <w:rPr>
                <w:rFonts w:ascii="Consolas" w:hAnsi="Consolas"/>
                <w:sz w:val="20"/>
                <w:szCs w:val="20"/>
              </w:rPr>
              <w:t xml:space="preserve">    "condition": [</w:t>
            </w:r>
          </w:p>
          <w:p w:rsidRPr="00E811E7" w:rsidR="00471C9E" w:rsidP="00310808" w:rsidRDefault="00471C9E" w14:paraId="1F2E8306"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56654C3A" w14:textId="77777777">
            <w:pPr>
              <w:spacing w:after="0"/>
              <w:rPr>
                <w:rFonts w:ascii="Consolas" w:hAnsi="Consolas"/>
                <w:sz w:val="20"/>
                <w:szCs w:val="20"/>
              </w:rPr>
            </w:pPr>
            <w:r w:rsidRPr="00E811E7">
              <w:rPr>
                <w:rFonts w:ascii="Consolas" w:hAnsi="Consolas"/>
                <w:sz w:val="20"/>
                <w:szCs w:val="20"/>
              </w:rPr>
              <w:t xml:space="preserve">            "coding": [</w:t>
            </w:r>
          </w:p>
          <w:p w:rsidRPr="00E811E7" w:rsidR="00471C9E" w:rsidP="00310808" w:rsidRDefault="00471C9E" w14:paraId="072A3F1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7AC4008A" w14:textId="77777777">
            <w:pPr>
              <w:spacing w:after="0"/>
              <w:rPr>
                <w:rFonts w:ascii="Consolas" w:hAnsi="Consolas"/>
                <w:sz w:val="20"/>
                <w:szCs w:val="20"/>
              </w:rPr>
            </w:pPr>
            <w:r w:rsidRPr="00E811E7">
              <w:rPr>
                <w:rFonts w:ascii="Consolas" w:hAnsi="Consolas"/>
                <w:sz w:val="20"/>
                <w:szCs w:val="20"/>
              </w:rPr>
              <w:t xml:space="preserve">                    "system": "http://terminology.hl7.org/CodeSystem/v2-0493",</w:t>
            </w:r>
          </w:p>
          <w:p w:rsidRPr="00E811E7" w:rsidR="00471C9E" w:rsidP="00310808" w:rsidRDefault="00471C9E" w14:paraId="4C55B980" w14:textId="77777777">
            <w:pPr>
              <w:spacing w:after="0"/>
              <w:rPr>
                <w:rFonts w:ascii="Consolas" w:hAnsi="Consolas"/>
                <w:sz w:val="20"/>
                <w:szCs w:val="20"/>
              </w:rPr>
            </w:pPr>
            <w:r w:rsidRPr="00E811E7">
              <w:rPr>
                <w:rFonts w:ascii="Consolas" w:hAnsi="Consolas"/>
                <w:sz w:val="20"/>
                <w:szCs w:val="20"/>
              </w:rPr>
              <w:t xml:space="preserve">                    "code": "CFU",</w:t>
            </w:r>
          </w:p>
          <w:p w:rsidRPr="00E811E7" w:rsidR="00471C9E" w:rsidP="00310808" w:rsidRDefault="00471C9E" w14:paraId="0FBA37A6" w14:textId="77777777">
            <w:pPr>
              <w:spacing w:after="0"/>
              <w:rPr>
                <w:rFonts w:ascii="Consolas" w:hAnsi="Consolas"/>
                <w:sz w:val="20"/>
                <w:szCs w:val="20"/>
              </w:rPr>
            </w:pPr>
            <w:r w:rsidRPr="00E811E7">
              <w:rPr>
                <w:rFonts w:ascii="Consolas" w:hAnsi="Consolas"/>
                <w:sz w:val="20"/>
                <w:szCs w:val="20"/>
              </w:rPr>
              <w:t xml:space="preserve">                    "display": "Centrifuged"</w:t>
            </w:r>
          </w:p>
          <w:p w:rsidRPr="00E811E7" w:rsidR="00471C9E" w:rsidP="00310808" w:rsidRDefault="00471C9E" w14:paraId="75F58E1A"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859817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CC996F7"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CB1538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69DF2F8C" w14:textId="77777777">
            <w:pPr>
              <w:spacing w:after="0"/>
              <w:rPr>
                <w:rFonts w:ascii="Consolas" w:hAnsi="Consolas"/>
                <w:sz w:val="20"/>
                <w:szCs w:val="20"/>
              </w:rPr>
            </w:pPr>
            <w:r w:rsidRPr="00E811E7">
              <w:rPr>
                <w:rFonts w:ascii="Consolas" w:hAnsi="Consolas"/>
                <w:sz w:val="20"/>
                <w:szCs w:val="20"/>
              </w:rPr>
              <w:t xml:space="preserve">    "meta": {</w:t>
            </w:r>
          </w:p>
          <w:p w:rsidRPr="00E811E7" w:rsidR="00471C9E" w:rsidP="00310808" w:rsidRDefault="00471C9E" w14:paraId="322FFA48" w14:textId="77777777">
            <w:pPr>
              <w:spacing w:after="0"/>
              <w:rPr>
                <w:rFonts w:ascii="Consolas" w:hAnsi="Consolas"/>
                <w:sz w:val="20"/>
                <w:szCs w:val="20"/>
              </w:rPr>
            </w:pPr>
            <w:r w:rsidRPr="00E811E7">
              <w:rPr>
                <w:rFonts w:ascii="Consolas" w:hAnsi="Consolas"/>
                <w:sz w:val="20"/>
                <w:szCs w:val="20"/>
              </w:rPr>
              <w:t xml:space="preserve">        "versionId": "d5c02230-e458-4707-9b57-5f9a1f89db41",</w:t>
            </w:r>
          </w:p>
          <w:p w:rsidRPr="00E811E7" w:rsidR="00471C9E" w:rsidP="00310808" w:rsidRDefault="00471C9E" w14:paraId="75A16FA0" w14:textId="77777777">
            <w:pPr>
              <w:spacing w:after="0"/>
              <w:rPr>
                <w:rFonts w:ascii="Consolas" w:hAnsi="Consolas"/>
                <w:sz w:val="20"/>
                <w:szCs w:val="20"/>
              </w:rPr>
            </w:pPr>
            <w:r w:rsidRPr="00E811E7">
              <w:rPr>
                <w:rFonts w:ascii="Consolas" w:hAnsi="Consolas"/>
                <w:sz w:val="20"/>
                <w:szCs w:val="20"/>
              </w:rPr>
              <w:t xml:space="preserve">        "lastUpdated": "2022-08-02T12:55:36.450+00:00"</w:t>
            </w:r>
          </w:p>
          <w:p w:rsidRPr="00E811E7" w:rsidR="00471C9E" w:rsidP="00310808" w:rsidRDefault="00471C9E" w14:paraId="4D44344D" w14:textId="77777777">
            <w:pPr>
              <w:spacing w:after="0"/>
              <w:rPr>
                <w:rFonts w:ascii="Consolas" w:hAnsi="Consolas"/>
                <w:sz w:val="20"/>
                <w:szCs w:val="20"/>
              </w:rPr>
            </w:pPr>
            <w:r w:rsidRPr="00E811E7">
              <w:rPr>
                <w:rFonts w:ascii="Consolas" w:hAnsi="Consolas"/>
                <w:sz w:val="20"/>
                <w:szCs w:val="20"/>
              </w:rPr>
              <w:t xml:space="preserve">    }</w:t>
            </w:r>
          </w:p>
          <w:p w:rsidRPr="00E811E7" w:rsidR="00471C9E" w:rsidP="00310808" w:rsidRDefault="00471C9E" w14:paraId="4C974C75" w14:textId="77777777">
            <w:pPr>
              <w:spacing w:after="0"/>
              <w:rPr>
                <w:rFonts w:ascii="Consolas" w:hAnsi="Consolas"/>
                <w:sz w:val="20"/>
                <w:szCs w:val="20"/>
              </w:rPr>
            </w:pPr>
            <w:r w:rsidRPr="00E811E7">
              <w:rPr>
                <w:rFonts w:ascii="Consolas" w:hAnsi="Consolas"/>
                <w:sz w:val="20"/>
                <w:szCs w:val="20"/>
              </w:rPr>
              <w:t>}</w:t>
            </w:r>
          </w:p>
          <w:p w:rsidRPr="00E811E7" w:rsidR="00471C9E" w:rsidP="00310808" w:rsidRDefault="00471C9E" w14:paraId="635D0037" w14:textId="77777777">
            <w:pPr>
              <w:rPr>
                <w:rFonts w:ascii="Consolas" w:hAnsi="Consolas"/>
                <w:sz w:val="20"/>
                <w:szCs w:val="20"/>
              </w:rPr>
            </w:pPr>
            <w:r w:rsidRPr="00E811E7">
              <w:rPr>
                <w:rFonts w:ascii="Consolas" w:hAnsi="Consolas"/>
                <w:sz w:val="20"/>
                <w:szCs w:val="20"/>
              </w:rPr>
              <w:t>}</w:t>
            </w:r>
          </w:p>
        </w:tc>
      </w:tr>
    </w:tbl>
    <w:p w:rsidRPr="00A71A99" w:rsidR="00471C9E" w:rsidP="00471C9E" w:rsidRDefault="00471C9E" w14:paraId="42278F3C" w14:textId="77777777"/>
    <w:p w:rsidR="00471C9E" w:rsidP="00471C9E" w:rsidRDefault="00471C9E" w14:paraId="02AEC865" w14:textId="77777777">
      <w:pPr>
        <w:pStyle w:val="Heading3"/>
        <w:numPr>
          <w:ilvl w:val="0"/>
          <w:numId w:val="0"/>
        </w:numPr>
        <w:ind w:left="960" w:hanging="960"/>
      </w:pPr>
      <w:bookmarkStart w:name="_Toc110355006" w:id="64"/>
      <w:r>
        <w:t>Response</w:t>
      </w:r>
      <w:bookmarkEnd w:id="64"/>
    </w:p>
    <w:tbl>
      <w:tblPr>
        <w:tblStyle w:val="TableGrid"/>
        <w:tblW w:w="0" w:type="auto"/>
        <w:tblLook w:val="04A0" w:firstRow="1" w:lastRow="0" w:firstColumn="1" w:lastColumn="0" w:noHBand="0" w:noVBand="1"/>
      </w:tblPr>
      <w:tblGrid>
        <w:gridCol w:w="9016"/>
      </w:tblGrid>
      <w:tr w:rsidRPr="003D6DAA" w:rsidR="00471C9E" w:rsidTr="00310808" w14:paraId="70D2E977" w14:textId="77777777">
        <w:tc>
          <w:tcPr>
            <w:tcW w:w="9016" w:type="dxa"/>
          </w:tcPr>
          <w:p w:rsidRPr="003D6DAA" w:rsidR="00471C9E" w:rsidP="00310808" w:rsidRDefault="00471C9E" w14:paraId="064A7BC6" w14:textId="77777777">
            <w:pPr>
              <w:rPr>
                <w:rFonts w:ascii="Consolas" w:hAnsi="Consolas"/>
                <w:color w:val="auto"/>
                <w:sz w:val="20"/>
                <w:szCs w:val="20"/>
              </w:rPr>
            </w:pPr>
            <w:r w:rsidRPr="003D6DAA">
              <w:rPr>
                <w:rFonts w:ascii="Consolas" w:hAnsi="Consolas"/>
                <w:color w:val="auto"/>
                <w:sz w:val="20"/>
                <w:szCs w:val="20"/>
              </w:rPr>
              <w:t>200 OK</w:t>
            </w:r>
          </w:p>
          <w:p w:rsidRPr="003D6DAA" w:rsidR="00471C9E" w:rsidP="00310808" w:rsidRDefault="00471C9E" w14:paraId="727B0D6E" w14:textId="77777777">
            <w:pPr>
              <w:rPr>
                <w:rFonts w:ascii="Consolas" w:hAnsi="Consolas"/>
                <w:color w:val="auto"/>
                <w:sz w:val="20"/>
                <w:szCs w:val="20"/>
              </w:rPr>
            </w:pPr>
            <w:r w:rsidRPr="003D6DAA">
              <w:rPr>
                <w:rFonts w:ascii="Consolas" w:hAnsi="Consolas"/>
                <w:color w:val="auto"/>
                <w:sz w:val="20"/>
                <w:szCs w:val="20"/>
              </w:rPr>
              <w:t>Date: Tue, 02 Aug 2022 14:24:21 GMT</w:t>
            </w:r>
          </w:p>
          <w:p w:rsidRPr="003D6DAA" w:rsidR="00471C9E" w:rsidP="00310808" w:rsidRDefault="00471C9E" w14:paraId="75BF3620" w14:textId="77777777">
            <w:pPr>
              <w:rPr>
                <w:rFonts w:ascii="Consolas" w:hAnsi="Consolas"/>
                <w:color w:val="auto"/>
                <w:sz w:val="20"/>
                <w:szCs w:val="20"/>
              </w:rPr>
            </w:pPr>
            <w:r w:rsidRPr="003D6DAA">
              <w:rPr>
                <w:rFonts w:ascii="Consolas" w:hAnsi="Consolas"/>
                <w:color w:val="auto"/>
                <w:sz w:val="20"/>
                <w:szCs w:val="20"/>
              </w:rPr>
              <w:t>Content-Type: application/fhir+json; fhirVersion=4.0; charset=utf-8</w:t>
            </w:r>
          </w:p>
          <w:p w:rsidRPr="003D6DAA" w:rsidR="00471C9E" w:rsidP="00310808" w:rsidRDefault="00471C9E" w14:paraId="438C6063" w14:textId="77777777">
            <w:pPr>
              <w:rPr>
                <w:rFonts w:ascii="Consolas" w:hAnsi="Consolas"/>
                <w:color w:val="auto"/>
                <w:sz w:val="20"/>
                <w:szCs w:val="20"/>
              </w:rPr>
            </w:pPr>
            <w:r w:rsidRPr="003D6DAA">
              <w:rPr>
                <w:rFonts w:ascii="Consolas" w:hAnsi="Consolas"/>
                <w:color w:val="auto"/>
                <w:sz w:val="20"/>
                <w:szCs w:val="20"/>
              </w:rPr>
              <w:t>Content-Length: 3045</w:t>
            </w:r>
          </w:p>
          <w:p w:rsidRPr="003D6DAA" w:rsidR="00471C9E" w:rsidP="00310808" w:rsidRDefault="00471C9E" w14:paraId="7B5A8C0E" w14:textId="77777777">
            <w:pPr>
              <w:rPr>
                <w:rFonts w:ascii="Consolas" w:hAnsi="Consolas"/>
                <w:color w:val="auto"/>
                <w:sz w:val="20"/>
                <w:szCs w:val="20"/>
              </w:rPr>
            </w:pPr>
            <w:r w:rsidRPr="003D6DAA">
              <w:rPr>
                <w:rFonts w:ascii="Consolas" w:hAnsi="Consolas"/>
                <w:color w:val="auto"/>
                <w:sz w:val="20"/>
                <w:szCs w:val="20"/>
              </w:rPr>
              <w:t>Connection: keep-alive</w:t>
            </w:r>
          </w:p>
          <w:p w:rsidRPr="003D6DAA" w:rsidR="00471C9E" w:rsidP="00310808" w:rsidRDefault="00471C9E" w14:paraId="5BBBE9F9" w14:textId="77777777">
            <w:pPr>
              <w:rPr>
                <w:rFonts w:ascii="Consolas" w:hAnsi="Consolas"/>
                <w:color w:val="auto"/>
                <w:sz w:val="20"/>
                <w:szCs w:val="20"/>
              </w:rPr>
            </w:pPr>
            <w:r w:rsidRPr="003D6DAA">
              <w:rPr>
                <w:rFonts w:ascii="Consolas" w:hAnsi="Consolas"/>
                <w:color w:val="auto"/>
                <w:sz w:val="20"/>
                <w:szCs w:val="20"/>
              </w:rPr>
              <w:lastRenderedPageBreak/>
              <w:t>ETag: W/\"7cddcecc-137c-49b8-9822-a74f82fabbca\"</w:t>
            </w:r>
          </w:p>
          <w:p w:rsidRPr="003D6DAA" w:rsidR="00471C9E" w:rsidP="00310808" w:rsidRDefault="00471C9E" w14:paraId="530BDD15" w14:textId="77777777">
            <w:pPr>
              <w:rPr>
                <w:rFonts w:ascii="Consolas" w:hAnsi="Consolas"/>
                <w:color w:val="auto"/>
                <w:sz w:val="20"/>
                <w:szCs w:val="20"/>
              </w:rPr>
            </w:pPr>
            <w:r w:rsidRPr="003D6DAA">
              <w:rPr>
                <w:rFonts w:ascii="Consolas" w:hAnsi="Consolas"/>
                <w:color w:val="auto"/>
                <w:sz w:val="20"/>
                <w:szCs w:val="20"/>
              </w:rPr>
              <w:t>Last-Modified: Tue, 02 Aug 2022 14:24:21 GMT</w:t>
            </w:r>
          </w:p>
          <w:p w:rsidRPr="003D6DAA" w:rsidR="00471C9E" w:rsidP="00310808" w:rsidRDefault="00471C9E" w14:paraId="092D507D" w14:textId="77777777">
            <w:pPr>
              <w:rPr>
                <w:rFonts w:ascii="Consolas" w:hAnsi="Consolas"/>
                <w:color w:val="auto"/>
                <w:sz w:val="20"/>
                <w:szCs w:val="20"/>
              </w:rPr>
            </w:pPr>
            <w:r w:rsidRPr="003D6DAA">
              <w:rPr>
                <w:rFonts w:ascii="Consolas" w:hAnsi="Consolas"/>
                <w:color w:val="auto"/>
                <w:sz w:val="20"/>
                <w:szCs w:val="20"/>
              </w:rPr>
              <w:t>Location: https://</w:t>
            </w:r>
            <w:r>
              <w:rPr>
                <w:rFonts w:ascii="Consolas" w:hAnsi="Consolas"/>
                <w:sz w:val="20"/>
                <w:szCs w:val="20"/>
              </w:rPr>
              <w:t>api.service.nhs.uk</w:t>
            </w:r>
            <w:r w:rsidRPr="003D6DAA">
              <w:rPr>
                <w:rFonts w:ascii="Consolas" w:hAnsi="Consolas"/>
                <w:color w:val="auto"/>
                <w:sz w:val="20"/>
                <w:szCs w:val="20"/>
              </w:rPr>
              <w:t>/Specimen/93dc2ddb-9bf6-4c40-8841-799b265d80dd/_history/7cddcecc-137c-49b8-9822-a74f82fabbca</w:t>
            </w:r>
          </w:p>
          <w:p w:rsidRPr="003D6DAA" w:rsidR="00471C9E" w:rsidP="00310808" w:rsidRDefault="00471C9E" w14:paraId="2A75876E" w14:textId="77777777">
            <w:pPr>
              <w:rPr>
                <w:rFonts w:ascii="Consolas" w:hAnsi="Consolas"/>
                <w:color w:val="auto"/>
                <w:sz w:val="20"/>
                <w:szCs w:val="20"/>
              </w:rPr>
            </w:pPr>
          </w:p>
          <w:p w:rsidRPr="00B4716A" w:rsidR="00471C9E" w:rsidP="00310808" w:rsidRDefault="00471C9E" w14:paraId="79D94D6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w:t>
            </w:r>
          </w:p>
          <w:p w:rsidRPr="00B4716A" w:rsidR="00471C9E" w:rsidP="00310808" w:rsidRDefault="00471C9E" w14:paraId="207AEBA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"resourceType": "Specimen",</w:t>
            </w:r>
          </w:p>
          <w:p w:rsidRPr="00B4716A" w:rsidR="00471C9E" w:rsidP="00310808" w:rsidRDefault="00471C9E" w14:paraId="26AEC53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"id": "93dc2ddb-9bf6-4c40-8841-799b265d80dd",</w:t>
            </w:r>
          </w:p>
          <w:p w:rsidRPr="00B4716A" w:rsidR="00471C9E" w:rsidP="00310808" w:rsidRDefault="00471C9E" w14:paraId="19D102F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"text": {</w:t>
            </w:r>
          </w:p>
          <w:p w:rsidRPr="00B4716A" w:rsidR="00471C9E" w:rsidP="00310808" w:rsidRDefault="00471C9E" w14:paraId="026B566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"status": "generated",</w:t>
            </w:r>
          </w:p>
          <w:p w:rsidRPr="00B4716A" w:rsidR="00471C9E" w:rsidP="00310808" w:rsidRDefault="00471C9E" w14:paraId="6ADDBE3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B4716A" w:rsidR="00471C9E" w:rsidP="00310808" w:rsidRDefault="00471C9E" w14:paraId="57D77BA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0AEC80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"identifier": [</w:t>
            </w:r>
          </w:p>
          <w:p w:rsidRPr="00B4716A" w:rsidR="00471C9E" w:rsidP="00310808" w:rsidRDefault="00471C9E" w14:paraId="4C3D582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86C1AF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"https://www.christie.nhs.uk/path",</w:t>
            </w:r>
          </w:p>
          <w:p w:rsidRPr="00B4716A" w:rsidR="00471C9E" w:rsidP="00310808" w:rsidRDefault="00471C9E" w14:paraId="1654A8D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"value": "Spec123456"</w:t>
            </w:r>
          </w:p>
          <w:p w:rsidRPr="00B4716A" w:rsidR="00471C9E" w:rsidP="00310808" w:rsidRDefault="00471C9E" w14:paraId="48DE11C7"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A5CD8B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26F17FC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"status": "available",</w:t>
            </w:r>
          </w:p>
          <w:p w:rsidRPr="00B4716A" w:rsidR="00471C9E" w:rsidP="00310808" w:rsidRDefault="00471C9E" w14:paraId="19C0A73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"type": {</w:t>
            </w:r>
          </w:p>
          <w:p w:rsidRPr="00B4716A" w:rsidR="00471C9E" w:rsidP="00310808" w:rsidRDefault="00471C9E" w14:paraId="0EDC280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2EF9353E"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297C600B"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"http://snomed.info/sct",</w:t>
            </w:r>
          </w:p>
          <w:p w:rsidRPr="00B4716A" w:rsidR="00471C9E" w:rsidP="00310808" w:rsidRDefault="00471C9E" w14:paraId="237D5BA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"87612001",</w:t>
            </w:r>
          </w:p>
          <w:p w:rsidRPr="00B4716A" w:rsidR="00471C9E" w:rsidP="00310808" w:rsidRDefault="00471C9E" w14:paraId="1B316DA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"Blood (substance)"</w:t>
            </w:r>
          </w:p>
          <w:p w:rsidRPr="00B4716A" w:rsidR="00471C9E" w:rsidP="00310808" w:rsidRDefault="00471C9E" w14:paraId="5248A005"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72FBF6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DCF89C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DE4335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"subject": {</w:t>
            </w:r>
          </w:p>
          <w:p w:rsidRPr="00B4716A" w:rsidR="00471C9E" w:rsidP="00310808" w:rsidRDefault="00471C9E" w14:paraId="66933B7E"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4716A">
              <w:rPr>
                <w:rFonts w:ascii="Consolas" w:hAnsi="Consolas" w:cs="Courier New"/>
                <w:color w:val="auto"/>
                <w:sz w:val="20"/>
                <w:szCs w:val="20"/>
                <w:lang w:eastAsia="en-GB"/>
              </w:rPr>
              <w:t>/Patient/f52cae9c-81eb-422c-be58-8363e72144aa"</w:t>
            </w:r>
          </w:p>
          <w:p w:rsidRPr="00B4716A" w:rsidR="00471C9E" w:rsidP="00310808" w:rsidRDefault="00471C9E" w14:paraId="395E405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FD7353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"receivedTime": "2022-07-13T09:00:00Z",</w:t>
            </w:r>
          </w:p>
          <w:p w:rsidRPr="00B4716A" w:rsidR="00471C9E" w:rsidP="00310808" w:rsidRDefault="00471C9E" w14:paraId="2E20DF7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"request": [</w:t>
            </w:r>
          </w:p>
          <w:p w:rsidRPr="00B4716A" w:rsidR="00471C9E" w:rsidP="00310808" w:rsidRDefault="00471C9E" w14:paraId="3E28938B"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35B11CC1"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4716A">
              <w:rPr>
                <w:rFonts w:ascii="Consolas" w:hAnsi="Consolas" w:cs="Courier New"/>
                <w:color w:val="auto"/>
                <w:sz w:val="20"/>
                <w:szCs w:val="20"/>
                <w:lang w:eastAsia="en-GB"/>
              </w:rPr>
              <w:t>/ServiceRequest/28d5eb89-8479-44e7-bc63-66d669949a75"</w:t>
            </w:r>
          </w:p>
          <w:p w:rsidRPr="00B4716A" w:rsidR="00471C9E" w:rsidP="00310808" w:rsidRDefault="00471C9E" w14:paraId="66A8E91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7903BE9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FB2DA5B"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"collection": {</w:t>
            </w:r>
          </w:p>
          <w:p w:rsidRPr="00B4716A" w:rsidR="00471C9E" w:rsidP="00310808" w:rsidRDefault="00471C9E" w14:paraId="2B6F9D8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"collector": {</w:t>
            </w:r>
          </w:p>
          <w:p w:rsidRPr="00B4716A" w:rsidR="00471C9E" w:rsidP="00310808" w:rsidRDefault="00471C9E" w14:paraId="73FA9D3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4716A">
              <w:rPr>
                <w:rFonts w:ascii="Consolas" w:hAnsi="Consolas" w:cs="Courier New"/>
                <w:color w:val="auto"/>
                <w:sz w:val="20"/>
                <w:szCs w:val="20"/>
                <w:lang w:eastAsia="en-GB"/>
              </w:rPr>
              <w:t>/Practitioner/2e524d4b-477f-465c-a29c-ad9655d7c4f2"</w:t>
            </w:r>
          </w:p>
          <w:p w:rsidRPr="00B4716A" w:rsidR="00471C9E" w:rsidP="00310808" w:rsidRDefault="00471C9E" w14:paraId="706EB6D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268A72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"collectedDateTime": "2022-07-11T09:00:00Z",</w:t>
            </w:r>
          </w:p>
          <w:p w:rsidRPr="00B4716A" w:rsidR="00471C9E" w:rsidP="00310808" w:rsidRDefault="00471C9E" w14:paraId="63E054C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lastRenderedPageBreak/>
              <w:t>        "quantity": {</w:t>
            </w:r>
          </w:p>
          <w:p w:rsidRPr="00B4716A" w:rsidR="00471C9E" w:rsidP="00310808" w:rsidRDefault="00471C9E" w14:paraId="30226F67"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"http://unitsofmeasure.org",</w:t>
            </w:r>
          </w:p>
          <w:p w:rsidRPr="00B4716A" w:rsidR="00471C9E" w:rsidP="00310808" w:rsidRDefault="00471C9E" w14:paraId="341892F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"mL",</w:t>
            </w:r>
          </w:p>
          <w:p w:rsidRPr="00B4716A" w:rsidR="00471C9E" w:rsidP="00310808" w:rsidRDefault="00471C9E" w14:paraId="2DCAF1B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"value": 2.5</w:t>
            </w:r>
          </w:p>
          <w:p w:rsidRPr="00B4716A" w:rsidR="00471C9E" w:rsidP="00310808" w:rsidRDefault="00471C9E" w14:paraId="5DA6AC4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5E2AFFB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"method": {</w:t>
            </w:r>
          </w:p>
          <w:p w:rsidRPr="00B4716A" w:rsidR="00471C9E" w:rsidP="00310808" w:rsidRDefault="00471C9E" w14:paraId="32A21CD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1038ADB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96CD78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"http://snomed.info/sct",</w:t>
            </w:r>
          </w:p>
          <w:p w:rsidRPr="00B4716A" w:rsidR="00471C9E" w:rsidP="00310808" w:rsidRDefault="00471C9E" w14:paraId="0F959A5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"129300006",</w:t>
            </w:r>
          </w:p>
          <w:p w:rsidRPr="00B4716A" w:rsidR="00471C9E" w:rsidP="00310808" w:rsidRDefault="00471C9E" w14:paraId="794F6B0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"Puncture - action"</w:t>
            </w:r>
          </w:p>
          <w:p w:rsidRPr="00B4716A" w:rsidR="00471C9E" w:rsidP="00310808" w:rsidRDefault="00471C9E" w14:paraId="76C8C5F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F5EEB4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7758B5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37056F1"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"bodySite": {</w:t>
            </w:r>
          </w:p>
          <w:p w:rsidRPr="00B4716A" w:rsidR="00471C9E" w:rsidP="00310808" w:rsidRDefault="00471C9E" w14:paraId="07C3FB1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0484B39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71EB7D7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"http://snomed.info/sct",</w:t>
            </w:r>
          </w:p>
          <w:p w:rsidRPr="00B4716A" w:rsidR="00471C9E" w:rsidP="00310808" w:rsidRDefault="00471C9E" w14:paraId="7238A8C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"14975008",</w:t>
            </w:r>
          </w:p>
          <w:p w:rsidRPr="00B4716A" w:rsidR="00471C9E" w:rsidP="00310808" w:rsidRDefault="00471C9E" w14:paraId="02B09C6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"Forearm structure (body structure)"</w:t>
            </w:r>
          </w:p>
          <w:p w:rsidRPr="00B4716A" w:rsidR="00471C9E" w:rsidP="00310808" w:rsidRDefault="00471C9E" w14:paraId="4C6D3D3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5D13A8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6BE05B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2EED0D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ECEB63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"container": [</w:t>
            </w:r>
          </w:p>
          <w:p w:rsidRPr="00B4716A" w:rsidR="00471C9E" w:rsidP="00310808" w:rsidRDefault="00471C9E" w14:paraId="0B328F8B"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2DB9765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"identifier": [</w:t>
            </w:r>
          </w:p>
          <w:p w:rsidRPr="00B4716A" w:rsidR="00471C9E" w:rsidP="00310808" w:rsidRDefault="00471C9E" w14:paraId="3EFD3C2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3F94A2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"use": "official",</w:t>
            </w:r>
          </w:p>
          <w:p w:rsidRPr="00B4716A" w:rsidR="00471C9E" w:rsidP="00310808" w:rsidRDefault="00471C9E" w14:paraId="5D9EBDE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"type": {</w:t>
            </w:r>
          </w:p>
          <w:p w:rsidRPr="00B4716A" w:rsidR="00471C9E" w:rsidP="00310808" w:rsidRDefault="00471C9E" w14:paraId="2DE7BA1B"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2DDB755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5730D0F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"http://terminology.hl7.org/CodeSystem/v2-0203",</w:t>
            </w:r>
          </w:p>
          <w:p w:rsidRPr="00B4716A" w:rsidR="00471C9E" w:rsidP="00310808" w:rsidRDefault="00471C9E" w14:paraId="06CE399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"ACSN",</w:t>
            </w:r>
          </w:p>
          <w:p w:rsidRPr="00B4716A" w:rsidR="00471C9E" w:rsidP="00310808" w:rsidRDefault="00471C9E" w14:paraId="30848B8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"Accession ID"</w:t>
            </w:r>
          </w:p>
          <w:p w:rsidRPr="00B4716A" w:rsidR="00471C9E" w:rsidP="00310808" w:rsidRDefault="00471C9E" w14:paraId="67EAB2C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31D9879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13352A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28F7476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"https://www.christie.nhs.uk/path",</w:t>
            </w:r>
          </w:p>
          <w:p w:rsidRPr="00B4716A" w:rsidR="00471C9E" w:rsidP="00310808" w:rsidRDefault="00471C9E" w14:paraId="317B401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"value": "ASCN123456",</w:t>
            </w:r>
          </w:p>
          <w:p w:rsidRPr="00B4716A" w:rsidR="00471C9E" w:rsidP="00310808" w:rsidRDefault="00471C9E" w14:paraId="6056997E"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"assigner": {</w:t>
            </w:r>
          </w:p>
          <w:p w:rsidRPr="00B4716A" w:rsidR="00471C9E" w:rsidP="00310808" w:rsidRDefault="00471C9E" w14:paraId="754B64E1"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B4716A">
              <w:rPr>
                <w:rFonts w:ascii="Consolas" w:hAnsi="Consolas" w:cs="Courier New"/>
                <w:color w:val="auto"/>
                <w:sz w:val="20"/>
                <w:szCs w:val="20"/>
                <w:lang w:eastAsia="en-GB"/>
              </w:rPr>
              <w:t>/Organization/218067dd-ffd2-4f0f-b0a2-76e199658ac0"</w:t>
            </w:r>
          </w:p>
          <w:p w:rsidRPr="00B4716A" w:rsidR="00471C9E" w:rsidP="00310808" w:rsidRDefault="00471C9E" w14:paraId="6869F5A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40334C8"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A0CC05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63A86D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"type": {</w:t>
            </w:r>
          </w:p>
          <w:p w:rsidRPr="00B4716A" w:rsidR="00471C9E" w:rsidP="00310808" w:rsidRDefault="00471C9E" w14:paraId="6E54C943"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45BA0EA5"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DD09AC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"http://snomed.info/sct",</w:t>
            </w:r>
          </w:p>
          <w:p w:rsidRPr="00B4716A" w:rsidR="00471C9E" w:rsidP="00310808" w:rsidRDefault="00471C9E" w14:paraId="16CF493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lastRenderedPageBreak/>
              <w:t>                        "code": "706067003",</w:t>
            </w:r>
          </w:p>
          <w:p w:rsidRPr="00B4716A" w:rsidR="00471C9E" w:rsidP="00310808" w:rsidRDefault="00471C9E" w14:paraId="2937C8C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"Blood collection/transfer device (physical object)"</w:t>
            </w:r>
          </w:p>
          <w:p w:rsidRPr="00B4716A" w:rsidR="00471C9E" w:rsidP="00310808" w:rsidRDefault="00471C9E" w14:paraId="5C1E23F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B56212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0243BDE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7BD7FDE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"specimenQuantity": {</w:t>
            </w:r>
          </w:p>
          <w:p w:rsidRPr="00B4716A" w:rsidR="00471C9E" w:rsidP="00310808" w:rsidRDefault="00471C9E" w14:paraId="2833BA3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"http://unitsofmeasure.org",</w:t>
            </w:r>
          </w:p>
          <w:p w:rsidRPr="00B4716A" w:rsidR="00471C9E" w:rsidP="00310808" w:rsidRDefault="00471C9E" w14:paraId="637ADAB7"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"mL",</w:t>
            </w:r>
          </w:p>
          <w:p w:rsidRPr="00B4716A" w:rsidR="00471C9E" w:rsidP="00310808" w:rsidRDefault="00471C9E" w14:paraId="7B25946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"value": 2.5</w:t>
            </w:r>
          </w:p>
          <w:p w:rsidRPr="00B4716A" w:rsidR="00471C9E" w:rsidP="00310808" w:rsidRDefault="00471C9E" w14:paraId="6BBBA2F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1867AC55"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5C4B012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4794CC7"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"condition": [</w:t>
            </w:r>
          </w:p>
          <w:p w:rsidRPr="00B4716A" w:rsidR="00471C9E" w:rsidP="00310808" w:rsidRDefault="00471C9E" w14:paraId="7C834CE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542B09BF"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"coding": [</w:t>
            </w:r>
          </w:p>
          <w:p w:rsidRPr="00B4716A" w:rsidR="00471C9E" w:rsidP="00310808" w:rsidRDefault="00471C9E" w14:paraId="1221C2B9"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343800F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"system": "http://terminology.hl7.org/CodeSystem/v2-0493",</w:t>
            </w:r>
          </w:p>
          <w:p w:rsidRPr="00B4716A" w:rsidR="00471C9E" w:rsidP="00310808" w:rsidRDefault="00471C9E" w14:paraId="638A8BD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"code": "CFU",</w:t>
            </w:r>
          </w:p>
          <w:p w:rsidRPr="00B4716A" w:rsidR="00471C9E" w:rsidP="00310808" w:rsidRDefault="00471C9E" w14:paraId="55240EE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"display": "Centrifuged"</w:t>
            </w:r>
          </w:p>
          <w:p w:rsidRPr="00B4716A" w:rsidR="00471C9E" w:rsidP="00310808" w:rsidRDefault="00471C9E" w14:paraId="635C6C3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BAF5716"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40ACC52D"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3F1535A0"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2BB712A5"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"meta": {</w:t>
            </w:r>
          </w:p>
          <w:p w:rsidRPr="00B4716A" w:rsidR="00471C9E" w:rsidP="00310808" w:rsidRDefault="00471C9E" w14:paraId="2952FD6A"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"versionId": "7cddcecc-137c-49b8-9822-a74f82fabbca",</w:t>
            </w:r>
          </w:p>
          <w:p w:rsidRPr="00B4716A" w:rsidR="00471C9E" w:rsidP="00310808" w:rsidRDefault="00471C9E" w14:paraId="6FD08B32"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"lastUpdated": "2022-08-02T14:24:21.865+00:00"</w:t>
            </w:r>
          </w:p>
          <w:p w:rsidRPr="00B4716A" w:rsidR="00471C9E" w:rsidP="00310808" w:rsidRDefault="00471C9E" w14:paraId="2E78E624"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    }</w:t>
            </w:r>
          </w:p>
          <w:p w:rsidRPr="00B4716A" w:rsidR="00471C9E" w:rsidP="00310808" w:rsidRDefault="00471C9E" w14:paraId="6F21B8FC" w14:textId="77777777">
            <w:pPr>
              <w:shd w:val="clear" w:color="auto" w:fill="FFFFFE"/>
              <w:spacing w:after="0" w:line="270" w:lineRule="atLeast"/>
              <w:rPr>
                <w:rFonts w:ascii="Consolas" w:hAnsi="Consolas" w:cs="Courier New"/>
                <w:color w:val="auto"/>
                <w:sz w:val="20"/>
                <w:szCs w:val="20"/>
                <w:lang w:eastAsia="en-GB"/>
              </w:rPr>
            </w:pPr>
            <w:r w:rsidRPr="00B4716A">
              <w:rPr>
                <w:rFonts w:ascii="Consolas" w:hAnsi="Consolas" w:cs="Courier New"/>
                <w:color w:val="auto"/>
                <w:sz w:val="20"/>
                <w:szCs w:val="20"/>
                <w:lang w:eastAsia="en-GB"/>
              </w:rPr>
              <w:t>}</w:t>
            </w:r>
          </w:p>
          <w:p w:rsidRPr="003D6DAA" w:rsidR="00471C9E" w:rsidP="00310808" w:rsidRDefault="00471C9E" w14:paraId="7BC28771" w14:textId="77777777">
            <w:pPr>
              <w:rPr>
                <w:rFonts w:ascii="Consolas" w:hAnsi="Consolas"/>
                <w:color w:val="auto"/>
                <w:sz w:val="20"/>
                <w:szCs w:val="20"/>
              </w:rPr>
            </w:pPr>
          </w:p>
        </w:tc>
      </w:tr>
    </w:tbl>
    <w:p w:rsidRPr="00A71A99" w:rsidR="00471C9E" w:rsidP="00471C9E" w:rsidRDefault="00471C9E" w14:paraId="66537E54" w14:textId="77777777"/>
    <w:p w:rsidR="00471C9E" w:rsidP="00471C9E" w:rsidRDefault="00471C9E" w14:paraId="2C223F59" w14:textId="77777777">
      <w:pPr>
        <w:pStyle w:val="Heading2"/>
        <w:numPr>
          <w:ilvl w:val="0"/>
          <w:numId w:val="18"/>
        </w:numPr>
        <w:ind w:left="360"/>
      </w:pPr>
      <w:bookmarkStart w:name="_Toc110355007" w:id="65"/>
      <w:bookmarkStart w:name="_Toc110355623" w:id="66"/>
      <w:r>
        <w:t>Update of Task</w:t>
      </w:r>
      <w:bookmarkEnd w:id="65"/>
      <w:bookmarkEnd w:id="66"/>
    </w:p>
    <w:p w:rsidR="00471C9E" w:rsidP="00471C9E" w:rsidRDefault="00471C9E" w14:paraId="38E50336" w14:textId="77777777">
      <w:pPr>
        <w:pStyle w:val="Heading3"/>
        <w:numPr>
          <w:ilvl w:val="0"/>
          <w:numId w:val="0"/>
        </w:numPr>
        <w:ind w:left="960" w:hanging="960"/>
      </w:pPr>
      <w:bookmarkStart w:name="_Toc110355008" w:id="67"/>
      <w:r>
        <w:t>Request</w:t>
      </w:r>
      <w:bookmarkEnd w:id="67"/>
    </w:p>
    <w:p w:rsidRPr="00C6102A" w:rsidR="00471C9E" w:rsidP="00471C9E" w:rsidRDefault="00471C9E" w14:paraId="44B90C34" w14:textId="77777777">
      <w:r>
        <w:t>Note: This is expected to occur at multiple points over the course of the genetic testing procedure, the lab-status-codes CodeSystem does not exist and will need to be created accounting for all Task statuses expected</w:t>
      </w:r>
    </w:p>
    <w:tbl>
      <w:tblPr>
        <w:tblStyle w:val="TableGrid"/>
        <w:tblW w:w="0" w:type="auto"/>
        <w:tblLook w:val="04A0" w:firstRow="1" w:lastRow="0" w:firstColumn="1" w:lastColumn="0" w:noHBand="0" w:noVBand="1"/>
      </w:tblPr>
      <w:tblGrid>
        <w:gridCol w:w="9016"/>
      </w:tblGrid>
      <w:tr w:rsidRPr="00021E2C" w:rsidR="00471C9E" w:rsidTr="00310808" w14:paraId="1CC28B09" w14:textId="77777777">
        <w:tc>
          <w:tcPr>
            <w:tcW w:w="9016" w:type="dxa"/>
          </w:tcPr>
          <w:p w:rsidRPr="00021E2C" w:rsidR="00471C9E" w:rsidP="00310808" w:rsidRDefault="00471C9E" w14:paraId="0A15FBB7" w14:textId="77777777">
            <w:pPr>
              <w:spacing w:after="0"/>
              <w:rPr>
                <w:rFonts w:ascii="Consolas" w:hAnsi="Consolas" w:cs="Calibri"/>
                <w:sz w:val="20"/>
                <w:szCs w:val="20"/>
              </w:rPr>
            </w:pPr>
            <w:r w:rsidRPr="00021E2C">
              <w:rPr>
                <w:rFonts w:ascii="Consolas" w:hAnsi="Consolas" w:cs="Calibri"/>
                <w:sz w:val="20"/>
                <w:szCs w:val="20"/>
              </w:rPr>
              <w:t xml:space="preserve">PUT </w:t>
            </w:r>
            <w:r>
              <w:rPr>
                <w:rFonts w:ascii="Consolas" w:hAnsi="Consolas"/>
                <w:sz w:val="20"/>
                <w:szCs w:val="20"/>
              </w:rPr>
              <w:t>/GMS</w:t>
            </w:r>
            <w:r w:rsidRPr="00021E2C">
              <w:rPr>
                <w:rFonts w:ascii="Consolas" w:hAnsi="Consolas" w:cs="Calibri"/>
                <w:sz w:val="20"/>
                <w:szCs w:val="20"/>
              </w:rPr>
              <w:t>/Task/a3f6af00-894e-4959-9530-d30d5b25893a HTTP/1.1</w:t>
            </w:r>
          </w:p>
          <w:p w:rsidRPr="00021E2C" w:rsidR="00471C9E" w:rsidP="00310808" w:rsidRDefault="00471C9E" w14:paraId="08664046" w14:textId="77777777">
            <w:pPr>
              <w:spacing w:after="0"/>
              <w:rPr>
                <w:rFonts w:ascii="Consolas" w:hAnsi="Consolas" w:cs="Calibri"/>
                <w:sz w:val="20"/>
                <w:szCs w:val="20"/>
              </w:rPr>
            </w:pPr>
            <w:r w:rsidRPr="00021E2C">
              <w:rPr>
                <w:rFonts w:ascii="Consolas" w:hAnsi="Consolas" w:cs="Calibri"/>
                <w:sz w:val="20"/>
                <w:szCs w:val="20"/>
              </w:rPr>
              <w:t xml:space="preserve">Host: </w:t>
            </w:r>
            <w:r>
              <w:rPr>
                <w:rFonts w:ascii="Consolas" w:hAnsi="Consolas" w:cs="Calibri"/>
                <w:sz w:val="20"/>
                <w:szCs w:val="20"/>
              </w:rPr>
              <w:t>api.service.nhs.uk</w:t>
            </w:r>
          </w:p>
          <w:p w:rsidRPr="00021E2C" w:rsidR="00471C9E" w:rsidP="00310808" w:rsidRDefault="00471C9E" w14:paraId="55BC7806" w14:textId="77777777">
            <w:pPr>
              <w:spacing w:after="0"/>
              <w:rPr>
                <w:rFonts w:ascii="Consolas" w:hAnsi="Consolas" w:cs="Calibri"/>
                <w:sz w:val="20"/>
                <w:szCs w:val="20"/>
              </w:rPr>
            </w:pPr>
            <w:r w:rsidRPr="00021E2C">
              <w:rPr>
                <w:rFonts w:ascii="Consolas" w:hAnsi="Consolas" w:cs="Calibri"/>
                <w:sz w:val="20"/>
                <w:szCs w:val="20"/>
              </w:rPr>
              <w:t>Content-Type: application/json</w:t>
            </w:r>
          </w:p>
          <w:p w:rsidRPr="00021E2C" w:rsidR="00471C9E" w:rsidP="00310808" w:rsidRDefault="00471C9E" w14:paraId="3A5559AB" w14:textId="77777777">
            <w:pPr>
              <w:spacing w:after="0"/>
              <w:rPr>
                <w:rFonts w:ascii="Consolas" w:hAnsi="Consolas" w:cs="Calibri"/>
                <w:sz w:val="20"/>
                <w:szCs w:val="20"/>
              </w:rPr>
            </w:pPr>
            <w:r w:rsidRPr="00021E2C">
              <w:rPr>
                <w:rFonts w:ascii="Consolas" w:hAnsi="Consolas" w:cs="Calibri"/>
                <w:sz w:val="20"/>
                <w:szCs w:val="20"/>
              </w:rPr>
              <w:t>Content-Length: 2352</w:t>
            </w:r>
          </w:p>
          <w:p w:rsidRPr="00021E2C" w:rsidR="00471C9E" w:rsidP="00310808" w:rsidRDefault="00471C9E" w14:paraId="775DC6A4" w14:textId="77777777">
            <w:pPr>
              <w:spacing w:after="0"/>
              <w:rPr>
                <w:rFonts w:ascii="Consolas" w:hAnsi="Consolas" w:cs="Calibri"/>
                <w:sz w:val="20"/>
                <w:szCs w:val="20"/>
              </w:rPr>
            </w:pPr>
          </w:p>
          <w:p w:rsidRPr="00021E2C" w:rsidR="00471C9E" w:rsidP="00310808" w:rsidRDefault="00471C9E" w14:paraId="639A7364" w14:textId="77777777">
            <w:pPr>
              <w:spacing w:after="0"/>
              <w:rPr>
                <w:rFonts w:ascii="Consolas" w:hAnsi="Consolas" w:cs="Calibri"/>
                <w:sz w:val="20"/>
                <w:szCs w:val="20"/>
              </w:rPr>
            </w:pPr>
            <w:r w:rsidRPr="00021E2C">
              <w:rPr>
                <w:rFonts w:ascii="Consolas" w:hAnsi="Consolas" w:cs="Calibri"/>
                <w:sz w:val="20"/>
                <w:szCs w:val="20"/>
              </w:rPr>
              <w:t>{</w:t>
            </w:r>
          </w:p>
          <w:p w:rsidRPr="00021E2C" w:rsidR="00471C9E" w:rsidP="00310808" w:rsidRDefault="00471C9E" w14:paraId="3749C03C" w14:textId="77777777">
            <w:pPr>
              <w:spacing w:after="0"/>
              <w:rPr>
                <w:rFonts w:ascii="Consolas" w:hAnsi="Consolas" w:cs="Calibri"/>
                <w:sz w:val="20"/>
                <w:szCs w:val="20"/>
              </w:rPr>
            </w:pPr>
            <w:r w:rsidRPr="00021E2C">
              <w:rPr>
                <w:rFonts w:ascii="Consolas" w:hAnsi="Consolas" w:cs="Calibri"/>
                <w:sz w:val="20"/>
                <w:szCs w:val="20"/>
              </w:rPr>
              <w:t xml:space="preserve">    "resourceType": "Task",</w:t>
            </w:r>
          </w:p>
          <w:p w:rsidRPr="00021E2C" w:rsidR="00471C9E" w:rsidP="00310808" w:rsidRDefault="00471C9E" w14:paraId="23608FC5" w14:textId="77777777">
            <w:pPr>
              <w:spacing w:after="0"/>
              <w:rPr>
                <w:rFonts w:ascii="Consolas" w:hAnsi="Consolas" w:cs="Calibri"/>
                <w:sz w:val="20"/>
                <w:szCs w:val="20"/>
              </w:rPr>
            </w:pPr>
            <w:r w:rsidRPr="00021E2C">
              <w:rPr>
                <w:rFonts w:ascii="Consolas" w:hAnsi="Consolas" w:cs="Calibri"/>
                <w:sz w:val="20"/>
                <w:szCs w:val="20"/>
              </w:rPr>
              <w:t xml:space="preserve">    "id": "a3f6af00-894e-4959-9530-d30d5b25893a",</w:t>
            </w:r>
          </w:p>
          <w:p w:rsidRPr="00021E2C" w:rsidR="00471C9E" w:rsidP="00310808" w:rsidRDefault="00471C9E" w14:paraId="4A784777" w14:textId="77777777">
            <w:pPr>
              <w:spacing w:after="0"/>
              <w:rPr>
                <w:rFonts w:ascii="Consolas" w:hAnsi="Consolas" w:cs="Calibri"/>
                <w:sz w:val="20"/>
                <w:szCs w:val="20"/>
              </w:rPr>
            </w:pPr>
            <w:r w:rsidRPr="00021E2C">
              <w:rPr>
                <w:rFonts w:ascii="Consolas" w:hAnsi="Consolas" w:cs="Calibri"/>
                <w:sz w:val="20"/>
                <w:szCs w:val="20"/>
              </w:rPr>
              <w:t xml:space="preserve">    "text": {</w:t>
            </w:r>
          </w:p>
          <w:p w:rsidRPr="00021E2C" w:rsidR="00471C9E" w:rsidP="00310808" w:rsidRDefault="00471C9E" w14:paraId="035A8457" w14:textId="77777777">
            <w:pPr>
              <w:spacing w:after="0"/>
              <w:rPr>
                <w:rFonts w:ascii="Consolas" w:hAnsi="Consolas" w:cs="Calibri"/>
                <w:sz w:val="20"/>
                <w:szCs w:val="20"/>
              </w:rPr>
            </w:pPr>
            <w:r w:rsidRPr="00021E2C">
              <w:rPr>
                <w:rFonts w:ascii="Consolas" w:hAnsi="Consolas" w:cs="Calibri"/>
                <w:sz w:val="20"/>
                <w:szCs w:val="20"/>
              </w:rPr>
              <w:t xml:space="preserve">        "status": "generated",</w:t>
            </w:r>
          </w:p>
          <w:p w:rsidRPr="00021E2C" w:rsidR="00471C9E" w:rsidP="00310808" w:rsidRDefault="00471C9E" w14:paraId="4293A47E" w14:textId="77777777">
            <w:pPr>
              <w:spacing w:after="0"/>
              <w:rPr>
                <w:rFonts w:ascii="Consolas" w:hAnsi="Consolas" w:cs="Calibri"/>
                <w:sz w:val="20"/>
                <w:szCs w:val="20"/>
              </w:rPr>
            </w:pPr>
            <w:r w:rsidRPr="00021E2C">
              <w:rPr>
                <w:rFonts w:ascii="Consolas" w:hAnsi="Consolas" w:cs="Calibri"/>
                <w:sz w:val="20"/>
                <w:szCs w:val="20"/>
              </w:rPr>
              <w:t xml:space="preserve">        "div": "&lt;div xmlns=\"http://www.w3.org/1999/xhtml\"&gt;&lt;p&gt;&lt;b&gt;Generated Narrative&lt;/b&gt;&lt;/p&gt;&lt;div style=\"display: inline-block; background-color: #d9e0e7; padding: 6px; margin: 4px; border: 1px solid #8da1b4; border-radius: 5px; line-</w:t>
            </w:r>
            <w:r w:rsidRPr="00021E2C">
              <w:rPr>
                <w:rFonts w:ascii="Consolas" w:hAnsi="Consolas" w:cs="Calibri"/>
                <w:sz w:val="20"/>
                <w:szCs w:val="20"/>
              </w:rPr>
              <w:lastRenderedPageBreak/>
              <w:t>height: 60%\"&gt;&lt;p style=\"margin-bottom: 0px\"&gt;Resource &amp;quot; UKCore-Task-DPYDSequencingTask-Example&amp;quot; &lt;/p&gt;&lt;/div&gt;&lt;/div&gt;"</w:t>
            </w:r>
          </w:p>
          <w:p w:rsidRPr="00021E2C" w:rsidR="00471C9E" w:rsidP="00310808" w:rsidRDefault="00471C9E" w14:paraId="351A5A07"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4EFC99BB" w14:textId="77777777">
            <w:pPr>
              <w:spacing w:after="0"/>
              <w:rPr>
                <w:rFonts w:ascii="Consolas" w:hAnsi="Consolas" w:cs="Calibri"/>
                <w:sz w:val="20"/>
                <w:szCs w:val="20"/>
              </w:rPr>
            </w:pPr>
            <w:r w:rsidRPr="00021E2C">
              <w:rPr>
                <w:rFonts w:ascii="Consolas" w:hAnsi="Consolas" w:cs="Calibri"/>
                <w:sz w:val="20"/>
                <w:szCs w:val="20"/>
              </w:rPr>
              <w:t xml:space="preserve">    "identifier": [</w:t>
            </w:r>
          </w:p>
          <w:p w:rsidRPr="00021E2C" w:rsidR="00471C9E" w:rsidP="00310808" w:rsidRDefault="00471C9E" w14:paraId="4BA276F2"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32B9FDDA" w14:textId="77777777">
            <w:pPr>
              <w:spacing w:after="0"/>
              <w:rPr>
                <w:rFonts w:ascii="Consolas" w:hAnsi="Consolas" w:cs="Calibri"/>
                <w:sz w:val="20"/>
                <w:szCs w:val="20"/>
              </w:rPr>
            </w:pPr>
            <w:r w:rsidRPr="00021E2C">
              <w:rPr>
                <w:rFonts w:ascii="Consolas" w:hAnsi="Consolas" w:cs="Calibri"/>
                <w:sz w:val="20"/>
                <w:szCs w:val="20"/>
              </w:rPr>
              <w:t xml:space="preserve">            "system": "https://mft.nhs.uk/nwglh/lims",</w:t>
            </w:r>
          </w:p>
          <w:p w:rsidRPr="00021E2C" w:rsidR="00471C9E" w:rsidP="00310808" w:rsidRDefault="00471C9E" w14:paraId="244C692A" w14:textId="77777777">
            <w:pPr>
              <w:spacing w:after="0"/>
              <w:rPr>
                <w:rFonts w:ascii="Consolas" w:hAnsi="Consolas" w:cs="Calibri"/>
                <w:sz w:val="20"/>
                <w:szCs w:val="20"/>
              </w:rPr>
            </w:pPr>
            <w:r w:rsidRPr="00021E2C">
              <w:rPr>
                <w:rFonts w:ascii="Consolas" w:hAnsi="Consolas" w:cs="Calibri"/>
                <w:sz w:val="20"/>
                <w:szCs w:val="20"/>
              </w:rPr>
              <w:t xml:space="preserve">            "value": "DPYDSequencingTask"</w:t>
            </w:r>
          </w:p>
          <w:p w:rsidRPr="00021E2C" w:rsidR="00471C9E" w:rsidP="00310808" w:rsidRDefault="00471C9E" w14:paraId="226B495A"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08E9B40D"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08AD0C9A" w14:textId="77777777">
            <w:pPr>
              <w:spacing w:after="0"/>
              <w:rPr>
                <w:rFonts w:ascii="Consolas" w:hAnsi="Consolas" w:cs="Calibri"/>
                <w:sz w:val="20"/>
                <w:szCs w:val="20"/>
              </w:rPr>
            </w:pPr>
            <w:r w:rsidRPr="00021E2C">
              <w:rPr>
                <w:rFonts w:ascii="Consolas" w:hAnsi="Consolas" w:cs="Calibri"/>
                <w:sz w:val="20"/>
                <w:szCs w:val="20"/>
              </w:rPr>
              <w:t xml:space="preserve">    "instantiatesUri": "https://www.england.nhs.uk/wp-content/uploads/2020/11/1869-dpyd-policy-statement.pdf",</w:t>
            </w:r>
          </w:p>
          <w:p w:rsidRPr="00021E2C" w:rsidR="00471C9E" w:rsidP="00310808" w:rsidRDefault="00471C9E" w14:paraId="71C9140F" w14:textId="77777777">
            <w:pPr>
              <w:spacing w:after="0"/>
              <w:rPr>
                <w:rFonts w:ascii="Consolas" w:hAnsi="Consolas" w:cs="Calibri"/>
                <w:sz w:val="20"/>
                <w:szCs w:val="20"/>
              </w:rPr>
            </w:pPr>
            <w:r w:rsidRPr="00021E2C">
              <w:rPr>
                <w:rFonts w:ascii="Consolas" w:hAnsi="Consolas" w:cs="Calibri"/>
                <w:sz w:val="20"/>
                <w:szCs w:val="20"/>
              </w:rPr>
              <w:t xml:space="preserve">    "partOf": [</w:t>
            </w:r>
          </w:p>
          <w:p w:rsidRPr="00021E2C" w:rsidR="00471C9E" w:rsidP="00310808" w:rsidRDefault="00471C9E" w14:paraId="4A13726B"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67194D28" w14:textId="77777777">
            <w:pPr>
              <w:spacing w:after="0"/>
              <w:rPr>
                <w:rFonts w:ascii="Consolas" w:hAnsi="Consolas" w:cs="Calibri"/>
                <w:sz w:val="20"/>
                <w:szCs w:val="20"/>
              </w:rPr>
            </w:pPr>
            <w:r w:rsidRPr="00021E2C">
              <w:rPr>
                <w:rFonts w:ascii="Consolas" w:hAnsi="Consolas" w:cs="Calibri"/>
                <w:sz w:val="20"/>
                <w:szCs w:val="20"/>
              </w:rPr>
              <w:t xml:space="preserve">            "display": "Task/UKCore-Task-ParentTask-Example"</w:t>
            </w:r>
          </w:p>
          <w:p w:rsidRPr="00021E2C" w:rsidR="00471C9E" w:rsidP="00310808" w:rsidRDefault="00471C9E" w14:paraId="50B1F303"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55C4A11E"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7365CC5E" w14:textId="77777777">
            <w:pPr>
              <w:spacing w:after="0"/>
              <w:rPr>
                <w:rFonts w:ascii="Consolas" w:hAnsi="Consolas" w:cs="Calibri"/>
                <w:sz w:val="20"/>
                <w:szCs w:val="20"/>
              </w:rPr>
            </w:pPr>
            <w:r w:rsidRPr="00021E2C">
              <w:rPr>
                <w:rFonts w:ascii="Consolas" w:hAnsi="Consolas" w:cs="Calibri"/>
                <w:sz w:val="20"/>
                <w:szCs w:val="20"/>
              </w:rPr>
              <w:t xml:space="preserve">    "status": "accepted",</w:t>
            </w:r>
          </w:p>
          <w:p w:rsidRPr="00021E2C" w:rsidR="00471C9E" w:rsidP="00310808" w:rsidRDefault="00471C9E" w14:paraId="235E3580" w14:textId="77777777">
            <w:pPr>
              <w:spacing w:after="0"/>
              <w:rPr>
                <w:rFonts w:ascii="Consolas" w:hAnsi="Consolas" w:cs="Calibri"/>
                <w:sz w:val="20"/>
                <w:szCs w:val="20"/>
              </w:rPr>
            </w:pPr>
            <w:r w:rsidRPr="00021E2C">
              <w:rPr>
                <w:rFonts w:ascii="Consolas" w:hAnsi="Consolas" w:cs="Calibri"/>
                <w:sz w:val="20"/>
                <w:szCs w:val="20"/>
              </w:rPr>
              <w:t xml:space="preserve">    "businessStatus": {</w:t>
            </w:r>
          </w:p>
          <w:p w:rsidRPr="00021E2C" w:rsidR="00471C9E" w:rsidP="00310808" w:rsidRDefault="00471C9E" w14:paraId="70373302" w14:textId="77777777">
            <w:pPr>
              <w:spacing w:after="0"/>
              <w:rPr>
                <w:rFonts w:ascii="Consolas" w:hAnsi="Consolas" w:cs="Calibri"/>
                <w:sz w:val="20"/>
                <w:szCs w:val="20"/>
              </w:rPr>
            </w:pPr>
            <w:r w:rsidRPr="00021E2C">
              <w:rPr>
                <w:rFonts w:ascii="Consolas" w:hAnsi="Consolas" w:cs="Calibri"/>
                <w:sz w:val="20"/>
                <w:szCs w:val="20"/>
              </w:rPr>
              <w:t xml:space="preserve">        "coding": [</w:t>
            </w:r>
          </w:p>
          <w:p w:rsidRPr="00021E2C" w:rsidR="00471C9E" w:rsidP="00310808" w:rsidRDefault="00471C9E" w14:paraId="10ACC6D2"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4F5419C4" w14:textId="77777777">
            <w:pPr>
              <w:spacing w:after="0"/>
              <w:rPr>
                <w:rFonts w:ascii="Consolas" w:hAnsi="Consolas" w:cs="Calibri"/>
                <w:sz w:val="20"/>
                <w:szCs w:val="20"/>
              </w:rPr>
            </w:pPr>
            <w:r w:rsidRPr="00021E2C">
              <w:rPr>
                <w:rFonts w:ascii="Consolas" w:hAnsi="Consolas" w:cs="Calibri"/>
                <w:sz w:val="20"/>
                <w:szCs w:val="20"/>
              </w:rPr>
              <w:t xml:space="preserve">                "system": "http://terminology.hl7.org/CodeSystem/lab-status-codes",</w:t>
            </w:r>
          </w:p>
          <w:p w:rsidRPr="00021E2C" w:rsidR="00471C9E" w:rsidP="00310808" w:rsidRDefault="00471C9E" w14:paraId="686D45DF" w14:textId="77777777">
            <w:pPr>
              <w:spacing w:after="0"/>
              <w:rPr>
                <w:rFonts w:ascii="Consolas" w:hAnsi="Consolas" w:cs="Calibri"/>
                <w:sz w:val="20"/>
                <w:szCs w:val="20"/>
              </w:rPr>
            </w:pPr>
            <w:r w:rsidRPr="00021E2C">
              <w:rPr>
                <w:rFonts w:ascii="Consolas" w:hAnsi="Consolas" w:cs="Calibri"/>
                <w:sz w:val="20"/>
                <w:szCs w:val="20"/>
              </w:rPr>
              <w:t xml:space="preserve">                "code": "SpecimenProcessed",</w:t>
            </w:r>
          </w:p>
          <w:p w:rsidRPr="00021E2C" w:rsidR="00471C9E" w:rsidP="00310808" w:rsidRDefault="00471C9E" w14:paraId="431E7BC4" w14:textId="77777777">
            <w:pPr>
              <w:spacing w:after="0"/>
              <w:rPr>
                <w:rFonts w:ascii="Consolas" w:hAnsi="Consolas" w:cs="Calibri"/>
                <w:sz w:val="20"/>
                <w:szCs w:val="20"/>
              </w:rPr>
            </w:pPr>
            <w:r w:rsidRPr="00021E2C">
              <w:rPr>
                <w:rFonts w:ascii="Consolas" w:hAnsi="Consolas" w:cs="Calibri"/>
                <w:sz w:val="20"/>
                <w:szCs w:val="20"/>
              </w:rPr>
              <w:t xml:space="preserve">                "display": "Specimen Processed"</w:t>
            </w:r>
          </w:p>
          <w:p w:rsidRPr="00021E2C" w:rsidR="00471C9E" w:rsidP="00310808" w:rsidRDefault="00471C9E" w14:paraId="037EDC6F"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34DB33B7"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585BBF75"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52CCCC63" w14:textId="77777777">
            <w:pPr>
              <w:spacing w:after="0"/>
              <w:rPr>
                <w:rFonts w:ascii="Consolas" w:hAnsi="Consolas" w:cs="Calibri"/>
                <w:sz w:val="20"/>
                <w:szCs w:val="20"/>
              </w:rPr>
            </w:pPr>
            <w:r w:rsidRPr="00021E2C">
              <w:rPr>
                <w:rFonts w:ascii="Consolas" w:hAnsi="Consolas" w:cs="Calibri"/>
                <w:sz w:val="20"/>
                <w:szCs w:val="20"/>
              </w:rPr>
              <w:t xml:space="preserve">    "intent": "filler-order",</w:t>
            </w:r>
          </w:p>
          <w:p w:rsidRPr="00021E2C" w:rsidR="00471C9E" w:rsidP="00310808" w:rsidRDefault="00471C9E" w14:paraId="15C9C67D" w14:textId="77777777">
            <w:pPr>
              <w:spacing w:after="0"/>
              <w:rPr>
                <w:rFonts w:ascii="Consolas" w:hAnsi="Consolas" w:cs="Calibri"/>
                <w:sz w:val="20"/>
                <w:szCs w:val="20"/>
              </w:rPr>
            </w:pPr>
            <w:r w:rsidRPr="00021E2C">
              <w:rPr>
                <w:rFonts w:ascii="Consolas" w:hAnsi="Consolas" w:cs="Calibri"/>
                <w:sz w:val="20"/>
                <w:szCs w:val="20"/>
              </w:rPr>
              <w:t xml:space="preserve">    "priority": "routine",</w:t>
            </w:r>
          </w:p>
          <w:p w:rsidRPr="00021E2C" w:rsidR="00471C9E" w:rsidP="00310808" w:rsidRDefault="00471C9E" w14:paraId="78D058B0" w14:textId="77777777">
            <w:pPr>
              <w:spacing w:after="0"/>
              <w:rPr>
                <w:rFonts w:ascii="Consolas" w:hAnsi="Consolas" w:cs="Calibri"/>
                <w:sz w:val="20"/>
                <w:szCs w:val="20"/>
              </w:rPr>
            </w:pPr>
            <w:r w:rsidRPr="00021E2C">
              <w:rPr>
                <w:rFonts w:ascii="Consolas" w:hAnsi="Consolas" w:cs="Calibri"/>
                <w:sz w:val="20"/>
                <w:szCs w:val="20"/>
              </w:rPr>
              <w:t xml:space="preserve">    "code": {</w:t>
            </w:r>
          </w:p>
          <w:p w:rsidRPr="00021E2C" w:rsidR="00471C9E" w:rsidP="00310808" w:rsidRDefault="00471C9E" w14:paraId="6BE74960" w14:textId="77777777">
            <w:pPr>
              <w:spacing w:after="0"/>
              <w:rPr>
                <w:rFonts w:ascii="Consolas" w:hAnsi="Consolas" w:cs="Calibri"/>
                <w:sz w:val="20"/>
                <w:szCs w:val="20"/>
              </w:rPr>
            </w:pPr>
            <w:r w:rsidRPr="00021E2C">
              <w:rPr>
                <w:rFonts w:ascii="Consolas" w:hAnsi="Consolas" w:cs="Calibri"/>
                <w:sz w:val="20"/>
                <w:szCs w:val="20"/>
              </w:rPr>
              <w:t xml:space="preserve">        "coding": [</w:t>
            </w:r>
          </w:p>
          <w:p w:rsidRPr="00021E2C" w:rsidR="00471C9E" w:rsidP="00310808" w:rsidRDefault="00471C9E" w14:paraId="22F6E861"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753D987E" w14:textId="77777777">
            <w:pPr>
              <w:spacing w:after="0"/>
              <w:rPr>
                <w:rFonts w:ascii="Consolas" w:hAnsi="Consolas" w:cs="Calibri"/>
                <w:sz w:val="20"/>
                <w:szCs w:val="20"/>
              </w:rPr>
            </w:pPr>
            <w:r w:rsidRPr="00021E2C">
              <w:rPr>
                <w:rFonts w:ascii="Consolas" w:hAnsi="Consolas" w:cs="Calibri"/>
                <w:sz w:val="20"/>
                <w:szCs w:val="20"/>
              </w:rPr>
              <w:t xml:space="preserve">                "system": "http://hl7.org/fhir/CodeSystem/task-code",</w:t>
            </w:r>
          </w:p>
          <w:p w:rsidRPr="00021E2C" w:rsidR="00471C9E" w:rsidP="00310808" w:rsidRDefault="00471C9E" w14:paraId="57101002" w14:textId="77777777">
            <w:pPr>
              <w:spacing w:after="0"/>
              <w:rPr>
                <w:rFonts w:ascii="Consolas" w:hAnsi="Consolas" w:cs="Calibri"/>
                <w:sz w:val="20"/>
                <w:szCs w:val="20"/>
              </w:rPr>
            </w:pPr>
            <w:r w:rsidRPr="00021E2C">
              <w:rPr>
                <w:rFonts w:ascii="Consolas" w:hAnsi="Consolas" w:cs="Calibri"/>
                <w:sz w:val="20"/>
                <w:szCs w:val="20"/>
              </w:rPr>
              <w:t xml:space="preserve">                "code": "fulfill",</w:t>
            </w:r>
          </w:p>
          <w:p w:rsidRPr="00021E2C" w:rsidR="00471C9E" w:rsidP="00310808" w:rsidRDefault="00471C9E" w14:paraId="1E430ED8" w14:textId="77777777">
            <w:pPr>
              <w:spacing w:after="0"/>
              <w:rPr>
                <w:rFonts w:ascii="Consolas" w:hAnsi="Consolas" w:cs="Calibri"/>
                <w:sz w:val="20"/>
                <w:szCs w:val="20"/>
              </w:rPr>
            </w:pPr>
            <w:r w:rsidRPr="00021E2C">
              <w:rPr>
                <w:rFonts w:ascii="Consolas" w:hAnsi="Consolas" w:cs="Calibri"/>
                <w:sz w:val="20"/>
                <w:szCs w:val="20"/>
              </w:rPr>
              <w:t xml:space="preserve">                "display": "Fulfill the focal request"</w:t>
            </w:r>
          </w:p>
          <w:p w:rsidRPr="00021E2C" w:rsidR="00471C9E" w:rsidP="00310808" w:rsidRDefault="00471C9E" w14:paraId="0D9D4073"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64BE364B"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7035D620"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5C6485A1" w14:textId="77777777">
            <w:pPr>
              <w:spacing w:after="0"/>
              <w:rPr>
                <w:rFonts w:ascii="Consolas" w:hAnsi="Consolas" w:cs="Calibri"/>
                <w:sz w:val="20"/>
                <w:szCs w:val="20"/>
              </w:rPr>
            </w:pPr>
            <w:r w:rsidRPr="00021E2C">
              <w:rPr>
                <w:rFonts w:ascii="Consolas" w:hAnsi="Consolas" w:cs="Calibri"/>
                <w:sz w:val="20"/>
                <w:szCs w:val="20"/>
              </w:rPr>
              <w:t xml:space="preserve">    "focus": {</w:t>
            </w:r>
          </w:p>
          <w:p w:rsidRPr="00021E2C" w:rsidR="00471C9E" w:rsidP="00310808" w:rsidRDefault="00471C9E" w14:paraId="17676302" w14:textId="77777777">
            <w:pPr>
              <w:spacing w:after="0"/>
              <w:rPr>
                <w:rFonts w:ascii="Consolas" w:hAnsi="Consolas" w:cs="Calibri"/>
                <w:sz w:val="20"/>
                <w:szCs w:val="20"/>
              </w:rPr>
            </w:pPr>
            <w:r w:rsidRPr="00021E2C">
              <w:rPr>
                <w:rFonts w:ascii="Consolas" w:hAnsi="Consolas" w:cs="Calibri"/>
                <w:sz w:val="20"/>
                <w:szCs w:val="20"/>
              </w:rPr>
              <w:t xml:space="preserve">        "reference": "https://</w:t>
            </w:r>
            <w:r>
              <w:rPr>
                <w:rFonts w:ascii="Consolas" w:hAnsi="Consolas" w:cs="Calibri"/>
                <w:sz w:val="20"/>
                <w:szCs w:val="20"/>
              </w:rPr>
              <w:t>api.service.nhs.uk</w:t>
            </w:r>
            <w:r w:rsidRPr="00021E2C">
              <w:rPr>
                <w:rFonts w:ascii="Consolas" w:hAnsi="Consolas" w:cs="Calibri"/>
                <w:sz w:val="20"/>
                <w:szCs w:val="20"/>
              </w:rPr>
              <w:t>/ServiceRequest/7f70bb0c-5792-46d4-bbfd-c48cbcd3895b"</w:t>
            </w:r>
          </w:p>
          <w:p w:rsidRPr="00021E2C" w:rsidR="00471C9E" w:rsidP="00310808" w:rsidRDefault="00471C9E" w14:paraId="744DFE51"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6F226B46" w14:textId="77777777">
            <w:pPr>
              <w:spacing w:after="0"/>
              <w:rPr>
                <w:rFonts w:ascii="Consolas" w:hAnsi="Consolas" w:cs="Calibri"/>
                <w:sz w:val="20"/>
                <w:szCs w:val="20"/>
              </w:rPr>
            </w:pPr>
            <w:r w:rsidRPr="00021E2C">
              <w:rPr>
                <w:rFonts w:ascii="Consolas" w:hAnsi="Consolas" w:cs="Calibri"/>
                <w:sz w:val="20"/>
                <w:szCs w:val="20"/>
              </w:rPr>
              <w:t xml:space="preserve">    "for": {</w:t>
            </w:r>
          </w:p>
          <w:p w:rsidRPr="00021E2C" w:rsidR="00471C9E" w:rsidP="00310808" w:rsidRDefault="00471C9E" w14:paraId="167A5465" w14:textId="77777777">
            <w:pPr>
              <w:spacing w:after="0"/>
              <w:rPr>
                <w:rFonts w:ascii="Consolas" w:hAnsi="Consolas" w:cs="Calibri"/>
                <w:sz w:val="20"/>
                <w:szCs w:val="20"/>
              </w:rPr>
            </w:pPr>
            <w:r w:rsidRPr="00021E2C">
              <w:rPr>
                <w:rFonts w:ascii="Consolas" w:hAnsi="Consolas" w:cs="Calibri"/>
                <w:sz w:val="20"/>
                <w:szCs w:val="20"/>
              </w:rPr>
              <w:t xml:space="preserve">        "reference": "https://</w:t>
            </w:r>
            <w:r>
              <w:rPr>
                <w:rFonts w:ascii="Consolas" w:hAnsi="Consolas" w:cs="Calibri"/>
                <w:sz w:val="20"/>
                <w:szCs w:val="20"/>
              </w:rPr>
              <w:t>api.service.nhs.uk</w:t>
            </w:r>
            <w:r w:rsidRPr="00021E2C">
              <w:rPr>
                <w:rFonts w:ascii="Consolas" w:hAnsi="Consolas" w:cs="Calibri"/>
                <w:sz w:val="20"/>
                <w:szCs w:val="20"/>
              </w:rPr>
              <w:t>/Patient/f52cae9c-81eb-422c-be58-8363e72144aa"</w:t>
            </w:r>
          </w:p>
          <w:p w:rsidRPr="00021E2C" w:rsidR="00471C9E" w:rsidP="00310808" w:rsidRDefault="00471C9E" w14:paraId="6E0452D2"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36EA41F8" w14:textId="77777777">
            <w:pPr>
              <w:spacing w:after="0"/>
              <w:rPr>
                <w:rFonts w:ascii="Consolas" w:hAnsi="Consolas" w:cs="Calibri"/>
                <w:sz w:val="20"/>
                <w:szCs w:val="20"/>
              </w:rPr>
            </w:pPr>
            <w:r w:rsidRPr="00021E2C">
              <w:rPr>
                <w:rFonts w:ascii="Consolas" w:hAnsi="Consolas" w:cs="Calibri"/>
                <w:sz w:val="20"/>
                <w:szCs w:val="20"/>
              </w:rPr>
              <w:t xml:space="preserve">    "authoredOn": "2022-07-13T09:00:00Z",</w:t>
            </w:r>
          </w:p>
          <w:p w:rsidRPr="00021E2C" w:rsidR="00471C9E" w:rsidP="00310808" w:rsidRDefault="00471C9E" w14:paraId="53F18E5A" w14:textId="77777777">
            <w:pPr>
              <w:spacing w:after="0"/>
              <w:rPr>
                <w:rFonts w:ascii="Consolas" w:hAnsi="Consolas" w:cs="Calibri"/>
                <w:sz w:val="20"/>
                <w:szCs w:val="20"/>
              </w:rPr>
            </w:pPr>
            <w:r w:rsidRPr="00021E2C">
              <w:rPr>
                <w:rFonts w:ascii="Consolas" w:hAnsi="Consolas" w:cs="Calibri"/>
                <w:sz w:val="20"/>
                <w:szCs w:val="20"/>
              </w:rPr>
              <w:t xml:space="preserve">    "lastModified": "2022-07-13T09:00:00Z",</w:t>
            </w:r>
          </w:p>
          <w:p w:rsidRPr="00021E2C" w:rsidR="00471C9E" w:rsidP="00310808" w:rsidRDefault="00471C9E" w14:paraId="74EEE291" w14:textId="77777777">
            <w:pPr>
              <w:spacing w:after="0"/>
              <w:rPr>
                <w:rFonts w:ascii="Consolas" w:hAnsi="Consolas" w:cs="Calibri"/>
                <w:sz w:val="20"/>
                <w:szCs w:val="20"/>
              </w:rPr>
            </w:pPr>
            <w:r w:rsidRPr="00021E2C">
              <w:rPr>
                <w:rFonts w:ascii="Consolas" w:hAnsi="Consolas" w:cs="Calibri"/>
                <w:sz w:val="20"/>
                <w:szCs w:val="20"/>
              </w:rPr>
              <w:t xml:space="preserve">    "requester": {</w:t>
            </w:r>
          </w:p>
          <w:p w:rsidRPr="00021E2C" w:rsidR="00471C9E" w:rsidP="00310808" w:rsidRDefault="00471C9E" w14:paraId="0B76C6A5" w14:textId="77777777">
            <w:pPr>
              <w:spacing w:after="0"/>
              <w:rPr>
                <w:rFonts w:ascii="Consolas" w:hAnsi="Consolas" w:cs="Calibri"/>
                <w:sz w:val="20"/>
                <w:szCs w:val="20"/>
              </w:rPr>
            </w:pPr>
            <w:r w:rsidRPr="00021E2C">
              <w:rPr>
                <w:rFonts w:ascii="Consolas" w:hAnsi="Consolas" w:cs="Calibri"/>
                <w:sz w:val="20"/>
                <w:szCs w:val="20"/>
              </w:rPr>
              <w:t xml:space="preserve">        "reference": "https://</w:t>
            </w:r>
            <w:r>
              <w:rPr>
                <w:rFonts w:ascii="Consolas" w:hAnsi="Consolas" w:cs="Calibri"/>
                <w:sz w:val="20"/>
                <w:szCs w:val="20"/>
              </w:rPr>
              <w:t>api.service.nhs.uk</w:t>
            </w:r>
            <w:r w:rsidRPr="00021E2C">
              <w:rPr>
                <w:rFonts w:ascii="Consolas" w:hAnsi="Consolas" w:cs="Calibri"/>
                <w:sz w:val="20"/>
                <w:szCs w:val="20"/>
              </w:rPr>
              <w:t>/Practitioner/832d9c68-685f-4421-ac05-cc23d5c4e619"</w:t>
            </w:r>
          </w:p>
          <w:p w:rsidRPr="00021E2C" w:rsidR="00471C9E" w:rsidP="00310808" w:rsidRDefault="00471C9E" w14:paraId="66AF660E"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71EB172D" w14:textId="77777777">
            <w:pPr>
              <w:spacing w:after="0"/>
              <w:rPr>
                <w:rFonts w:ascii="Consolas" w:hAnsi="Consolas" w:cs="Calibri"/>
                <w:sz w:val="20"/>
                <w:szCs w:val="20"/>
              </w:rPr>
            </w:pPr>
            <w:r w:rsidRPr="00021E2C">
              <w:rPr>
                <w:rFonts w:ascii="Consolas" w:hAnsi="Consolas" w:cs="Calibri"/>
                <w:sz w:val="20"/>
                <w:szCs w:val="20"/>
              </w:rPr>
              <w:t xml:space="preserve">    "performerType": [</w:t>
            </w:r>
          </w:p>
          <w:p w:rsidRPr="00021E2C" w:rsidR="00471C9E" w:rsidP="00310808" w:rsidRDefault="00471C9E" w14:paraId="62E50F5C"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088B1990" w14:textId="77777777">
            <w:pPr>
              <w:spacing w:after="0"/>
              <w:rPr>
                <w:rFonts w:ascii="Consolas" w:hAnsi="Consolas" w:cs="Calibri"/>
                <w:sz w:val="20"/>
                <w:szCs w:val="20"/>
              </w:rPr>
            </w:pPr>
            <w:r w:rsidRPr="00021E2C">
              <w:rPr>
                <w:rFonts w:ascii="Consolas" w:hAnsi="Consolas" w:cs="Calibri"/>
                <w:sz w:val="20"/>
                <w:szCs w:val="20"/>
              </w:rPr>
              <w:t xml:space="preserve">            "coding": [</w:t>
            </w:r>
          </w:p>
          <w:p w:rsidRPr="00021E2C" w:rsidR="00471C9E" w:rsidP="00310808" w:rsidRDefault="00471C9E" w14:paraId="5B605452"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198FB1AC" w14:textId="77777777">
            <w:pPr>
              <w:spacing w:after="0"/>
              <w:rPr>
                <w:rFonts w:ascii="Consolas" w:hAnsi="Consolas" w:cs="Calibri"/>
                <w:sz w:val="20"/>
                <w:szCs w:val="20"/>
              </w:rPr>
            </w:pPr>
            <w:r w:rsidRPr="00021E2C">
              <w:rPr>
                <w:rFonts w:ascii="Consolas" w:hAnsi="Consolas" w:cs="Calibri"/>
                <w:sz w:val="20"/>
                <w:szCs w:val="20"/>
              </w:rPr>
              <w:t xml:space="preserve">                    "system": "http://snomed.info/sct",</w:t>
            </w:r>
          </w:p>
          <w:p w:rsidRPr="00021E2C" w:rsidR="00471C9E" w:rsidP="00310808" w:rsidRDefault="00471C9E" w14:paraId="389FCBD5" w14:textId="77777777">
            <w:pPr>
              <w:spacing w:after="0"/>
              <w:rPr>
                <w:rFonts w:ascii="Consolas" w:hAnsi="Consolas" w:cs="Calibri"/>
                <w:sz w:val="20"/>
                <w:szCs w:val="20"/>
              </w:rPr>
            </w:pPr>
            <w:r w:rsidRPr="00021E2C">
              <w:rPr>
                <w:rFonts w:ascii="Consolas" w:hAnsi="Consolas" w:cs="Calibri"/>
                <w:sz w:val="20"/>
                <w:szCs w:val="20"/>
              </w:rPr>
              <w:t xml:space="preserve">                    "code": "159282002",</w:t>
            </w:r>
          </w:p>
          <w:p w:rsidRPr="00021E2C" w:rsidR="00471C9E" w:rsidP="00310808" w:rsidRDefault="00471C9E" w14:paraId="655B74A2" w14:textId="77777777">
            <w:pPr>
              <w:spacing w:after="0"/>
              <w:rPr>
                <w:rFonts w:ascii="Consolas" w:hAnsi="Consolas" w:cs="Calibri"/>
                <w:sz w:val="20"/>
                <w:szCs w:val="20"/>
              </w:rPr>
            </w:pPr>
            <w:r w:rsidRPr="00021E2C">
              <w:rPr>
                <w:rFonts w:ascii="Consolas" w:hAnsi="Consolas" w:cs="Calibri"/>
                <w:sz w:val="20"/>
                <w:szCs w:val="20"/>
              </w:rPr>
              <w:t xml:space="preserve">                    "display": "Laboratory technician (occupation)"</w:t>
            </w:r>
          </w:p>
          <w:p w:rsidRPr="00021E2C" w:rsidR="00471C9E" w:rsidP="00310808" w:rsidRDefault="00471C9E" w14:paraId="009644EB" w14:textId="77777777">
            <w:pPr>
              <w:spacing w:after="0"/>
              <w:rPr>
                <w:rFonts w:ascii="Consolas" w:hAnsi="Consolas" w:cs="Calibri"/>
                <w:sz w:val="20"/>
                <w:szCs w:val="20"/>
              </w:rPr>
            </w:pPr>
            <w:r w:rsidRPr="00021E2C">
              <w:rPr>
                <w:rFonts w:ascii="Consolas" w:hAnsi="Consolas" w:cs="Calibri"/>
                <w:sz w:val="20"/>
                <w:szCs w:val="20"/>
              </w:rPr>
              <w:lastRenderedPageBreak/>
              <w:t xml:space="preserve">                }</w:t>
            </w:r>
          </w:p>
          <w:p w:rsidRPr="00021E2C" w:rsidR="00471C9E" w:rsidP="00310808" w:rsidRDefault="00471C9E" w14:paraId="1FDEAB96"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3C696685"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328ED72B"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2CE15C7F" w14:textId="77777777">
            <w:pPr>
              <w:spacing w:after="0"/>
              <w:rPr>
                <w:rFonts w:ascii="Consolas" w:hAnsi="Consolas" w:cs="Calibri"/>
                <w:sz w:val="20"/>
                <w:szCs w:val="20"/>
              </w:rPr>
            </w:pPr>
            <w:r w:rsidRPr="00021E2C">
              <w:rPr>
                <w:rFonts w:ascii="Consolas" w:hAnsi="Consolas" w:cs="Calibri"/>
                <w:sz w:val="20"/>
                <w:szCs w:val="20"/>
              </w:rPr>
              <w:t xml:space="preserve">    "owner": {</w:t>
            </w:r>
          </w:p>
          <w:p w:rsidRPr="00021E2C" w:rsidR="00471C9E" w:rsidP="00310808" w:rsidRDefault="00471C9E" w14:paraId="5CA63FBD" w14:textId="77777777">
            <w:pPr>
              <w:spacing w:after="0"/>
              <w:rPr>
                <w:rFonts w:ascii="Consolas" w:hAnsi="Consolas" w:cs="Calibri"/>
                <w:sz w:val="20"/>
                <w:szCs w:val="20"/>
              </w:rPr>
            </w:pPr>
            <w:r w:rsidRPr="00021E2C">
              <w:rPr>
                <w:rFonts w:ascii="Consolas" w:hAnsi="Consolas" w:cs="Calibri"/>
                <w:sz w:val="20"/>
                <w:szCs w:val="20"/>
              </w:rPr>
              <w:t xml:space="preserve">        "reference": "https://</w:t>
            </w:r>
            <w:r>
              <w:rPr>
                <w:rFonts w:ascii="Consolas" w:hAnsi="Consolas" w:cs="Calibri"/>
                <w:sz w:val="20"/>
                <w:szCs w:val="20"/>
              </w:rPr>
              <w:t>api.service.nhs.uk</w:t>
            </w:r>
            <w:r w:rsidRPr="00021E2C">
              <w:rPr>
                <w:rFonts w:ascii="Consolas" w:hAnsi="Consolas" w:cs="Calibri"/>
                <w:sz w:val="20"/>
                <w:szCs w:val="20"/>
              </w:rPr>
              <w:t>/Organization/1b81b2e9-d428-4cf6-8d9f-b3f3e3833430"</w:t>
            </w:r>
          </w:p>
          <w:p w:rsidRPr="00021E2C" w:rsidR="00471C9E" w:rsidP="00310808" w:rsidRDefault="00471C9E" w14:paraId="70E81A10" w14:textId="77777777">
            <w:pPr>
              <w:spacing w:after="0"/>
              <w:rPr>
                <w:rFonts w:ascii="Consolas" w:hAnsi="Consolas" w:cs="Calibri"/>
                <w:sz w:val="20"/>
                <w:szCs w:val="20"/>
              </w:rPr>
            </w:pPr>
            <w:r w:rsidRPr="00021E2C">
              <w:rPr>
                <w:rFonts w:ascii="Consolas" w:hAnsi="Consolas" w:cs="Calibri"/>
                <w:sz w:val="20"/>
                <w:szCs w:val="20"/>
              </w:rPr>
              <w:t xml:space="preserve">    }</w:t>
            </w:r>
          </w:p>
          <w:p w:rsidRPr="00021E2C" w:rsidR="00471C9E" w:rsidP="00310808" w:rsidRDefault="00471C9E" w14:paraId="133CC0F1" w14:textId="77777777">
            <w:pPr>
              <w:rPr>
                <w:rFonts w:ascii="Consolas" w:hAnsi="Consolas" w:cs="Calibri"/>
                <w:sz w:val="20"/>
                <w:szCs w:val="20"/>
              </w:rPr>
            </w:pPr>
            <w:r w:rsidRPr="00021E2C">
              <w:rPr>
                <w:rFonts w:ascii="Consolas" w:hAnsi="Consolas" w:cs="Calibri"/>
                <w:sz w:val="20"/>
                <w:szCs w:val="20"/>
              </w:rPr>
              <w:t>}</w:t>
            </w:r>
          </w:p>
        </w:tc>
      </w:tr>
    </w:tbl>
    <w:p w:rsidRPr="00A71A99" w:rsidR="00471C9E" w:rsidP="00471C9E" w:rsidRDefault="00471C9E" w14:paraId="6E5C958F" w14:textId="77777777"/>
    <w:p w:rsidR="00471C9E" w:rsidP="00471C9E" w:rsidRDefault="00471C9E" w14:paraId="70E27F1D" w14:textId="77777777">
      <w:pPr>
        <w:pStyle w:val="Heading3"/>
        <w:numPr>
          <w:ilvl w:val="0"/>
          <w:numId w:val="0"/>
        </w:numPr>
        <w:ind w:left="960" w:hanging="960"/>
      </w:pPr>
      <w:bookmarkStart w:name="_Toc110355009" w:id="68"/>
      <w:r>
        <w:t>Response</w:t>
      </w:r>
      <w:bookmarkEnd w:id="68"/>
    </w:p>
    <w:tbl>
      <w:tblPr>
        <w:tblStyle w:val="TableGrid"/>
        <w:tblW w:w="0" w:type="auto"/>
        <w:tblLook w:val="04A0" w:firstRow="1" w:lastRow="0" w:firstColumn="1" w:lastColumn="0" w:noHBand="0" w:noVBand="1"/>
      </w:tblPr>
      <w:tblGrid>
        <w:gridCol w:w="9016"/>
      </w:tblGrid>
      <w:tr w:rsidR="00471C9E" w:rsidTr="00310808" w14:paraId="0EB04162" w14:textId="77777777">
        <w:tc>
          <w:tcPr>
            <w:tcW w:w="9016" w:type="dxa"/>
          </w:tcPr>
          <w:p w:rsidRPr="002D695D" w:rsidR="00471C9E" w:rsidP="00310808" w:rsidRDefault="00471C9E" w14:paraId="3C337897" w14:textId="77777777">
            <w:pPr>
              <w:rPr>
                <w:rFonts w:ascii="Consolas" w:hAnsi="Consolas"/>
                <w:color w:val="auto"/>
                <w:sz w:val="20"/>
                <w:szCs w:val="20"/>
              </w:rPr>
            </w:pPr>
            <w:r w:rsidRPr="002D695D">
              <w:rPr>
                <w:rFonts w:ascii="Consolas" w:hAnsi="Consolas"/>
                <w:color w:val="auto"/>
                <w:sz w:val="20"/>
                <w:szCs w:val="20"/>
              </w:rPr>
              <w:t>200 OK</w:t>
            </w:r>
          </w:p>
          <w:p w:rsidRPr="002D695D" w:rsidR="00471C9E" w:rsidP="00310808" w:rsidRDefault="00471C9E" w14:paraId="1DA618D7" w14:textId="77777777">
            <w:pPr>
              <w:rPr>
                <w:rFonts w:ascii="Consolas" w:hAnsi="Consolas"/>
                <w:color w:val="auto"/>
                <w:sz w:val="20"/>
                <w:szCs w:val="20"/>
              </w:rPr>
            </w:pPr>
            <w:r w:rsidRPr="002D695D">
              <w:rPr>
                <w:rFonts w:ascii="Consolas" w:hAnsi="Consolas"/>
                <w:color w:val="auto"/>
                <w:sz w:val="20"/>
                <w:szCs w:val="20"/>
              </w:rPr>
              <w:t>Date: Tue, 02 Aug 2022 14:29:36 GMT</w:t>
            </w:r>
          </w:p>
          <w:p w:rsidRPr="002D695D" w:rsidR="00471C9E" w:rsidP="00310808" w:rsidRDefault="00471C9E" w14:paraId="0813BDBC" w14:textId="77777777">
            <w:pPr>
              <w:rPr>
                <w:rFonts w:ascii="Consolas" w:hAnsi="Consolas"/>
                <w:color w:val="auto"/>
                <w:sz w:val="20"/>
                <w:szCs w:val="20"/>
              </w:rPr>
            </w:pPr>
            <w:r w:rsidRPr="002D695D">
              <w:rPr>
                <w:rFonts w:ascii="Consolas" w:hAnsi="Consolas"/>
                <w:color w:val="auto"/>
                <w:sz w:val="20"/>
                <w:szCs w:val="20"/>
              </w:rPr>
              <w:t>Content-Type: application/fhir+json; fhirVersion=4.0; charset=utf-8</w:t>
            </w:r>
          </w:p>
          <w:p w:rsidRPr="002D695D" w:rsidR="00471C9E" w:rsidP="00310808" w:rsidRDefault="00471C9E" w14:paraId="78628FAA" w14:textId="77777777">
            <w:pPr>
              <w:rPr>
                <w:rFonts w:ascii="Consolas" w:hAnsi="Consolas"/>
                <w:color w:val="auto"/>
                <w:sz w:val="20"/>
                <w:szCs w:val="20"/>
              </w:rPr>
            </w:pPr>
            <w:r w:rsidRPr="002D695D">
              <w:rPr>
                <w:rFonts w:ascii="Consolas" w:hAnsi="Consolas"/>
                <w:color w:val="auto"/>
                <w:sz w:val="20"/>
                <w:szCs w:val="20"/>
              </w:rPr>
              <w:t>Content-Length: 2142</w:t>
            </w:r>
          </w:p>
          <w:p w:rsidRPr="002D695D" w:rsidR="00471C9E" w:rsidP="00310808" w:rsidRDefault="00471C9E" w14:paraId="782E59B3" w14:textId="77777777">
            <w:pPr>
              <w:rPr>
                <w:rFonts w:ascii="Consolas" w:hAnsi="Consolas"/>
                <w:color w:val="auto"/>
                <w:sz w:val="20"/>
                <w:szCs w:val="20"/>
              </w:rPr>
            </w:pPr>
            <w:r w:rsidRPr="002D695D">
              <w:rPr>
                <w:rFonts w:ascii="Consolas" w:hAnsi="Consolas"/>
                <w:color w:val="auto"/>
                <w:sz w:val="20"/>
                <w:szCs w:val="20"/>
              </w:rPr>
              <w:t>Connection: keep-alive</w:t>
            </w:r>
          </w:p>
          <w:p w:rsidRPr="002D695D" w:rsidR="00471C9E" w:rsidP="00310808" w:rsidRDefault="00471C9E" w14:paraId="25342C6D" w14:textId="77777777">
            <w:pPr>
              <w:rPr>
                <w:rFonts w:ascii="Consolas" w:hAnsi="Consolas"/>
                <w:color w:val="auto"/>
                <w:sz w:val="20"/>
                <w:szCs w:val="20"/>
              </w:rPr>
            </w:pPr>
            <w:r w:rsidRPr="002D695D">
              <w:rPr>
                <w:rFonts w:ascii="Consolas" w:hAnsi="Consolas"/>
                <w:color w:val="auto"/>
                <w:sz w:val="20"/>
                <w:szCs w:val="20"/>
              </w:rPr>
              <w:t>ETag: W/\"36031013-ca92-4335-88d2-c8bd26ea1b48\"</w:t>
            </w:r>
          </w:p>
          <w:p w:rsidRPr="002D695D" w:rsidR="00471C9E" w:rsidP="00310808" w:rsidRDefault="00471C9E" w14:paraId="5D9929F0" w14:textId="77777777">
            <w:pPr>
              <w:rPr>
                <w:rFonts w:ascii="Consolas" w:hAnsi="Consolas"/>
                <w:color w:val="auto"/>
                <w:sz w:val="20"/>
                <w:szCs w:val="20"/>
              </w:rPr>
            </w:pPr>
            <w:r w:rsidRPr="002D695D">
              <w:rPr>
                <w:rFonts w:ascii="Consolas" w:hAnsi="Consolas"/>
                <w:color w:val="auto"/>
                <w:sz w:val="20"/>
                <w:szCs w:val="20"/>
              </w:rPr>
              <w:t>Last-Modified: Tue, 02 Aug 2022 14:29:35 GMT</w:t>
            </w:r>
          </w:p>
          <w:p w:rsidRPr="002D695D" w:rsidR="00471C9E" w:rsidP="00310808" w:rsidRDefault="00471C9E" w14:paraId="57EABBF2" w14:textId="77777777">
            <w:pPr>
              <w:rPr>
                <w:rFonts w:ascii="Consolas" w:hAnsi="Consolas" w:eastAsiaTheme="minorHAnsi" w:cstheme="minorBidi"/>
                <w:color w:val="auto"/>
                <w:sz w:val="20"/>
                <w:szCs w:val="20"/>
              </w:rPr>
            </w:pPr>
            <w:r w:rsidRPr="002D695D">
              <w:rPr>
                <w:rFonts w:ascii="Consolas" w:hAnsi="Consolas"/>
                <w:color w:val="auto"/>
                <w:sz w:val="20"/>
                <w:szCs w:val="20"/>
              </w:rPr>
              <w:t>Location: https://</w:t>
            </w:r>
            <w:r>
              <w:rPr>
                <w:rFonts w:ascii="Consolas" w:hAnsi="Consolas"/>
                <w:sz w:val="20"/>
                <w:szCs w:val="20"/>
              </w:rPr>
              <w:t>api.service.nhs.uk</w:t>
            </w:r>
            <w:r w:rsidRPr="002D695D">
              <w:rPr>
                <w:rFonts w:ascii="Consolas" w:hAnsi="Consolas"/>
                <w:color w:val="auto"/>
                <w:sz w:val="20"/>
                <w:szCs w:val="20"/>
              </w:rPr>
              <w:t>/Task/a3f6af00-894e-4959-9530-d30d5b25893a/_history/36031013-ca92-4335-88d2-c8bd26ea1b48</w:t>
            </w:r>
          </w:p>
          <w:p w:rsidRPr="002D695D" w:rsidR="00471C9E" w:rsidP="00310808" w:rsidRDefault="00471C9E" w14:paraId="633911FF" w14:textId="77777777">
            <w:pPr>
              <w:shd w:val="clear" w:color="auto" w:fill="FFFFFE"/>
              <w:spacing w:line="270" w:lineRule="atLeast"/>
              <w:rPr>
                <w:rFonts w:ascii="Consolas" w:hAnsi="Consolas" w:cs="Courier New"/>
                <w:color w:val="auto"/>
                <w:sz w:val="20"/>
                <w:szCs w:val="20"/>
                <w:lang w:eastAsia="en-GB"/>
              </w:rPr>
            </w:pPr>
          </w:p>
          <w:p w:rsidRPr="00021E2C" w:rsidR="00471C9E" w:rsidP="00310808" w:rsidRDefault="00471C9E" w14:paraId="1F7450B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w:t>
            </w:r>
          </w:p>
          <w:p w:rsidRPr="00021E2C" w:rsidR="00471C9E" w:rsidP="00310808" w:rsidRDefault="00471C9E" w14:paraId="4C4A01C1"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"resourceType": "Task",</w:t>
            </w:r>
          </w:p>
          <w:p w:rsidRPr="00021E2C" w:rsidR="00471C9E" w:rsidP="00310808" w:rsidRDefault="00471C9E" w14:paraId="4E323190"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"id": "a3f6af00-894e-4959-9530-d30d5b25893a",</w:t>
            </w:r>
          </w:p>
          <w:p w:rsidRPr="00021E2C" w:rsidR="00471C9E" w:rsidP="00310808" w:rsidRDefault="00471C9E" w14:paraId="76A4431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"text": {</w:t>
            </w:r>
          </w:p>
          <w:p w:rsidRPr="00021E2C" w:rsidR="00471C9E" w:rsidP="00310808" w:rsidRDefault="00471C9E" w14:paraId="16AECB22"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"status": "generated",</w:t>
            </w:r>
          </w:p>
          <w:p w:rsidRPr="00021E2C" w:rsidR="00471C9E" w:rsidP="00310808" w:rsidRDefault="00471C9E" w14:paraId="4AB3A1E8"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021E2C" w:rsidR="00471C9E" w:rsidP="00310808" w:rsidRDefault="00471C9E" w14:paraId="685710DA"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6F2E77A6"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"identifier": [</w:t>
            </w:r>
          </w:p>
          <w:p w:rsidRPr="00021E2C" w:rsidR="00471C9E" w:rsidP="00310808" w:rsidRDefault="00471C9E" w14:paraId="64B11031"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77C70F6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"system": "https://mft.nhs.uk/nwglh/lims",</w:t>
            </w:r>
          </w:p>
          <w:p w:rsidRPr="00021E2C" w:rsidR="00471C9E" w:rsidP="00310808" w:rsidRDefault="00471C9E" w14:paraId="2AA7AA75"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"value": "DPYDSequencingTask"</w:t>
            </w:r>
          </w:p>
          <w:p w:rsidRPr="00021E2C" w:rsidR="00471C9E" w:rsidP="00310808" w:rsidRDefault="00471C9E" w14:paraId="7D4306A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0F63C8D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021D416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"instantiatesUri": "https://www.england.nhs.uk/wp-content/uploads/2020/11/1869-dpyd-policy-statement.pdf",</w:t>
            </w:r>
          </w:p>
          <w:p w:rsidRPr="00021E2C" w:rsidR="00471C9E" w:rsidP="00310808" w:rsidRDefault="00471C9E" w14:paraId="376360C4"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"partOf": [</w:t>
            </w:r>
          </w:p>
          <w:p w:rsidRPr="00021E2C" w:rsidR="00471C9E" w:rsidP="00310808" w:rsidRDefault="00471C9E" w14:paraId="7A841033"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376E72E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"display": "Task/UKCore-Task-ParentTask-Example"</w:t>
            </w:r>
          </w:p>
          <w:p w:rsidRPr="00021E2C" w:rsidR="00471C9E" w:rsidP="00310808" w:rsidRDefault="00471C9E" w14:paraId="233BFEC9"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4FAA3531"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4FC7804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"status": "accepted",</w:t>
            </w:r>
          </w:p>
          <w:p w:rsidRPr="00021E2C" w:rsidR="00471C9E" w:rsidP="00310808" w:rsidRDefault="00471C9E" w14:paraId="3390F7B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lastRenderedPageBreak/>
              <w:t>    "businessStatus": {</w:t>
            </w:r>
          </w:p>
          <w:p w:rsidRPr="00021E2C" w:rsidR="00471C9E" w:rsidP="00310808" w:rsidRDefault="00471C9E" w14:paraId="5B7BEBBD"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"coding": [</w:t>
            </w:r>
          </w:p>
          <w:p w:rsidRPr="00021E2C" w:rsidR="00471C9E" w:rsidP="00310808" w:rsidRDefault="00471C9E" w14:paraId="3C0F9DB5"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3E21FFB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"system": "http://terminology.hl7.org/CodeSystem/lab-status-codes",</w:t>
            </w:r>
          </w:p>
          <w:p w:rsidRPr="00021E2C" w:rsidR="00471C9E" w:rsidP="00310808" w:rsidRDefault="00471C9E" w14:paraId="395D17CE"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"code": "SpecimenProcessed",</w:t>
            </w:r>
          </w:p>
          <w:p w:rsidRPr="00021E2C" w:rsidR="00471C9E" w:rsidP="00310808" w:rsidRDefault="00471C9E" w14:paraId="4367165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"display": "Specimen Processed"</w:t>
            </w:r>
          </w:p>
          <w:p w:rsidRPr="00021E2C" w:rsidR="00471C9E" w:rsidP="00310808" w:rsidRDefault="00471C9E" w14:paraId="64D220DD"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6C439CC4"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78E20D4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13244339"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"intent": "filler-order",</w:t>
            </w:r>
          </w:p>
          <w:p w:rsidRPr="00021E2C" w:rsidR="00471C9E" w:rsidP="00310808" w:rsidRDefault="00471C9E" w14:paraId="7133A0DE"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"priority": "routine",</w:t>
            </w:r>
          </w:p>
          <w:p w:rsidRPr="00021E2C" w:rsidR="00471C9E" w:rsidP="00310808" w:rsidRDefault="00471C9E" w14:paraId="64AF6992"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"code": {</w:t>
            </w:r>
          </w:p>
          <w:p w:rsidRPr="00021E2C" w:rsidR="00471C9E" w:rsidP="00310808" w:rsidRDefault="00471C9E" w14:paraId="3871E8D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"coding": [</w:t>
            </w:r>
          </w:p>
          <w:p w:rsidRPr="00021E2C" w:rsidR="00471C9E" w:rsidP="00310808" w:rsidRDefault="00471C9E" w14:paraId="04FF7CE5"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5867146A"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"system": "http://hl7.org/fhir/CodeSystem/task-code",</w:t>
            </w:r>
          </w:p>
          <w:p w:rsidRPr="00021E2C" w:rsidR="00471C9E" w:rsidP="00310808" w:rsidRDefault="00471C9E" w14:paraId="0586FB55"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"code": "fulfill",</w:t>
            </w:r>
          </w:p>
          <w:p w:rsidRPr="00021E2C" w:rsidR="00471C9E" w:rsidP="00310808" w:rsidRDefault="00471C9E" w14:paraId="266490A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"display": "Fulfill the focal request"</w:t>
            </w:r>
          </w:p>
          <w:p w:rsidRPr="00021E2C" w:rsidR="00471C9E" w:rsidP="00310808" w:rsidRDefault="00471C9E" w14:paraId="7B0ED113"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0277C7C2"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483708B6"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0256008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"focus": {</w:t>
            </w:r>
          </w:p>
          <w:p w:rsidRPr="00021E2C" w:rsidR="00471C9E" w:rsidP="00310808" w:rsidRDefault="00471C9E" w14:paraId="385F977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021E2C">
              <w:rPr>
                <w:rFonts w:ascii="Consolas" w:hAnsi="Consolas" w:cs="Courier New"/>
                <w:color w:val="auto"/>
                <w:sz w:val="20"/>
                <w:szCs w:val="20"/>
                <w:lang w:eastAsia="en-GB"/>
              </w:rPr>
              <w:t>/ServiceRequest/7f70bb0c-5792-46d4-bbfd-c48cbcd3895b"</w:t>
            </w:r>
          </w:p>
          <w:p w:rsidRPr="00021E2C" w:rsidR="00471C9E" w:rsidP="00310808" w:rsidRDefault="00471C9E" w14:paraId="4643325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1AEFDAC0"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"for": {</w:t>
            </w:r>
          </w:p>
          <w:p w:rsidRPr="00021E2C" w:rsidR="00471C9E" w:rsidP="00310808" w:rsidRDefault="00471C9E" w14:paraId="7EA7BDB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021E2C">
              <w:rPr>
                <w:rFonts w:ascii="Consolas" w:hAnsi="Consolas" w:cs="Courier New"/>
                <w:color w:val="auto"/>
                <w:sz w:val="20"/>
                <w:szCs w:val="20"/>
                <w:lang w:eastAsia="en-GB"/>
              </w:rPr>
              <w:t>/Patient/f52cae9c-81eb-422c-be58-8363e72144aa"</w:t>
            </w:r>
          </w:p>
          <w:p w:rsidRPr="00021E2C" w:rsidR="00471C9E" w:rsidP="00310808" w:rsidRDefault="00471C9E" w14:paraId="0426A1CD"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5919FA7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"authoredOn": "2022-07-13T09:00:00Z",</w:t>
            </w:r>
          </w:p>
          <w:p w:rsidRPr="00021E2C" w:rsidR="00471C9E" w:rsidP="00310808" w:rsidRDefault="00471C9E" w14:paraId="54AB25B0"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"lastModified": "2022-07-13T09:00:00Z",</w:t>
            </w:r>
          </w:p>
          <w:p w:rsidRPr="00021E2C" w:rsidR="00471C9E" w:rsidP="00310808" w:rsidRDefault="00471C9E" w14:paraId="44D1A515"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"requester": {</w:t>
            </w:r>
          </w:p>
          <w:p w:rsidRPr="00021E2C" w:rsidR="00471C9E" w:rsidP="00310808" w:rsidRDefault="00471C9E" w14:paraId="39B6EFCB"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021E2C">
              <w:rPr>
                <w:rFonts w:ascii="Consolas" w:hAnsi="Consolas" w:cs="Courier New"/>
                <w:color w:val="auto"/>
                <w:sz w:val="20"/>
                <w:szCs w:val="20"/>
                <w:lang w:eastAsia="en-GB"/>
              </w:rPr>
              <w:t>/Practitioner/832d9c68-685f-4421-ac05-cc23d5c4e619"</w:t>
            </w:r>
          </w:p>
          <w:p w:rsidRPr="00021E2C" w:rsidR="00471C9E" w:rsidP="00310808" w:rsidRDefault="00471C9E" w14:paraId="3A1A1E6E"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170E3A14"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"performerType": [</w:t>
            </w:r>
          </w:p>
          <w:p w:rsidRPr="00021E2C" w:rsidR="00471C9E" w:rsidP="00310808" w:rsidRDefault="00471C9E" w14:paraId="17D6DC1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28C75659"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"coding": [</w:t>
            </w:r>
          </w:p>
          <w:p w:rsidRPr="00021E2C" w:rsidR="00471C9E" w:rsidP="00310808" w:rsidRDefault="00471C9E" w14:paraId="024859F2"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2CAF4293"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"system": "http://snomed.info/sct",</w:t>
            </w:r>
          </w:p>
          <w:p w:rsidRPr="00021E2C" w:rsidR="00471C9E" w:rsidP="00310808" w:rsidRDefault="00471C9E" w14:paraId="5A99DAF1"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"code": "159282002",</w:t>
            </w:r>
          </w:p>
          <w:p w:rsidRPr="00021E2C" w:rsidR="00471C9E" w:rsidP="00310808" w:rsidRDefault="00471C9E" w14:paraId="5B7142B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"display": "Laboratory technician (occupation)"</w:t>
            </w:r>
          </w:p>
          <w:p w:rsidRPr="00021E2C" w:rsidR="00471C9E" w:rsidP="00310808" w:rsidRDefault="00471C9E" w14:paraId="2319474A"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1BD0AF70"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2FE70F17"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4E3AB00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3C810CF6"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"owner": {</w:t>
            </w:r>
          </w:p>
          <w:p w:rsidRPr="00021E2C" w:rsidR="00471C9E" w:rsidP="00310808" w:rsidRDefault="00471C9E" w14:paraId="3DDB0738"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021E2C">
              <w:rPr>
                <w:rFonts w:ascii="Consolas" w:hAnsi="Consolas" w:cs="Courier New"/>
                <w:color w:val="auto"/>
                <w:sz w:val="20"/>
                <w:szCs w:val="20"/>
                <w:lang w:eastAsia="en-GB"/>
              </w:rPr>
              <w:t>/Organization/1b81b2e9-d428-4cf6-8d9f-b3f3e3833430"</w:t>
            </w:r>
          </w:p>
          <w:p w:rsidRPr="00021E2C" w:rsidR="00471C9E" w:rsidP="00310808" w:rsidRDefault="00471C9E" w14:paraId="16B0BE9F"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158D93FC"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"meta": {</w:t>
            </w:r>
          </w:p>
          <w:p w:rsidRPr="00021E2C" w:rsidR="00471C9E" w:rsidP="00310808" w:rsidRDefault="00471C9E" w14:paraId="7372E331"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lastRenderedPageBreak/>
              <w:t>        "versionId": "36031013-ca92-4335-88d2-c8bd26ea1b48",</w:t>
            </w:r>
          </w:p>
          <w:p w:rsidRPr="00021E2C" w:rsidR="00471C9E" w:rsidP="00310808" w:rsidRDefault="00471C9E" w14:paraId="1982B4EE"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"lastUpdated": "2022-08-02T14:29:35.710+00:00"</w:t>
            </w:r>
          </w:p>
          <w:p w:rsidRPr="00021E2C" w:rsidR="00471C9E" w:rsidP="00310808" w:rsidRDefault="00471C9E" w14:paraId="4663D81E"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    }</w:t>
            </w:r>
          </w:p>
          <w:p w:rsidRPr="00021E2C" w:rsidR="00471C9E" w:rsidP="00310808" w:rsidRDefault="00471C9E" w14:paraId="7F66BF93" w14:textId="77777777">
            <w:pPr>
              <w:shd w:val="clear" w:color="auto" w:fill="FFFFFE"/>
              <w:spacing w:after="0" w:line="270" w:lineRule="atLeast"/>
              <w:rPr>
                <w:rFonts w:ascii="Consolas" w:hAnsi="Consolas" w:cs="Courier New"/>
                <w:color w:val="auto"/>
                <w:sz w:val="20"/>
                <w:szCs w:val="20"/>
                <w:lang w:eastAsia="en-GB"/>
              </w:rPr>
            </w:pPr>
            <w:r w:rsidRPr="00021E2C">
              <w:rPr>
                <w:rFonts w:ascii="Consolas" w:hAnsi="Consolas" w:cs="Courier New"/>
                <w:color w:val="auto"/>
                <w:sz w:val="20"/>
                <w:szCs w:val="20"/>
                <w:lang w:eastAsia="en-GB"/>
              </w:rPr>
              <w:t>}</w:t>
            </w:r>
          </w:p>
          <w:p w:rsidRPr="002D695D" w:rsidR="00471C9E" w:rsidP="00310808" w:rsidRDefault="00471C9E" w14:paraId="23D071F3" w14:textId="77777777">
            <w:pPr>
              <w:rPr>
                <w:rFonts w:ascii="Consolas" w:hAnsi="Consolas"/>
                <w:color w:val="auto"/>
                <w:sz w:val="20"/>
                <w:szCs w:val="20"/>
              </w:rPr>
            </w:pPr>
          </w:p>
        </w:tc>
      </w:tr>
    </w:tbl>
    <w:p w:rsidRPr="00A71A99" w:rsidR="00471C9E" w:rsidP="00471C9E" w:rsidRDefault="00471C9E" w14:paraId="1AC918BB" w14:textId="77777777"/>
    <w:p w:rsidR="00471C9E" w:rsidP="00471C9E" w:rsidRDefault="00471C9E" w14:paraId="2FC68664" w14:textId="77777777">
      <w:pPr>
        <w:pStyle w:val="Heading2"/>
        <w:numPr>
          <w:ilvl w:val="0"/>
          <w:numId w:val="18"/>
        </w:numPr>
        <w:ind w:left="360"/>
      </w:pPr>
      <w:bookmarkStart w:name="_Toc110355010" w:id="69"/>
      <w:bookmarkStart w:name="_Toc110355624" w:id="70"/>
      <w:r>
        <w:t>Poll request for updates to Task (includes (11) response with Task)</w:t>
      </w:r>
      <w:bookmarkEnd w:id="69"/>
      <w:bookmarkEnd w:id="70"/>
    </w:p>
    <w:p w:rsidR="00471C9E" w:rsidP="00471C9E" w:rsidRDefault="00471C9E" w14:paraId="6E1E769A" w14:textId="77777777">
      <w:pPr>
        <w:pStyle w:val="Heading3"/>
        <w:numPr>
          <w:ilvl w:val="0"/>
          <w:numId w:val="0"/>
        </w:numPr>
        <w:ind w:left="960" w:hanging="960"/>
      </w:pPr>
      <w:bookmarkStart w:name="_Toc110355011" w:id="71"/>
      <w:r>
        <w:t>Request</w:t>
      </w:r>
      <w:bookmarkEnd w:id="71"/>
    </w:p>
    <w:tbl>
      <w:tblPr>
        <w:tblStyle w:val="TableGrid"/>
        <w:tblW w:w="0" w:type="auto"/>
        <w:tblLook w:val="04A0" w:firstRow="1" w:lastRow="0" w:firstColumn="1" w:lastColumn="0" w:noHBand="0" w:noVBand="1"/>
      </w:tblPr>
      <w:tblGrid>
        <w:gridCol w:w="9016"/>
      </w:tblGrid>
      <w:tr w:rsidRPr="00E24FE8" w:rsidR="00471C9E" w:rsidTr="00310808" w14:paraId="491F2AC4" w14:textId="77777777">
        <w:tc>
          <w:tcPr>
            <w:tcW w:w="9016" w:type="dxa"/>
          </w:tcPr>
          <w:p w:rsidRPr="00E24FE8" w:rsidR="00471C9E" w:rsidP="00310808" w:rsidRDefault="00471C9E" w14:paraId="21B8EEB4" w14:textId="77777777">
            <w:pPr>
              <w:spacing w:after="0"/>
              <w:rPr>
                <w:rFonts w:ascii="Consolas" w:hAnsi="Consolas"/>
                <w:color w:val="auto"/>
                <w:sz w:val="20"/>
                <w:szCs w:val="20"/>
              </w:rPr>
            </w:pPr>
            <w:r w:rsidRPr="00E24FE8">
              <w:rPr>
                <w:rFonts w:ascii="Consolas" w:hAnsi="Consolas"/>
                <w:color w:val="auto"/>
                <w:sz w:val="20"/>
                <w:szCs w:val="20"/>
              </w:rPr>
              <w:t xml:space="preserve">GET </w:t>
            </w:r>
            <w:r>
              <w:rPr>
                <w:rFonts w:ascii="Consolas" w:hAnsi="Consolas"/>
                <w:sz w:val="20"/>
                <w:szCs w:val="20"/>
              </w:rPr>
              <w:t>/GMS</w:t>
            </w:r>
            <w:r w:rsidRPr="00E24FE8">
              <w:rPr>
                <w:rFonts w:ascii="Consolas" w:hAnsi="Consolas"/>
                <w:color w:val="auto"/>
                <w:sz w:val="20"/>
                <w:szCs w:val="20"/>
              </w:rPr>
              <w:t>/Task?subject:Patient.identifier=https://fhir.nhs.uk/Id/nhs-number|9999999999 HTTP/1.1</w:t>
            </w:r>
          </w:p>
          <w:p w:rsidRPr="00E24FE8" w:rsidR="00471C9E" w:rsidP="00310808" w:rsidRDefault="00471C9E" w14:paraId="4EAA3380" w14:textId="77777777">
            <w:pPr>
              <w:spacing w:after="0"/>
              <w:rPr>
                <w:rFonts w:ascii="Consolas" w:hAnsi="Consolas"/>
                <w:color w:val="auto"/>
                <w:sz w:val="20"/>
                <w:szCs w:val="20"/>
              </w:rPr>
            </w:pPr>
            <w:r w:rsidRPr="00E24FE8">
              <w:rPr>
                <w:rFonts w:ascii="Consolas" w:hAnsi="Consolas"/>
                <w:color w:val="auto"/>
                <w:sz w:val="20"/>
                <w:szCs w:val="20"/>
              </w:rPr>
              <w:t xml:space="preserve">Host: </w:t>
            </w:r>
            <w:r>
              <w:rPr>
                <w:rFonts w:ascii="Consolas" w:hAnsi="Consolas"/>
                <w:sz w:val="20"/>
                <w:szCs w:val="20"/>
              </w:rPr>
              <w:t>api.service.nhs.uk</w:t>
            </w:r>
          </w:p>
          <w:p w:rsidRPr="00E24FE8" w:rsidR="00471C9E" w:rsidP="00310808" w:rsidRDefault="00471C9E" w14:paraId="7286939B" w14:textId="77777777">
            <w:pPr>
              <w:spacing w:after="0"/>
              <w:rPr>
                <w:rFonts w:ascii="Consolas" w:hAnsi="Consolas"/>
                <w:color w:val="auto"/>
                <w:sz w:val="20"/>
                <w:szCs w:val="20"/>
              </w:rPr>
            </w:pPr>
            <w:r w:rsidRPr="00E24FE8">
              <w:rPr>
                <w:rFonts w:ascii="Consolas" w:hAnsi="Consolas"/>
                <w:color w:val="auto"/>
                <w:sz w:val="20"/>
                <w:szCs w:val="20"/>
              </w:rPr>
              <w:t>Content-Type: application/json</w:t>
            </w:r>
          </w:p>
          <w:p w:rsidRPr="00E24FE8" w:rsidR="00471C9E" w:rsidP="00310808" w:rsidRDefault="00471C9E" w14:paraId="2FD9A6E8" w14:textId="77777777">
            <w:pPr>
              <w:spacing w:after="0"/>
              <w:rPr>
                <w:rFonts w:ascii="Consolas" w:hAnsi="Consolas"/>
                <w:color w:val="auto"/>
                <w:sz w:val="20"/>
                <w:szCs w:val="20"/>
              </w:rPr>
            </w:pPr>
            <w:r w:rsidRPr="00E24FE8">
              <w:rPr>
                <w:rFonts w:ascii="Consolas" w:hAnsi="Consolas"/>
                <w:color w:val="auto"/>
                <w:sz w:val="20"/>
                <w:szCs w:val="20"/>
              </w:rPr>
              <w:t>Content-Length: 2890</w:t>
            </w:r>
          </w:p>
          <w:p w:rsidRPr="00E24FE8" w:rsidR="00471C9E" w:rsidP="00310808" w:rsidRDefault="00471C9E" w14:paraId="4BE4E706" w14:textId="77777777">
            <w:pPr>
              <w:spacing w:after="0"/>
              <w:rPr>
                <w:rFonts w:ascii="Consolas" w:hAnsi="Consolas"/>
                <w:color w:val="auto"/>
                <w:sz w:val="20"/>
                <w:szCs w:val="20"/>
              </w:rPr>
            </w:pPr>
          </w:p>
          <w:p w:rsidRPr="00E24FE8" w:rsidR="00471C9E" w:rsidP="00310808" w:rsidRDefault="00471C9E" w14:paraId="277FBBBB" w14:textId="77777777">
            <w:pPr>
              <w:spacing w:after="0"/>
              <w:rPr>
                <w:rFonts w:ascii="Consolas" w:hAnsi="Consolas"/>
                <w:color w:val="auto"/>
                <w:sz w:val="20"/>
                <w:szCs w:val="20"/>
              </w:rPr>
            </w:pPr>
            <w:r w:rsidRPr="00E24FE8">
              <w:rPr>
                <w:rFonts w:ascii="Consolas" w:hAnsi="Consolas"/>
                <w:color w:val="auto"/>
                <w:sz w:val="20"/>
                <w:szCs w:val="20"/>
              </w:rPr>
              <w:t>{</w:t>
            </w:r>
          </w:p>
          <w:p w:rsidRPr="00E24FE8" w:rsidR="00471C9E" w:rsidP="00310808" w:rsidRDefault="00471C9E" w14:paraId="6A51B3A5"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"resourceType": "Specimen",</w:t>
            </w:r>
          </w:p>
          <w:p w:rsidRPr="00E24FE8" w:rsidR="00471C9E" w:rsidP="00310808" w:rsidRDefault="00471C9E" w14:paraId="5B65C26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"id": "UKCore-Specimen-MichaelJonesBlood-Example",</w:t>
            </w:r>
          </w:p>
          <w:p w:rsidRPr="00E24FE8" w:rsidR="00471C9E" w:rsidP="00310808" w:rsidRDefault="00471C9E" w14:paraId="69E057E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"meta": {</w:t>
            </w:r>
          </w:p>
          <w:p w:rsidRPr="00E24FE8" w:rsidR="00471C9E" w:rsidP="00310808" w:rsidRDefault="00471C9E" w14:paraId="5E998C10" w14:textId="77777777">
            <w:pPr>
              <w:spacing w:after="0"/>
              <w:rPr>
                <w:rFonts w:ascii="Consolas" w:hAnsi="Consolas"/>
                <w:color w:val="auto"/>
                <w:sz w:val="20"/>
                <w:szCs w:val="20"/>
              </w:rPr>
            </w:pPr>
            <w:r w:rsidRPr="00E24FE8">
              <w:rPr>
                <w:rFonts w:ascii="Consolas" w:hAnsi="Consolas"/>
                <w:color w:val="auto"/>
                <w:sz w:val="20"/>
                <w:szCs w:val="20"/>
              </w:rPr>
              <w:t xml:space="preserve">        "profile": [</w:t>
            </w:r>
          </w:p>
          <w:p w:rsidRPr="00E24FE8" w:rsidR="00471C9E" w:rsidP="00310808" w:rsidRDefault="00471C9E" w14:paraId="439F3CC5" w14:textId="77777777">
            <w:pPr>
              <w:spacing w:after="0"/>
              <w:rPr>
                <w:rFonts w:ascii="Consolas" w:hAnsi="Consolas"/>
                <w:color w:val="auto"/>
                <w:sz w:val="20"/>
                <w:szCs w:val="20"/>
              </w:rPr>
            </w:pPr>
            <w:r w:rsidRPr="00E24FE8">
              <w:rPr>
                <w:rFonts w:ascii="Consolas" w:hAnsi="Consolas"/>
                <w:color w:val="auto"/>
                <w:sz w:val="20"/>
                <w:szCs w:val="20"/>
              </w:rPr>
              <w:t xml:space="preserve">            "https://fhir.hl7.org.uk/StructureDefinition/UKCore-Specimen"</w:t>
            </w:r>
          </w:p>
          <w:p w:rsidRPr="00E24FE8" w:rsidR="00471C9E" w:rsidP="00310808" w:rsidRDefault="00471C9E" w14:paraId="4EEB2E2D" w14:textId="77777777">
            <w:pPr>
              <w:spacing w:after="0"/>
              <w:rPr>
                <w:rFonts w:ascii="Consolas" w:hAnsi="Consolas"/>
                <w:color w:val="auto"/>
                <w:sz w:val="20"/>
                <w:szCs w:val="20"/>
              </w:rPr>
            </w:pPr>
            <w:r w:rsidRPr="00E24FE8">
              <w:rPr>
                <w:rFonts w:ascii="Consolas" w:hAnsi="Consolas"/>
                <w:color w:val="auto"/>
                <w:sz w:val="20"/>
                <w:szCs w:val="20"/>
              </w:rPr>
              <w:t xml:space="preserve">        ]</w:t>
            </w:r>
          </w:p>
          <w:p w:rsidRPr="00E24FE8" w:rsidR="00471C9E" w:rsidP="00310808" w:rsidRDefault="00471C9E" w14:paraId="2F5761AB" w14:textId="77777777">
            <w:pPr>
              <w:spacing w:after="0"/>
              <w:rPr>
                <w:rFonts w:ascii="Consolas" w:hAnsi="Consolas"/>
                <w:color w:val="auto"/>
                <w:sz w:val="20"/>
                <w:szCs w:val="20"/>
              </w:rPr>
            </w:pPr>
            <w:r w:rsidRPr="00E24FE8">
              <w:rPr>
                <w:rFonts w:ascii="Consolas" w:hAnsi="Consolas"/>
                <w:color w:val="auto"/>
                <w:sz w:val="20"/>
                <w:szCs w:val="20"/>
              </w:rPr>
              <w:t xml:space="preserve">    },</w:t>
            </w:r>
          </w:p>
          <w:p w:rsidRPr="00E24FE8" w:rsidR="00471C9E" w:rsidP="00310808" w:rsidRDefault="00471C9E" w14:paraId="464AB77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"text": {</w:t>
            </w:r>
          </w:p>
          <w:p w:rsidRPr="00E24FE8" w:rsidR="00471C9E" w:rsidP="00310808" w:rsidRDefault="00471C9E" w14:paraId="3B6DEC2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"status": "generated",</w:t>
            </w:r>
          </w:p>
          <w:p w:rsidRPr="00E24FE8" w:rsidR="00471C9E" w:rsidP="00310808" w:rsidRDefault="00471C9E" w14:paraId="0308B743"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"div": "&lt;div xmlns=\"http://www.w3.org/1999/xhtml\"&gt;&lt;p&gt;&lt;b&gt;Generated Narrative&lt;/b&gt;&lt;/p&gt;&lt;div style=\"display: inline-block; background-color: #d9e0e7; padding: 6px; margin: 4px; border: 1px solid #8da1b4; border-radius: 5px; line-height: 60%\"&gt;&lt;p style=\"margin-bottom: 0px\"&gt;Resource &amp;quot; UKCore-Specimen-MichaelJonesBlood-Example&amp;quot; &lt;/p&gt;&lt;/div&gt;&lt;/div&gt;"</w:t>
            </w:r>
          </w:p>
          <w:p w:rsidRPr="00E24FE8" w:rsidR="00471C9E" w:rsidP="00310808" w:rsidRDefault="00471C9E" w14:paraId="006B2FD4"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2B168B1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"identifier": [</w:t>
            </w:r>
          </w:p>
          <w:p w:rsidRPr="00E24FE8" w:rsidR="00471C9E" w:rsidP="00310808" w:rsidRDefault="00471C9E" w14:paraId="1AE3EA17"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4984624"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"system": "https://www.christie.nhs.uk/path",</w:t>
            </w:r>
          </w:p>
          <w:p w:rsidRPr="00E24FE8" w:rsidR="00471C9E" w:rsidP="00310808" w:rsidRDefault="00471C9E" w14:paraId="50C7A3B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"value": "Spec123456"</w:t>
            </w:r>
          </w:p>
          <w:p w:rsidRPr="00E24FE8" w:rsidR="00471C9E" w:rsidP="00310808" w:rsidRDefault="00471C9E" w14:paraId="15E164E3"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2E824B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1ED6636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"status": "available",</w:t>
            </w:r>
          </w:p>
          <w:p w:rsidRPr="00E24FE8" w:rsidR="00471C9E" w:rsidP="00310808" w:rsidRDefault="00471C9E" w14:paraId="21B0C3E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 xml:space="preserve">"type": { </w:t>
            </w:r>
          </w:p>
          <w:p w:rsidRPr="00E24FE8" w:rsidR="00471C9E" w:rsidP="00310808" w:rsidRDefault="00471C9E" w14:paraId="1558896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009CF4E4"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 </w:t>
            </w:r>
          </w:p>
          <w:p w:rsidRPr="00E24FE8" w:rsidR="00471C9E" w:rsidP="00310808" w:rsidRDefault="00471C9E" w14:paraId="206B7D9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"http://snomed.info/sct", </w:t>
            </w:r>
          </w:p>
          <w:p w:rsidRPr="00E24FE8" w:rsidR="00471C9E" w:rsidP="00310808" w:rsidRDefault="00471C9E" w14:paraId="56BDA42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"87612001", </w:t>
            </w:r>
          </w:p>
          <w:p w:rsidRPr="00E24FE8" w:rsidR="00471C9E" w:rsidP="00310808" w:rsidRDefault="00471C9E" w14:paraId="444F6E8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"Blood (substance)"</w:t>
            </w:r>
          </w:p>
          <w:p w:rsidRPr="00E24FE8" w:rsidR="00471C9E" w:rsidP="00310808" w:rsidRDefault="00471C9E" w14:paraId="364F367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17E9206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58D4A4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7867D32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"subject":  {</w:t>
            </w:r>
          </w:p>
          <w:p w:rsidRPr="00E24FE8" w:rsidR="00471C9E" w:rsidP="00310808" w:rsidRDefault="00471C9E" w14:paraId="421D141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"reference": "Patient/UKCore-Patient-MichealJones-Example"</w:t>
            </w:r>
          </w:p>
          <w:p w:rsidRPr="00E24FE8" w:rsidR="00471C9E" w:rsidP="00310808" w:rsidRDefault="00471C9E" w14:paraId="7099107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B19C26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"receivedTime": "2022-07-13T09:00:00Z",</w:t>
            </w:r>
          </w:p>
          <w:p w:rsidRPr="00E24FE8" w:rsidR="00471C9E" w:rsidP="00310808" w:rsidRDefault="00471C9E" w14:paraId="6644D31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"request": [</w:t>
            </w:r>
          </w:p>
          <w:p w:rsidRPr="00E24FE8" w:rsidR="00471C9E" w:rsidP="00310808" w:rsidRDefault="00471C9E" w14:paraId="79633773"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E534104" w14:textId="77777777">
            <w:pPr>
              <w:spacing w:after="0"/>
              <w:rPr>
                <w:rFonts w:ascii="Consolas" w:hAnsi="Consolas"/>
                <w:color w:val="auto"/>
                <w:sz w:val="20"/>
                <w:szCs w:val="20"/>
              </w:rPr>
            </w:pPr>
            <w:r w:rsidRPr="00E24FE8">
              <w:rPr>
                <w:rFonts w:ascii="Consolas" w:hAnsi="Consolas"/>
                <w:color w:val="auto"/>
                <w:sz w:val="20"/>
                <w:szCs w:val="20"/>
              </w:rPr>
              <w:lastRenderedPageBreak/>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"reference": "ServiceRequest/UKCore-ServiceRequest-MichaelJonesDYPDRequest-Example"</w:t>
            </w:r>
          </w:p>
          <w:p w:rsidRPr="00E24FE8" w:rsidR="00471C9E" w:rsidP="00310808" w:rsidRDefault="00471C9E" w14:paraId="0AF23B9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9E5543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DDDAB6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"collection": {</w:t>
            </w:r>
          </w:p>
          <w:p w:rsidRPr="00E24FE8" w:rsidR="00471C9E" w:rsidP="00310808" w:rsidRDefault="00471C9E" w14:paraId="7C06A427"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"collector": {</w:t>
            </w:r>
          </w:p>
          <w:p w:rsidRPr="00E24FE8" w:rsidR="00471C9E" w:rsidP="00310808" w:rsidRDefault="00471C9E" w14:paraId="25D45C6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"reference": "Practitioner/UKCore-Practitioner-MaryLane-Example"</w:t>
            </w:r>
          </w:p>
          <w:p w:rsidRPr="00E24FE8" w:rsidR="00471C9E" w:rsidP="00310808" w:rsidRDefault="00471C9E" w14:paraId="5EEA05E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2F06B7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"collectedDateTime": "2022-07-11T09:00:00Z",</w:t>
            </w:r>
          </w:p>
          <w:p w:rsidRPr="00E24FE8" w:rsidR="00471C9E" w:rsidP="00310808" w:rsidRDefault="00471C9E" w14:paraId="6C58AA0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"quantity": {</w:t>
            </w:r>
          </w:p>
          <w:p w:rsidRPr="00E24FE8" w:rsidR="00471C9E" w:rsidP="00310808" w:rsidRDefault="00471C9E" w14:paraId="2080701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"http://unitsofmeasure.org", </w:t>
            </w:r>
          </w:p>
          <w:p w:rsidRPr="00E24FE8" w:rsidR="00471C9E" w:rsidP="00310808" w:rsidRDefault="00471C9E" w14:paraId="7A58109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"mL", </w:t>
            </w:r>
          </w:p>
          <w:p w:rsidRPr="00E24FE8" w:rsidR="00471C9E" w:rsidP="00310808" w:rsidRDefault="00471C9E" w14:paraId="1F82727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"value": "2.5"</w:t>
            </w:r>
          </w:p>
          <w:p w:rsidRPr="00E24FE8" w:rsidR="00471C9E" w:rsidP="00310808" w:rsidRDefault="00471C9E" w14:paraId="6A6D020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72F3FAD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"method": {</w:t>
            </w:r>
          </w:p>
          <w:p w:rsidRPr="00E24FE8" w:rsidR="00471C9E" w:rsidP="00310808" w:rsidRDefault="00471C9E" w14:paraId="14EA252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75A115E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FD2F22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"http://snomed.info/sct", </w:t>
            </w:r>
          </w:p>
          <w:p w:rsidRPr="00E24FE8" w:rsidR="00471C9E" w:rsidP="00310808" w:rsidRDefault="00471C9E" w14:paraId="1A9F84F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"129300006", </w:t>
            </w:r>
          </w:p>
          <w:p w:rsidRPr="00E24FE8" w:rsidR="00471C9E" w:rsidP="00310808" w:rsidRDefault="00471C9E" w14:paraId="74BD2C0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"Puncture - action"</w:t>
            </w:r>
          </w:p>
          <w:p w:rsidRPr="00E24FE8" w:rsidR="00471C9E" w:rsidP="00310808" w:rsidRDefault="00471C9E" w14:paraId="184E239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8B9249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1BE681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0AAFD2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"bodySite": {</w:t>
            </w:r>
          </w:p>
          <w:p w:rsidRPr="00E24FE8" w:rsidR="00471C9E" w:rsidP="00310808" w:rsidRDefault="00471C9E" w14:paraId="7ABEF57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0ADAF14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C67FD8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"http://snomed.info/sct", </w:t>
            </w:r>
          </w:p>
          <w:p w:rsidRPr="00E24FE8" w:rsidR="00471C9E" w:rsidP="00310808" w:rsidRDefault="00471C9E" w14:paraId="0C76D74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"14975008", </w:t>
            </w:r>
          </w:p>
          <w:p w:rsidRPr="00E24FE8" w:rsidR="00471C9E" w:rsidP="00310808" w:rsidRDefault="00471C9E" w14:paraId="462C819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"Forearm structure (body structure)"</w:t>
            </w:r>
          </w:p>
          <w:p w:rsidRPr="00E24FE8" w:rsidR="00471C9E" w:rsidP="00310808" w:rsidRDefault="00471C9E" w14:paraId="3474B22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7BE29D3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FB713A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D7A26D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22FF36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"processing": [</w:t>
            </w:r>
          </w:p>
          <w:p w:rsidRPr="00E24FE8" w:rsidR="00471C9E" w:rsidP="00310808" w:rsidRDefault="00471C9E" w14:paraId="04995105"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8C5F2C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"description": "Populated when sample is processed"</w:t>
            </w:r>
          </w:p>
          <w:p w:rsidRPr="00E24FE8" w:rsidR="00471C9E" w:rsidP="00310808" w:rsidRDefault="00471C9E" w14:paraId="2D0085F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8204E1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A5FC65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"container": [</w:t>
            </w:r>
          </w:p>
          <w:p w:rsidRPr="00E24FE8" w:rsidR="00471C9E" w:rsidP="00310808" w:rsidRDefault="00471C9E" w14:paraId="2749654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5BF34E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"identifier": [</w:t>
            </w:r>
          </w:p>
          <w:p w:rsidRPr="00E24FE8" w:rsidR="00471C9E" w:rsidP="00310808" w:rsidRDefault="00471C9E" w14:paraId="535E43A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25682E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"use": "official",</w:t>
            </w:r>
          </w:p>
          <w:p w:rsidRPr="00E24FE8" w:rsidR="00471C9E" w:rsidP="00310808" w:rsidRDefault="00471C9E" w14:paraId="2BE805C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"type": {</w:t>
            </w:r>
          </w:p>
          <w:p w:rsidRPr="00E24FE8" w:rsidR="00471C9E" w:rsidP="00310808" w:rsidRDefault="00471C9E" w14:paraId="7F3339F3"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6B430D1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65B433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"http://terminology.hl7.org/CodeSystem/v2-0203", </w:t>
            </w:r>
          </w:p>
          <w:p w:rsidRPr="00E24FE8" w:rsidR="00471C9E" w:rsidP="00310808" w:rsidRDefault="00471C9E" w14:paraId="762D7C0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"ACSN", </w:t>
            </w:r>
          </w:p>
          <w:p w:rsidRPr="00E24FE8" w:rsidR="00471C9E" w:rsidP="00310808" w:rsidRDefault="00471C9E" w14:paraId="49FCE2F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"Accession ID"</w:t>
            </w:r>
          </w:p>
          <w:p w:rsidRPr="00E24FE8" w:rsidR="00471C9E" w:rsidP="00310808" w:rsidRDefault="00471C9E" w14:paraId="059C6C2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CEE247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6FA566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CD09CF5"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"https://www.christie.nhs.uk/path", </w:t>
            </w:r>
          </w:p>
          <w:p w:rsidRPr="00E24FE8" w:rsidR="00471C9E" w:rsidP="00310808" w:rsidRDefault="00471C9E" w14:paraId="2A22350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"value": "ASCN123456",</w:t>
            </w:r>
          </w:p>
          <w:p w:rsidRPr="00E24FE8" w:rsidR="00471C9E" w:rsidP="00310808" w:rsidRDefault="00471C9E" w14:paraId="7D5A099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"assigner": {</w:t>
            </w:r>
          </w:p>
          <w:p w:rsidRPr="00E24FE8" w:rsidR="00471C9E" w:rsidP="00310808" w:rsidRDefault="00471C9E" w14:paraId="022EC5D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"reference": "Organization/UKCore-Organization-RBV-Example"</w:t>
            </w:r>
          </w:p>
          <w:p w:rsidRPr="00E24FE8" w:rsidR="00471C9E" w:rsidP="00310808" w:rsidRDefault="00471C9E" w14:paraId="576896CE" w14:textId="77777777">
            <w:pPr>
              <w:spacing w:after="0"/>
              <w:rPr>
                <w:rFonts w:ascii="Consolas" w:hAnsi="Consolas"/>
                <w:color w:val="auto"/>
                <w:sz w:val="20"/>
                <w:szCs w:val="20"/>
              </w:rPr>
            </w:pPr>
            <w:r w:rsidRPr="00E24FE8">
              <w:rPr>
                <w:rFonts w:ascii="Consolas" w:hAnsi="Consolas"/>
                <w:color w:val="auto"/>
                <w:sz w:val="20"/>
                <w:szCs w:val="20"/>
              </w:rPr>
              <w:lastRenderedPageBreak/>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26E448A"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B483B99"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D2331C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"type": {</w:t>
            </w:r>
          </w:p>
          <w:p w:rsidRPr="00E24FE8" w:rsidR="00471C9E" w:rsidP="00310808" w:rsidRDefault="00471C9E" w14:paraId="2A3966E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772E5E7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8EA3F23"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"http://snomed.info/sct", </w:t>
            </w:r>
          </w:p>
          <w:p w:rsidRPr="00E24FE8" w:rsidR="00471C9E" w:rsidP="00310808" w:rsidRDefault="00471C9E" w14:paraId="5D850824"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"706067003", </w:t>
            </w:r>
          </w:p>
          <w:p w:rsidRPr="00E24FE8" w:rsidR="00471C9E" w:rsidP="00310808" w:rsidRDefault="00471C9E" w14:paraId="53963288"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"Blood collection/transfer device (physical object)"</w:t>
            </w:r>
          </w:p>
          <w:p w:rsidRPr="00E24FE8" w:rsidR="00471C9E" w:rsidP="00310808" w:rsidRDefault="00471C9E" w14:paraId="441D62F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366BB77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D69259E"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25D507C0"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"specimenQuantity": {</w:t>
            </w:r>
          </w:p>
          <w:p w:rsidRPr="00E24FE8" w:rsidR="00471C9E" w:rsidP="00310808" w:rsidRDefault="00471C9E" w14:paraId="7897130F"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"http://unitsofmeasure.org", </w:t>
            </w:r>
          </w:p>
          <w:p w:rsidRPr="00E24FE8" w:rsidR="00471C9E" w:rsidP="00310808" w:rsidRDefault="00471C9E" w14:paraId="56C31D2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"mL", </w:t>
            </w:r>
          </w:p>
          <w:p w:rsidRPr="00E24FE8" w:rsidR="00471C9E" w:rsidP="00310808" w:rsidRDefault="00471C9E" w14:paraId="164196C4"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"value": "2.5"</w:t>
            </w:r>
          </w:p>
          <w:p w:rsidRPr="00E24FE8" w:rsidR="00471C9E" w:rsidP="00310808" w:rsidRDefault="00471C9E" w14:paraId="6D41A8E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AF8AB1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0C93641"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233105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"condition": {</w:t>
            </w:r>
          </w:p>
          <w:p w:rsidRPr="00E24FE8" w:rsidR="00471C9E" w:rsidP="00310808" w:rsidRDefault="00471C9E" w14:paraId="3C0794D5"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"coding": [</w:t>
            </w:r>
          </w:p>
          <w:p w:rsidRPr="00E24FE8" w:rsidR="00471C9E" w:rsidP="00310808" w:rsidRDefault="00471C9E" w14:paraId="09E5748B"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42B49EB6"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"system": "http://terminology.hl7.org/CodeSystem/v2-0493", </w:t>
            </w:r>
          </w:p>
          <w:p w:rsidRPr="00E24FE8" w:rsidR="00471C9E" w:rsidP="00310808" w:rsidRDefault="00471C9E" w14:paraId="26397805"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 xml:space="preserve">"code": "SNR", </w:t>
            </w:r>
          </w:p>
          <w:p w:rsidRPr="00E24FE8" w:rsidR="00471C9E" w:rsidP="00310808" w:rsidRDefault="00471C9E" w14:paraId="05BE31B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"display": "Sample not received"</w:t>
            </w:r>
          </w:p>
          <w:p w:rsidRPr="00E24FE8" w:rsidR="00471C9E" w:rsidP="00310808" w:rsidRDefault="00471C9E" w14:paraId="6C86AB92"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0570FBAD"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5A73C43C"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ab/>
            </w:r>
            <w:r w:rsidRPr="00E24FE8">
              <w:rPr>
                <w:rFonts w:ascii="Consolas" w:hAnsi="Consolas"/>
                <w:color w:val="auto"/>
                <w:sz w:val="20"/>
                <w:szCs w:val="20"/>
              </w:rPr>
              <w:t>"text": "change code if sample condition changes"</w:t>
            </w:r>
          </w:p>
          <w:p w:rsidRPr="00E24FE8" w:rsidR="00471C9E" w:rsidP="00310808" w:rsidRDefault="00471C9E" w14:paraId="263C07F7" w14:textId="77777777">
            <w:pPr>
              <w:spacing w:after="0"/>
              <w:rPr>
                <w:rFonts w:ascii="Consolas" w:hAnsi="Consolas"/>
                <w:color w:val="auto"/>
                <w:sz w:val="20"/>
                <w:szCs w:val="20"/>
              </w:rPr>
            </w:pPr>
            <w:r w:rsidRPr="00E24FE8">
              <w:rPr>
                <w:rFonts w:ascii="Consolas" w:hAnsi="Consolas"/>
                <w:color w:val="auto"/>
                <w:sz w:val="20"/>
                <w:szCs w:val="20"/>
              </w:rPr>
              <w:tab/>
            </w:r>
            <w:r w:rsidRPr="00E24FE8">
              <w:rPr>
                <w:rFonts w:ascii="Consolas" w:hAnsi="Consolas"/>
                <w:color w:val="auto"/>
                <w:sz w:val="20"/>
                <w:szCs w:val="20"/>
              </w:rPr>
              <w:t>}</w:t>
            </w:r>
          </w:p>
          <w:p w:rsidRPr="00E24FE8" w:rsidR="00471C9E" w:rsidP="00310808" w:rsidRDefault="00471C9E" w14:paraId="680A6439" w14:textId="77777777">
            <w:pPr>
              <w:spacing w:after="0"/>
              <w:rPr>
                <w:rFonts w:ascii="Consolas" w:hAnsi="Consolas"/>
                <w:color w:val="auto"/>
                <w:sz w:val="20"/>
                <w:szCs w:val="20"/>
              </w:rPr>
            </w:pPr>
            <w:r w:rsidRPr="00E24FE8">
              <w:rPr>
                <w:rFonts w:ascii="Consolas" w:hAnsi="Consolas"/>
                <w:color w:val="auto"/>
                <w:sz w:val="20"/>
                <w:szCs w:val="20"/>
              </w:rPr>
              <w:t>}</w:t>
            </w:r>
          </w:p>
          <w:p w:rsidRPr="00E24FE8" w:rsidR="00471C9E" w:rsidP="00310808" w:rsidRDefault="00471C9E" w14:paraId="71B3C236" w14:textId="77777777">
            <w:pPr>
              <w:spacing w:after="0"/>
              <w:rPr>
                <w:rFonts w:ascii="Consolas" w:hAnsi="Consolas"/>
                <w:color w:val="auto"/>
                <w:sz w:val="20"/>
                <w:szCs w:val="20"/>
              </w:rPr>
            </w:pPr>
          </w:p>
          <w:p w:rsidRPr="00E24FE8" w:rsidR="00471C9E" w:rsidP="00310808" w:rsidRDefault="00471C9E" w14:paraId="182E73DA" w14:textId="77777777">
            <w:pPr>
              <w:rPr>
                <w:rFonts w:ascii="Consolas" w:hAnsi="Consolas"/>
                <w:color w:val="auto"/>
                <w:sz w:val="20"/>
                <w:szCs w:val="20"/>
              </w:rPr>
            </w:pPr>
          </w:p>
        </w:tc>
      </w:tr>
    </w:tbl>
    <w:p w:rsidRPr="00A71A99" w:rsidR="00471C9E" w:rsidP="00471C9E" w:rsidRDefault="00471C9E" w14:paraId="4BB8805D" w14:textId="77777777"/>
    <w:p w:rsidR="00471C9E" w:rsidP="00471C9E" w:rsidRDefault="00471C9E" w14:paraId="00213D7D" w14:textId="77777777">
      <w:pPr>
        <w:pStyle w:val="Heading3"/>
        <w:numPr>
          <w:ilvl w:val="0"/>
          <w:numId w:val="0"/>
        </w:numPr>
        <w:ind w:left="960" w:hanging="960"/>
      </w:pPr>
      <w:bookmarkStart w:name="_Toc110355012" w:id="72"/>
      <w:r>
        <w:t>Response</w:t>
      </w:r>
      <w:bookmarkEnd w:id="72"/>
    </w:p>
    <w:tbl>
      <w:tblPr>
        <w:tblStyle w:val="TableGrid"/>
        <w:tblW w:w="0" w:type="auto"/>
        <w:tblLook w:val="04A0" w:firstRow="1" w:lastRow="0" w:firstColumn="1" w:lastColumn="0" w:noHBand="0" w:noVBand="1"/>
      </w:tblPr>
      <w:tblGrid>
        <w:gridCol w:w="9016"/>
      </w:tblGrid>
      <w:tr w:rsidRPr="00EB479B" w:rsidR="00471C9E" w:rsidTr="00310808" w14:paraId="1A228675" w14:textId="77777777">
        <w:tc>
          <w:tcPr>
            <w:tcW w:w="9016" w:type="dxa"/>
          </w:tcPr>
          <w:p w:rsidRPr="00EB479B" w:rsidR="00471C9E" w:rsidP="00310808" w:rsidRDefault="00471C9E" w14:paraId="1640A5C0" w14:textId="77777777">
            <w:pPr>
              <w:rPr>
                <w:rFonts w:ascii="Consolas" w:hAnsi="Consolas"/>
                <w:color w:val="auto"/>
                <w:sz w:val="20"/>
                <w:szCs w:val="20"/>
              </w:rPr>
            </w:pPr>
            <w:r w:rsidRPr="00EB479B">
              <w:rPr>
                <w:rFonts w:ascii="Consolas" w:hAnsi="Consolas"/>
                <w:color w:val="auto"/>
                <w:sz w:val="20"/>
                <w:szCs w:val="20"/>
              </w:rPr>
              <w:t>200 OK</w:t>
            </w:r>
          </w:p>
          <w:p w:rsidRPr="00EB479B" w:rsidR="00471C9E" w:rsidP="00310808" w:rsidRDefault="00471C9E" w14:paraId="49237936" w14:textId="77777777">
            <w:pPr>
              <w:rPr>
                <w:rFonts w:ascii="Consolas" w:hAnsi="Consolas"/>
                <w:color w:val="auto"/>
                <w:sz w:val="20"/>
                <w:szCs w:val="20"/>
              </w:rPr>
            </w:pPr>
            <w:r w:rsidRPr="00EB479B">
              <w:rPr>
                <w:rFonts w:ascii="Consolas" w:hAnsi="Consolas"/>
                <w:color w:val="auto"/>
                <w:sz w:val="20"/>
                <w:szCs w:val="20"/>
              </w:rPr>
              <w:t>Date: Tue, 02 Aug 2022 14:37:30 GMT</w:t>
            </w:r>
          </w:p>
          <w:p w:rsidRPr="00EB479B" w:rsidR="00471C9E" w:rsidP="00310808" w:rsidRDefault="00471C9E" w14:paraId="70EDF93E" w14:textId="77777777">
            <w:pPr>
              <w:rPr>
                <w:rFonts w:ascii="Consolas" w:hAnsi="Consolas"/>
                <w:color w:val="auto"/>
                <w:sz w:val="20"/>
                <w:szCs w:val="20"/>
              </w:rPr>
            </w:pPr>
            <w:r w:rsidRPr="00EB479B">
              <w:rPr>
                <w:rFonts w:ascii="Consolas" w:hAnsi="Consolas"/>
                <w:color w:val="auto"/>
                <w:sz w:val="20"/>
                <w:szCs w:val="20"/>
              </w:rPr>
              <w:t>Content-Type: application/fhir+json; fhirVersion=4.0; charset=utf-8</w:t>
            </w:r>
          </w:p>
          <w:p w:rsidRPr="00EB479B" w:rsidR="00471C9E" w:rsidP="00310808" w:rsidRDefault="00471C9E" w14:paraId="747FAFC3" w14:textId="77777777">
            <w:pPr>
              <w:rPr>
                <w:rFonts w:ascii="Consolas" w:hAnsi="Consolas"/>
                <w:color w:val="auto"/>
                <w:sz w:val="20"/>
                <w:szCs w:val="20"/>
              </w:rPr>
            </w:pPr>
            <w:r w:rsidRPr="00EB479B">
              <w:rPr>
                <w:rFonts w:ascii="Consolas" w:hAnsi="Consolas"/>
                <w:color w:val="auto"/>
                <w:sz w:val="20"/>
                <w:szCs w:val="20"/>
              </w:rPr>
              <w:t>Content-Length: 3245</w:t>
            </w:r>
          </w:p>
          <w:p w:rsidRPr="00EB479B" w:rsidR="00471C9E" w:rsidP="00310808" w:rsidRDefault="00471C9E" w14:paraId="6186CFF0" w14:textId="77777777">
            <w:pPr>
              <w:rPr>
                <w:rFonts w:ascii="Consolas" w:hAnsi="Consolas"/>
                <w:color w:val="auto"/>
                <w:sz w:val="20"/>
                <w:szCs w:val="20"/>
              </w:rPr>
            </w:pPr>
            <w:r w:rsidRPr="00EB479B">
              <w:rPr>
                <w:rFonts w:ascii="Consolas" w:hAnsi="Consolas"/>
                <w:color w:val="auto"/>
                <w:sz w:val="20"/>
                <w:szCs w:val="20"/>
              </w:rPr>
              <w:t>Connection: keep-alive</w:t>
            </w:r>
          </w:p>
          <w:p w:rsidRPr="00EB479B" w:rsidR="00471C9E" w:rsidP="00310808" w:rsidRDefault="00471C9E" w14:paraId="0BE40D05" w14:textId="77777777">
            <w:pPr>
              <w:rPr>
                <w:rFonts w:ascii="Consolas" w:hAnsi="Consolas"/>
                <w:color w:val="auto"/>
                <w:sz w:val="20"/>
                <w:szCs w:val="20"/>
              </w:rPr>
            </w:pPr>
            <w:r w:rsidRPr="00EB479B">
              <w:rPr>
                <w:rFonts w:ascii="Consolas" w:hAnsi="Consolas"/>
                <w:color w:val="auto"/>
                <w:sz w:val="20"/>
                <w:szCs w:val="20"/>
              </w:rPr>
              <w:t>ETag: W/\"fa04fc7e-156f-4bd5-8d92-963ededb7df3\"</w:t>
            </w:r>
          </w:p>
          <w:p w:rsidRPr="00EB479B" w:rsidR="00471C9E" w:rsidP="00310808" w:rsidRDefault="00471C9E" w14:paraId="46D442B2" w14:textId="77777777">
            <w:pPr>
              <w:rPr>
                <w:rFonts w:ascii="Consolas" w:hAnsi="Consolas"/>
                <w:color w:val="auto"/>
                <w:sz w:val="20"/>
                <w:szCs w:val="20"/>
              </w:rPr>
            </w:pPr>
            <w:r w:rsidRPr="00EB479B">
              <w:rPr>
                <w:rFonts w:ascii="Consolas" w:hAnsi="Consolas"/>
                <w:color w:val="auto"/>
                <w:sz w:val="20"/>
                <w:szCs w:val="20"/>
              </w:rPr>
              <w:t>Last-Modified: Tue, 02 Aug 2022 14:37:30 GMT</w:t>
            </w:r>
          </w:p>
          <w:p w:rsidRPr="00EB479B" w:rsidR="00471C9E" w:rsidP="00310808" w:rsidRDefault="00471C9E" w14:paraId="580F8440" w14:textId="77777777">
            <w:pPr>
              <w:rPr>
                <w:rFonts w:ascii="Consolas" w:hAnsi="Consolas" w:eastAsiaTheme="minorHAnsi" w:cstheme="minorBidi"/>
                <w:color w:val="auto"/>
                <w:sz w:val="20"/>
                <w:szCs w:val="20"/>
              </w:rPr>
            </w:pPr>
            <w:r w:rsidRPr="00EB479B">
              <w:rPr>
                <w:rFonts w:ascii="Consolas" w:hAnsi="Consolas"/>
                <w:color w:val="auto"/>
                <w:sz w:val="20"/>
                <w:szCs w:val="20"/>
              </w:rPr>
              <w:t>Location: https://</w:t>
            </w:r>
            <w:r>
              <w:rPr>
                <w:rFonts w:ascii="Consolas" w:hAnsi="Consolas"/>
                <w:sz w:val="20"/>
                <w:szCs w:val="20"/>
              </w:rPr>
              <w:t>api.service.nhs.uk</w:t>
            </w:r>
            <w:r w:rsidRPr="00EB479B">
              <w:rPr>
                <w:rFonts w:ascii="Consolas" w:hAnsi="Consolas"/>
                <w:color w:val="auto"/>
                <w:sz w:val="20"/>
                <w:szCs w:val="20"/>
              </w:rPr>
              <w:t>/Task?subject:Patient.identifier=https%3A%2F%2Ffhir.nhs.uk%2FId%2Fnhs-number%7C9999999999&amp;_total=accurate&amp;_count=10&amp;_skip=0</w:t>
            </w:r>
          </w:p>
          <w:p w:rsidRPr="00EB479B" w:rsidR="00471C9E" w:rsidP="00310808" w:rsidRDefault="00471C9E" w14:paraId="66516011" w14:textId="77777777">
            <w:pPr>
              <w:rPr>
                <w:rFonts w:ascii="Consolas" w:hAnsi="Consolas"/>
                <w:color w:val="auto"/>
                <w:sz w:val="20"/>
                <w:szCs w:val="20"/>
              </w:rPr>
            </w:pPr>
          </w:p>
          <w:p w:rsidRPr="00EB479B" w:rsidR="00471C9E" w:rsidP="00310808" w:rsidRDefault="00471C9E" w14:paraId="5ADF5DB1" w14:textId="77777777">
            <w:pPr>
              <w:spacing w:after="0"/>
              <w:rPr>
                <w:rFonts w:ascii="Consolas" w:hAnsi="Consolas"/>
                <w:color w:val="auto"/>
                <w:sz w:val="20"/>
                <w:szCs w:val="20"/>
              </w:rPr>
            </w:pPr>
            <w:r w:rsidRPr="00EB479B">
              <w:rPr>
                <w:rFonts w:ascii="Consolas" w:hAnsi="Consolas"/>
                <w:color w:val="auto"/>
                <w:sz w:val="20"/>
                <w:szCs w:val="20"/>
              </w:rPr>
              <w:t>{</w:t>
            </w:r>
          </w:p>
          <w:p w:rsidRPr="00EB479B" w:rsidR="00471C9E" w:rsidP="00310808" w:rsidRDefault="00471C9E" w14:paraId="461A3042" w14:textId="77777777">
            <w:pPr>
              <w:spacing w:after="0"/>
              <w:rPr>
                <w:rFonts w:ascii="Consolas" w:hAnsi="Consolas"/>
                <w:color w:val="auto"/>
                <w:sz w:val="20"/>
                <w:szCs w:val="20"/>
              </w:rPr>
            </w:pPr>
            <w:r w:rsidRPr="00EB479B">
              <w:rPr>
                <w:rFonts w:ascii="Consolas" w:hAnsi="Consolas"/>
                <w:color w:val="auto"/>
                <w:sz w:val="20"/>
                <w:szCs w:val="20"/>
              </w:rPr>
              <w:t xml:space="preserve">    "resourceType": "Bundle",</w:t>
            </w:r>
          </w:p>
          <w:p w:rsidRPr="00EB479B" w:rsidR="00471C9E" w:rsidP="00310808" w:rsidRDefault="00471C9E" w14:paraId="75BA2F76" w14:textId="77777777">
            <w:pPr>
              <w:spacing w:after="0"/>
              <w:rPr>
                <w:rFonts w:ascii="Consolas" w:hAnsi="Consolas"/>
                <w:color w:val="auto"/>
                <w:sz w:val="20"/>
                <w:szCs w:val="20"/>
              </w:rPr>
            </w:pPr>
            <w:r w:rsidRPr="00EB479B">
              <w:rPr>
                <w:rFonts w:ascii="Consolas" w:hAnsi="Consolas"/>
                <w:color w:val="auto"/>
                <w:sz w:val="20"/>
                <w:szCs w:val="20"/>
              </w:rPr>
              <w:t xml:space="preserve">    "type": "searchset",</w:t>
            </w:r>
          </w:p>
          <w:p w:rsidRPr="00EB479B" w:rsidR="00471C9E" w:rsidP="00310808" w:rsidRDefault="00471C9E" w14:paraId="02BBB9C2" w14:textId="77777777">
            <w:pPr>
              <w:spacing w:after="0"/>
              <w:rPr>
                <w:rFonts w:ascii="Consolas" w:hAnsi="Consolas"/>
                <w:color w:val="auto"/>
                <w:sz w:val="20"/>
                <w:szCs w:val="20"/>
              </w:rPr>
            </w:pPr>
            <w:r w:rsidRPr="00EB479B">
              <w:rPr>
                <w:rFonts w:ascii="Consolas" w:hAnsi="Consolas"/>
                <w:color w:val="auto"/>
                <w:sz w:val="20"/>
                <w:szCs w:val="20"/>
              </w:rPr>
              <w:t xml:space="preserve">    "timestamp": "2022-08-02T14:37:30.655+00:00",</w:t>
            </w:r>
          </w:p>
          <w:p w:rsidRPr="00EB479B" w:rsidR="00471C9E" w:rsidP="00310808" w:rsidRDefault="00471C9E" w14:paraId="76D1EC90" w14:textId="77777777">
            <w:pPr>
              <w:spacing w:after="0"/>
              <w:rPr>
                <w:rFonts w:ascii="Consolas" w:hAnsi="Consolas"/>
                <w:color w:val="auto"/>
                <w:sz w:val="20"/>
                <w:szCs w:val="20"/>
              </w:rPr>
            </w:pPr>
            <w:r w:rsidRPr="00EB479B">
              <w:rPr>
                <w:rFonts w:ascii="Consolas" w:hAnsi="Consolas"/>
                <w:color w:val="auto"/>
                <w:sz w:val="20"/>
                <w:szCs w:val="20"/>
              </w:rPr>
              <w:lastRenderedPageBreak/>
              <w:t xml:space="preserve">    "meta": {</w:t>
            </w:r>
          </w:p>
          <w:p w:rsidRPr="00EB479B" w:rsidR="00471C9E" w:rsidP="00310808" w:rsidRDefault="00471C9E" w14:paraId="6E6D4D25" w14:textId="77777777">
            <w:pPr>
              <w:spacing w:after="0"/>
              <w:rPr>
                <w:rFonts w:ascii="Consolas" w:hAnsi="Consolas"/>
                <w:color w:val="auto"/>
                <w:sz w:val="20"/>
                <w:szCs w:val="20"/>
              </w:rPr>
            </w:pPr>
            <w:r w:rsidRPr="00EB479B">
              <w:rPr>
                <w:rFonts w:ascii="Consolas" w:hAnsi="Consolas"/>
                <w:color w:val="auto"/>
                <w:sz w:val="20"/>
                <w:szCs w:val="20"/>
              </w:rPr>
              <w:t xml:space="preserve">        "lastUpdated": "2022-08-02T14:37:30.655+00:00",</w:t>
            </w:r>
          </w:p>
          <w:p w:rsidRPr="00EB479B" w:rsidR="00471C9E" w:rsidP="00310808" w:rsidRDefault="00471C9E" w14:paraId="72356685" w14:textId="77777777">
            <w:pPr>
              <w:spacing w:after="0"/>
              <w:rPr>
                <w:rFonts w:ascii="Consolas" w:hAnsi="Consolas"/>
                <w:color w:val="auto"/>
                <w:sz w:val="20"/>
                <w:szCs w:val="20"/>
              </w:rPr>
            </w:pPr>
            <w:r w:rsidRPr="00EB479B">
              <w:rPr>
                <w:rFonts w:ascii="Consolas" w:hAnsi="Consolas"/>
                <w:color w:val="auto"/>
                <w:sz w:val="20"/>
                <w:szCs w:val="20"/>
              </w:rPr>
              <w:t xml:space="preserve">        "versionId": "fa04fc7e-156f-4bd5-8d92-963ededb7df3"</w:t>
            </w:r>
          </w:p>
          <w:p w:rsidRPr="00EB479B" w:rsidR="00471C9E" w:rsidP="00310808" w:rsidRDefault="00471C9E" w14:paraId="05AAF3AE"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A531B54" w14:textId="77777777">
            <w:pPr>
              <w:spacing w:after="0"/>
              <w:rPr>
                <w:rFonts w:ascii="Consolas" w:hAnsi="Consolas"/>
                <w:color w:val="auto"/>
                <w:sz w:val="20"/>
                <w:szCs w:val="20"/>
              </w:rPr>
            </w:pPr>
            <w:r w:rsidRPr="00EB479B">
              <w:rPr>
                <w:rFonts w:ascii="Consolas" w:hAnsi="Consolas"/>
                <w:color w:val="auto"/>
                <w:sz w:val="20"/>
                <w:szCs w:val="20"/>
              </w:rPr>
              <w:t xml:space="preserve">    "entry": [</w:t>
            </w:r>
          </w:p>
          <w:p w:rsidRPr="00EB479B" w:rsidR="00471C9E" w:rsidP="00310808" w:rsidRDefault="00471C9E" w14:paraId="314C1313"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E848429" w14:textId="77777777">
            <w:pPr>
              <w:spacing w:after="0"/>
              <w:rPr>
                <w:rFonts w:ascii="Consolas" w:hAnsi="Consolas"/>
                <w:color w:val="auto"/>
                <w:sz w:val="20"/>
                <w:szCs w:val="20"/>
              </w:rPr>
            </w:pPr>
            <w:r w:rsidRPr="00EB479B">
              <w:rPr>
                <w:rFonts w:ascii="Consolas" w:hAnsi="Consolas"/>
                <w:color w:val="auto"/>
                <w:sz w:val="20"/>
                <w:szCs w:val="20"/>
              </w:rPr>
              <w:t xml:space="preserve">            "fullUrl": "https://</w:t>
            </w:r>
            <w:r>
              <w:rPr>
                <w:rFonts w:ascii="Consolas" w:hAnsi="Consolas"/>
                <w:sz w:val="20"/>
                <w:szCs w:val="20"/>
              </w:rPr>
              <w:t>api.service.nhs.uk</w:t>
            </w:r>
            <w:r w:rsidRPr="00EB479B">
              <w:rPr>
                <w:rFonts w:ascii="Consolas" w:hAnsi="Consolas"/>
                <w:color w:val="auto"/>
                <w:sz w:val="20"/>
                <w:szCs w:val="20"/>
              </w:rPr>
              <w:t>/Task/a3f6af00-894e-4959-9530-d30d5b25893a",</w:t>
            </w:r>
          </w:p>
          <w:p w:rsidRPr="00EB479B" w:rsidR="00471C9E" w:rsidP="00310808" w:rsidRDefault="00471C9E" w14:paraId="4CCF04F1" w14:textId="77777777">
            <w:pPr>
              <w:spacing w:after="0"/>
              <w:rPr>
                <w:rFonts w:ascii="Consolas" w:hAnsi="Consolas"/>
                <w:color w:val="auto"/>
                <w:sz w:val="20"/>
                <w:szCs w:val="20"/>
              </w:rPr>
            </w:pPr>
            <w:r w:rsidRPr="00EB479B">
              <w:rPr>
                <w:rFonts w:ascii="Consolas" w:hAnsi="Consolas"/>
                <w:color w:val="auto"/>
                <w:sz w:val="20"/>
                <w:szCs w:val="20"/>
              </w:rPr>
              <w:t xml:space="preserve">            "search": {</w:t>
            </w:r>
          </w:p>
          <w:p w:rsidRPr="00EB479B" w:rsidR="00471C9E" w:rsidP="00310808" w:rsidRDefault="00471C9E" w14:paraId="3CFD688B" w14:textId="77777777">
            <w:pPr>
              <w:spacing w:after="0"/>
              <w:rPr>
                <w:rFonts w:ascii="Consolas" w:hAnsi="Consolas"/>
                <w:color w:val="auto"/>
                <w:sz w:val="20"/>
                <w:szCs w:val="20"/>
              </w:rPr>
            </w:pPr>
            <w:r w:rsidRPr="00EB479B">
              <w:rPr>
                <w:rFonts w:ascii="Consolas" w:hAnsi="Consolas"/>
                <w:color w:val="auto"/>
                <w:sz w:val="20"/>
                <w:szCs w:val="20"/>
              </w:rPr>
              <w:t xml:space="preserve">                "mode": "match"</w:t>
            </w:r>
          </w:p>
          <w:p w:rsidRPr="00EB479B" w:rsidR="00471C9E" w:rsidP="00310808" w:rsidRDefault="00471C9E" w14:paraId="60A071EA"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63EFA8C" w14:textId="77777777">
            <w:pPr>
              <w:spacing w:after="0"/>
              <w:rPr>
                <w:rFonts w:ascii="Consolas" w:hAnsi="Consolas"/>
                <w:color w:val="auto"/>
                <w:sz w:val="20"/>
                <w:szCs w:val="20"/>
              </w:rPr>
            </w:pPr>
            <w:r w:rsidRPr="00EB479B">
              <w:rPr>
                <w:rFonts w:ascii="Consolas" w:hAnsi="Consolas"/>
                <w:color w:val="auto"/>
                <w:sz w:val="20"/>
                <w:szCs w:val="20"/>
              </w:rPr>
              <w:t xml:space="preserve">            "resource": {</w:t>
            </w:r>
          </w:p>
          <w:p w:rsidRPr="00EB479B" w:rsidR="00471C9E" w:rsidP="00310808" w:rsidRDefault="00471C9E" w14:paraId="391E8CD9" w14:textId="77777777">
            <w:pPr>
              <w:spacing w:after="0"/>
              <w:rPr>
                <w:rFonts w:ascii="Consolas" w:hAnsi="Consolas"/>
                <w:color w:val="auto"/>
                <w:sz w:val="20"/>
                <w:szCs w:val="20"/>
              </w:rPr>
            </w:pPr>
            <w:r w:rsidRPr="00EB479B">
              <w:rPr>
                <w:rFonts w:ascii="Consolas" w:hAnsi="Consolas"/>
                <w:color w:val="auto"/>
                <w:sz w:val="20"/>
                <w:szCs w:val="20"/>
              </w:rPr>
              <w:t xml:space="preserve">                "resourceType": "Task",</w:t>
            </w:r>
          </w:p>
          <w:p w:rsidRPr="00EB479B" w:rsidR="00471C9E" w:rsidP="00310808" w:rsidRDefault="00471C9E" w14:paraId="640E3F51" w14:textId="77777777">
            <w:pPr>
              <w:spacing w:after="0"/>
              <w:rPr>
                <w:rFonts w:ascii="Consolas" w:hAnsi="Consolas"/>
                <w:color w:val="auto"/>
                <w:sz w:val="20"/>
                <w:szCs w:val="20"/>
              </w:rPr>
            </w:pPr>
            <w:r w:rsidRPr="00EB479B">
              <w:rPr>
                <w:rFonts w:ascii="Consolas" w:hAnsi="Consolas"/>
                <w:color w:val="auto"/>
                <w:sz w:val="20"/>
                <w:szCs w:val="20"/>
              </w:rPr>
              <w:t xml:space="preserve">                "id": "a3f6af00-894e-4959-9530-d30d5b25893a",</w:t>
            </w:r>
          </w:p>
          <w:p w:rsidRPr="00EB479B" w:rsidR="00471C9E" w:rsidP="00310808" w:rsidRDefault="00471C9E" w14:paraId="119FE224" w14:textId="77777777">
            <w:pPr>
              <w:spacing w:after="0"/>
              <w:rPr>
                <w:rFonts w:ascii="Consolas" w:hAnsi="Consolas"/>
                <w:color w:val="auto"/>
                <w:sz w:val="20"/>
                <w:szCs w:val="20"/>
              </w:rPr>
            </w:pPr>
            <w:r w:rsidRPr="00EB479B">
              <w:rPr>
                <w:rFonts w:ascii="Consolas" w:hAnsi="Consolas"/>
                <w:color w:val="auto"/>
                <w:sz w:val="20"/>
                <w:szCs w:val="20"/>
              </w:rPr>
              <w:t xml:space="preserve">                "text": {</w:t>
            </w:r>
          </w:p>
          <w:p w:rsidRPr="00EB479B" w:rsidR="00471C9E" w:rsidP="00310808" w:rsidRDefault="00471C9E" w14:paraId="3DB33F24" w14:textId="77777777">
            <w:pPr>
              <w:spacing w:after="0"/>
              <w:rPr>
                <w:rFonts w:ascii="Consolas" w:hAnsi="Consolas"/>
                <w:color w:val="auto"/>
                <w:sz w:val="20"/>
                <w:szCs w:val="20"/>
              </w:rPr>
            </w:pPr>
            <w:r w:rsidRPr="00EB479B">
              <w:rPr>
                <w:rFonts w:ascii="Consolas" w:hAnsi="Consolas"/>
                <w:color w:val="auto"/>
                <w:sz w:val="20"/>
                <w:szCs w:val="20"/>
              </w:rPr>
              <w:t xml:space="preserve">                    "status": "generated",</w:t>
            </w:r>
          </w:p>
          <w:p w:rsidRPr="00EB479B" w:rsidR="00471C9E" w:rsidP="00310808" w:rsidRDefault="00471C9E" w14:paraId="208A2D89" w14:textId="77777777">
            <w:pPr>
              <w:spacing w:after="0"/>
              <w:rPr>
                <w:rFonts w:ascii="Consolas" w:hAnsi="Consolas"/>
                <w:color w:val="auto"/>
                <w:sz w:val="20"/>
                <w:szCs w:val="20"/>
              </w:rPr>
            </w:pPr>
            <w:r w:rsidRPr="00EB479B">
              <w:rPr>
                <w:rFonts w:ascii="Consolas" w:hAnsi="Consolas"/>
                <w:color w:val="auto"/>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EB479B" w:rsidR="00471C9E" w:rsidP="00310808" w:rsidRDefault="00471C9E" w14:paraId="700191FF"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74ACA71" w14:textId="77777777">
            <w:pPr>
              <w:spacing w:after="0"/>
              <w:rPr>
                <w:rFonts w:ascii="Consolas" w:hAnsi="Consolas"/>
                <w:color w:val="auto"/>
                <w:sz w:val="20"/>
                <w:szCs w:val="20"/>
              </w:rPr>
            </w:pPr>
            <w:r w:rsidRPr="00EB479B">
              <w:rPr>
                <w:rFonts w:ascii="Consolas" w:hAnsi="Consolas"/>
                <w:color w:val="auto"/>
                <w:sz w:val="20"/>
                <w:szCs w:val="20"/>
              </w:rPr>
              <w:t xml:space="preserve">                "identifier": [</w:t>
            </w:r>
          </w:p>
          <w:p w:rsidRPr="00EB479B" w:rsidR="00471C9E" w:rsidP="00310808" w:rsidRDefault="00471C9E" w14:paraId="5B450C9E"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301F2C0" w14:textId="77777777">
            <w:pPr>
              <w:spacing w:after="0"/>
              <w:rPr>
                <w:rFonts w:ascii="Consolas" w:hAnsi="Consolas"/>
                <w:color w:val="auto"/>
                <w:sz w:val="20"/>
                <w:szCs w:val="20"/>
              </w:rPr>
            </w:pPr>
            <w:r w:rsidRPr="00EB479B">
              <w:rPr>
                <w:rFonts w:ascii="Consolas" w:hAnsi="Consolas"/>
                <w:color w:val="auto"/>
                <w:sz w:val="20"/>
                <w:szCs w:val="20"/>
              </w:rPr>
              <w:t xml:space="preserve">                        "system": "https://mft.nhs.uk/nwglh/lims",</w:t>
            </w:r>
          </w:p>
          <w:p w:rsidRPr="00EB479B" w:rsidR="00471C9E" w:rsidP="00310808" w:rsidRDefault="00471C9E" w14:paraId="7CCA720F" w14:textId="77777777">
            <w:pPr>
              <w:spacing w:after="0"/>
              <w:rPr>
                <w:rFonts w:ascii="Consolas" w:hAnsi="Consolas"/>
                <w:color w:val="auto"/>
                <w:sz w:val="20"/>
                <w:szCs w:val="20"/>
              </w:rPr>
            </w:pPr>
            <w:r w:rsidRPr="00EB479B">
              <w:rPr>
                <w:rFonts w:ascii="Consolas" w:hAnsi="Consolas"/>
                <w:color w:val="auto"/>
                <w:sz w:val="20"/>
                <w:szCs w:val="20"/>
              </w:rPr>
              <w:t xml:space="preserve">                        "value": "DPYDSequencingTask"</w:t>
            </w:r>
          </w:p>
          <w:p w:rsidRPr="00EB479B" w:rsidR="00471C9E" w:rsidP="00310808" w:rsidRDefault="00471C9E" w14:paraId="7D86A022"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30BA44D8"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74EFDC1F" w14:textId="77777777">
            <w:pPr>
              <w:spacing w:after="0"/>
              <w:rPr>
                <w:rFonts w:ascii="Consolas" w:hAnsi="Consolas"/>
                <w:color w:val="auto"/>
                <w:sz w:val="20"/>
                <w:szCs w:val="20"/>
              </w:rPr>
            </w:pPr>
            <w:r w:rsidRPr="00EB479B">
              <w:rPr>
                <w:rFonts w:ascii="Consolas" w:hAnsi="Consolas"/>
                <w:color w:val="auto"/>
                <w:sz w:val="20"/>
                <w:szCs w:val="20"/>
              </w:rPr>
              <w:t xml:space="preserve">                "instantiatesUri": "https://www.england.nhs.uk/wp-content/uploads/2020/11/1869-dpyd-policy-statement.pdf",</w:t>
            </w:r>
          </w:p>
          <w:p w:rsidRPr="00EB479B" w:rsidR="00471C9E" w:rsidP="00310808" w:rsidRDefault="00471C9E" w14:paraId="30DC804F" w14:textId="77777777">
            <w:pPr>
              <w:spacing w:after="0"/>
              <w:rPr>
                <w:rFonts w:ascii="Consolas" w:hAnsi="Consolas"/>
                <w:color w:val="auto"/>
                <w:sz w:val="20"/>
                <w:szCs w:val="20"/>
              </w:rPr>
            </w:pPr>
            <w:r w:rsidRPr="00EB479B">
              <w:rPr>
                <w:rFonts w:ascii="Consolas" w:hAnsi="Consolas"/>
                <w:color w:val="auto"/>
                <w:sz w:val="20"/>
                <w:szCs w:val="20"/>
              </w:rPr>
              <w:t xml:space="preserve">                "partOf": [</w:t>
            </w:r>
          </w:p>
          <w:p w:rsidRPr="00EB479B" w:rsidR="00471C9E" w:rsidP="00310808" w:rsidRDefault="00471C9E" w14:paraId="163311AC"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039A516" w14:textId="77777777">
            <w:pPr>
              <w:spacing w:after="0"/>
              <w:rPr>
                <w:rFonts w:ascii="Consolas" w:hAnsi="Consolas"/>
                <w:color w:val="auto"/>
                <w:sz w:val="20"/>
                <w:szCs w:val="20"/>
              </w:rPr>
            </w:pPr>
            <w:r w:rsidRPr="00EB479B">
              <w:rPr>
                <w:rFonts w:ascii="Consolas" w:hAnsi="Consolas"/>
                <w:color w:val="auto"/>
                <w:sz w:val="20"/>
                <w:szCs w:val="20"/>
              </w:rPr>
              <w:t xml:space="preserve">                        "display": "Task/UKCore-Task-ParentTask-Example"</w:t>
            </w:r>
          </w:p>
          <w:p w:rsidRPr="00EB479B" w:rsidR="00471C9E" w:rsidP="00310808" w:rsidRDefault="00471C9E" w14:paraId="7E7F2045"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6E05EAC1"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740BD955" w14:textId="77777777">
            <w:pPr>
              <w:spacing w:after="0"/>
              <w:rPr>
                <w:rFonts w:ascii="Consolas" w:hAnsi="Consolas"/>
                <w:color w:val="auto"/>
                <w:sz w:val="20"/>
                <w:szCs w:val="20"/>
              </w:rPr>
            </w:pPr>
            <w:r w:rsidRPr="00EB479B">
              <w:rPr>
                <w:rFonts w:ascii="Consolas" w:hAnsi="Consolas"/>
                <w:color w:val="auto"/>
                <w:sz w:val="20"/>
                <w:szCs w:val="20"/>
              </w:rPr>
              <w:t xml:space="preserve">                "status": "accepted",</w:t>
            </w:r>
          </w:p>
          <w:p w:rsidRPr="00EB479B" w:rsidR="00471C9E" w:rsidP="00310808" w:rsidRDefault="00471C9E" w14:paraId="059D8F63" w14:textId="77777777">
            <w:pPr>
              <w:spacing w:after="0"/>
              <w:rPr>
                <w:rFonts w:ascii="Consolas" w:hAnsi="Consolas"/>
                <w:color w:val="auto"/>
                <w:sz w:val="20"/>
                <w:szCs w:val="20"/>
              </w:rPr>
            </w:pPr>
            <w:r w:rsidRPr="00EB479B">
              <w:rPr>
                <w:rFonts w:ascii="Consolas" w:hAnsi="Consolas"/>
                <w:color w:val="auto"/>
                <w:sz w:val="20"/>
                <w:szCs w:val="20"/>
              </w:rPr>
              <w:t xml:space="preserve">                "businessStatus": {</w:t>
            </w:r>
          </w:p>
          <w:p w:rsidRPr="00EB479B" w:rsidR="00471C9E" w:rsidP="00310808" w:rsidRDefault="00471C9E" w14:paraId="08928609" w14:textId="77777777">
            <w:pPr>
              <w:spacing w:after="0"/>
              <w:rPr>
                <w:rFonts w:ascii="Consolas" w:hAnsi="Consolas"/>
                <w:color w:val="auto"/>
                <w:sz w:val="20"/>
                <w:szCs w:val="20"/>
              </w:rPr>
            </w:pPr>
            <w:r w:rsidRPr="00EB479B">
              <w:rPr>
                <w:rFonts w:ascii="Consolas" w:hAnsi="Consolas"/>
                <w:color w:val="auto"/>
                <w:sz w:val="20"/>
                <w:szCs w:val="20"/>
              </w:rPr>
              <w:t xml:space="preserve">                    "coding": [</w:t>
            </w:r>
          </w:p>
          <w:p w:rsidRPr="00EB479B" w:rsidR="00471C9E" w:rsidP="00310808" w:rsidRDefault="00471C9E" w14:paraId="782CBC2A"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673BA099" w14:textId="77777777">
            <w:pPr>
              <w:spacing w:after="0"/>
              <w:rPr>
                <w:rFonts w:ascii="Consolas" w:hAnsi="Consolas"/>
                <w:color w:val="auto"/>
                <w:sz w:val="20"/>
                <w:szCs w:val="20"/>
              </w:rPr>
            </w:pPr>
            <w:r w:rsidRPr="00EB479B">
              <w:rPr>
                <w:rFonts w:ascii="Consolas" w:hAnsi="Consolas"/>
                <w:color w:val="auto"/>
                <w:sz w:val="20"/>
                <w:szCs w:val="20"/>
              </w:rPr>
              <w:t xml:space="preserve">                            "system": "http://terminology.hl7.org/CodeSystem/lab-status-codes",</w:t>
            </w:r>
          </w:p>
          <w:p w:rsidRPr="00EB479B" w:rsidR="00471C9E" w:rsidP="00310808" w:rsidRDefault="00471C9E" w14:paraId="758D0BD5" w14:textId="77777777">
            <w:pPr>
              <w:spacing w:after="0"/>
              <w:rPr>
                <w:rFonts w:ascii="Consolas" w:hAnsi="Consolas"/>
                <w:color w:val="auto"/>
                <w:sz w:val="20"/>
                <w:szCs w:val="20"/>
              </w:rPr>
            </w:pPr>
            <w:r w:rsidRPr="00EB479B">
              <w:rPr>
                <w:rFonts w:ascii="Consolas" w:hAnsi="Consolas"/>
                <w:color w:val="auto"/>
                <w:sz w:val="20"/>
                <w:szCs w:val="20"/>
              </w:rPr>
              <w:t xml:space="preserve">                            "code": "SpecimenProcessed",</w:t>
            </w:r>
          </w:p>
          <w:p w:rsidRPr="00EB479B" w:rsidR="00471C9E" w:rsidP="00310808" w:rsidRDefault="00471C9E" w14:paraId="3F0BED0E" w14:textId="77777777">
            <w:pPr>
              <w:spacing w:after="0"/>
              <w:rPr>
                <w:rFonts w:ascii="Consolas" w:hAnsi="Consolas"/>
                <w:color w:val="auto"/>
                <w:sz w:val="20"/>
                <w:szCs w:val="20"/>
              </w:rPr>
            </w:pPr>
            <w:r w:rsidRPr="00EB479B">
              <w:rPr>
                <w:rFonts w:ascii="Consolas" w:hAnsi="Consolas"/>
                <w:color w:val="auto"/>
                <w:sz w:val="20"/>
                <w:szCs w:val="20"/>
              </w:rPr>
              <w:t xml:space="preserve">                            "display": "Specimen Processed"</w:t>
            </w:r>
          </w:p>
          <w:p w:rsidRPr="00EB479B" w:rsidR="00471C9E" w:rsidP="00310808" w:rsidRDefault="00471C9E" w14:paraId="47920388"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79E6341"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22528F34"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544C8885" w14:textId="77777777">
            <w:pPr>
              <w:spacing w:after="0"/>
              <w:rPr>
                <w:rFonts w:ascii="Consolas" w:hAnsi="Consolas"/>
                <w:color w:val="auto"/>
                <w:sz w:val="20"/>
                <w:szCs w:val="20"/>
              </w:rPr>
            </w:pPr>
            <w:r w:rsidRPr="00EB479B">
              <w:rPr>
                <w:rFonts w:ascii="Consolas" w:hAnsi="Consolas"/>
                <w:color w:val="auto"/>
                <w:sz w:val="20"/>
                <w:szCs w:val="20"/>
              </w:rPr>
              <w:t xml:space="preserve">                "intent": "filler-order",</w:t>
            </w:r>
          </w:p>
          <w:p w:rsidRPr="00EB479B" w:rsidR="00471C9E" w:rsidP="00310808" w:rsidRDefault="00471C9E" w14:paraId="171E2CDD" w14:textId="77777777">
            <w:pPr>
              <w:spacing w:after="0"/>
              <w:rPr>
                <w:rFonts w:ascii="Consolas" w:hAnsi="Consolas"/>
                <w:color w:val="auto"/>
                <w:sz w:val="20"/>
                <w:szCs w:val="20"/>
              </w:rPr>
            </w:pPr>
            <w:r w:rsidRPr="00EB479B">
              <w:rPr>
                <w:rFonts w:ascii="Consolas" w:hAnsi="Consolas"/>
                <w:color w:val="auto"/>
                <w:sz w:val="20"/>
                <w:szCs w:val="20"/>
              </w:rPr>
              <w:t xml:space="preserve">                "priority": "routine",</w:t>
            </w:r>
          </w:p>
          <w:p w:rsidRPr="00EB479B" w:rsidR="00471C9E" w:rsidP="00310808" w:rsidRDefault="00471C9E" w14:paraId="7BABC5E4" w14:textId="77777777">
            <w:pPr>
              <w:spacing w:after="0"/>
              <w:rPr>
                <w:rFonts w:ascii="Consolas" w:hAnsi="Consolas"/>
                <w:color w:val="auto"/>
                <w:sz w:val="20"/>
                <w:szCs w:val="20"/>
              </w:rPr>
            </w:pPr>
            <w:r w:rsidRPr="00EB479B">
              <w:rPr>
                <w:rFonts w:ascii="Consolas" w:hAnsi="Consolas"/>
                <w:color w:val="auto"/>
                <w:sz w:val="20"/>
                <w:szCs w:val="20"/>
              </w:rPr>
              <w:t xml:space="preserve">                "code": {</w:t>
            </w:r>
          </w:p>
          <w:p w:rsidRPr="00EB479B" w:rsidR="00471C9E" w:rsidP="00310808" w:rsidRDefault="00471C9E" w14:paraId="07D3B118" w14:textId="77777777">
            <w:pPr>
              <w:spacing w:after="0"/>
              <w:rPr>
                <w:rFonts w:ascii="Consolas" w:hAnsi="Consolas"/>
                <w:color w:val="auto"/>
                <w:sz w:val="20"/>
                <w:szCs w:val="20"/>
              </w:rPr>
            </w:pPr>
            <w:r w:rsidRPr="00EB479B">
              <w:rPr>
                <w:rFonts w:ascii="Consolas" w:hAnsi="Consolas"/>
                <w:color w:val="auto"/>
                <w:sz w:val="20"/>
                <w:szCs w:val="20"/>
              </w:rPr>
              <w:t xml:space="preserve">                    "coding": [</w:t>
            </w:r>
          </w:p>
          <w:p w:rsidRPr="00EB479B" w:rsidR="00471C9E" w:rsidP="00310808" w:rsidRDefault="00471C9E" w14:paraId="5F3DA388"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5AB792FD" w14:textId="77777777">
            <w:pPr>
              <w:spacing w:after="0"/>
              <w:rPr>
                <w:rFonts w:ascii="Consolas" w:hAnsi="Consolas"/>
                <w:color w:val="auto"/>
                <w:sz w:val="20"/>
                <w:szCs w:val="20"/>
              </w:rPr>
            </w:pPr>
            <w:r w:rsidRPr="00EB479B">
              <w:rPr>
                <w:rFonts w:ascii="Consolas" w:hAnsi="Consolas"/>
                <w:color w:val="auto"/>
                <w:sz w:val="20"/>
                <w:szCs w:val="20"/>
              </w:rPr>
              <w:t xml:space="preserve">                            "system": "http://hl7.org/fhir/CodeSystem/task-code",</w:t>
            </w:r>
          </w:p>
          <w:p w:rsidRPr="00EB479B" w:rsidR="00471C9E" w:rsidP="00310808" w:rsidRDefault="00471C9E" w14:paraId="4F8ED40B" w14:textId="77777777">
            <w:pPr>
              <w:spacing w:after="0"/>
              <w:rPr>
                <w:rFonts w:ascii="Consolas" w:hAnsi="Consolas"/>
                <w:color w:val="auto"/>
                <w:sz w:val="20"/>
                <w:szCs w:val="20"/>
              </w:rPr>
            </w:pPr>
            <w:r w:rsidRPr="00EB479B">
              <w:rPr>
                <w:rFonts w:ascii="Consolas" w:hAnsi="Consolas"/>
                <w:color w:val="auto"/>
                <w:sz w:val="20"/>
                <w:szCs w:val="20"/>
              </w:rPr>
              <w:t xml:space="preserve">                            "code": "fulfill",</w:t>
            </w:r>
          </w:p>
          <w:p w:rsidRPr="00EB479B" w:rsidR="00471C9E" w:rsidP="00310808" w:rsidRDefault="00471C9E" w14:paraId="3569858F" w14:textId="77777777">
            <w:pPr>
              <w:spacing w:after="0"/>
              <w:rPr>
                <w:rFonts w:ascii="Consolas" w:hAnsi="Consolas"/>
                <w:color w:val="auto"/>
                <w:sz w:val="20"/>
                <w:szCs w:val="20"/>
              </w:rPr>
            </w:pPr>
            <w:r w:rsidRPr="00EB479B">
              <w:rPr>
                <w:rFonts w:ascii="Consolas" w:hAnsi="Consolas"/>
                <w:color w:val="auto"/>
                <w:sz w:val="20"/>
                <w:szCs w:val="20"/>
              </w:rPr>
              <w:t xml:space="preserve">                            "display": "Fulfill the focal request"</w:t>
            </w:r>
          </w:p>
          <w:p w:rsidRPr="00EB479B" w:rsidR="00471C9E" w:rsidP="00310808" w:rsidRDefault="00471C9E" w14:paraId="2C359771"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1EFF9163"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D793371"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3DB763E5" w14:textId="77777777">
            <w:pPr>
              <w:spacing w:after="0"/>
              <w:rPr>
                <w:rFonts w:ascii="Consolas" w:hAnsi="Consolas"/>
                <w:color w:val="auto"/>
                <w:sz w:val="20"/>
                <w:szCs w:val="20"/>
              </w:rPr>
            </w:pPr>
            <w:r w:rsidRPr="00EB479B">
              <w:rPr>
                <w:rFonts w:ascii="Consolas" w:hAnsi="Consolas"/>
                <w:color w:val="auto"/>
                <w:sz w:val="20"/>
                <w:szCs w:val="20"/>
              </w:rPr>
              <w:lastRenderedPageBreak/>
              <w:t xml:space="preserve">                "focus": {</w:t>
            </w:r>
          </w:p>
          <w:p w:rsidRPr="00EB479B" w:rsidR="00471C9E" w:rsidP="00310808" w:rsidRDefault="00471C9E" w14:paraId="3F802CF8" w14:textId="77777777">
            <w:pPr>
              <w:spacing w:after="0"/>
              <w:rPr>
                <w:rFonts w:ascii="Consolas" w:hAnsi="Consolas"/>
                <w:color w:val="auto"/>
                <w:sz w:val="20"/>
                <w:szCs w:val="20"/>
              </w:rPr>
            </w:pPr>
            <w:r w:rsidRPr="00EB479B">
              <w:rPr>
                <w:rFonts w:ascii="Consolas" w:hAnsi="Consolas"/>
                <w:color w:val="auto"/>
                <w:sz w:val="20"/>
                <w:szCs w:val="20"/>
              </w:rPr>
              <w:t xml:space="preserve">                    "reference": "https://</w:t>
            </w:r>
            <w:r>
              <w:rPr>
                <w:rFonts w:ascii="Consolas" w:hAnsi="Consolas"/>
                <w:sz w:val="20"/>
                <w:szCs w:val="20"/>
              </w:rPr>
              <w:t>api.service.nhs.uk</w:t>
            </w:r>
            <w:r w:rsidRPr="00EB479B">
              <w:rPr>
                <w:rFonts w:ascii="Consolas" w:hAnsi="Consolas"/>
                <w:color w:val="auto"/>
                <w:sz w:val="20"/>
                <w:szCs w:val="20"/>
              </w:rPr>
              <w:t>/ServiceRequest/7f70bb0c-5792-46d4-bbfd-c48cbcd3895b"</w:t>
            </w:r>
          </w:p>
          <w:p w:rsidRPr="00EB479B" w:rsidR="00471C9E" w:rsidP="00310808" w:rsidRDefault="00471C9E" w14:paraId="334A0BB3"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3AAF9131" w14:textId="77777777">
            <w:pPr>
              <w:spacing w:after="0"/>
              <w:rPr>
                <w:rFonts w:ascii="Consolas" w:hAnsi="Consolas"/>
                <w:color w:val="auto"/>
                <w:sz w:val="20"/>
                <w:szCs w:val="20"/>
              </w:rPr>
            </w:pPr>
            <w:r w:rsidRPr="00EB479B">
              <w:rPr>
                <w:rFonts w:ascii="Consolas" w:hAnsi="Consolas"/>
                <w:color w:val="auto"/>
                <w:sz w:val="20"/>
                <w:szCs w:val="20"/>
              </w:rPr>
              <w:t xml:space="preserve">                "for": {</w:t>
            </w:r>
          </w:p>
          <w:p w:rsidRPr="00EB479B" w:rsidR="00471C9E" w:rsidP="00310808" w:rsidRDefault="00471C9E" w14:paraId="7C61E35B" w14:textId="77777777">
            <w:pPr>
              <w:spacing w:after="0"/>
              <w:rPr>
                <w:rFonts w:ascii="Consolas" w:hAnsi="Consolas"/>
                <w:color w:val="auto"/>
                <w:sz w:val="20"/>
                <w:szCs w:val="20"/>
              </w:rPr>
            </w:pPr>
            <w:r w:rsidRPr="00EB479B">
              <w:rPr>
                <w:rFonts w:ascii="Consolas" w:hAnsi="Consolas"/>
                <w:color w:val="auto"/>
                <w:sz w:val="20"/>
                <w:szCs w:val="20"/>
              </w:rPr>
              <w:t xml:space="preserve">                    "reference": "https://</w:t>
            </w:r>
            <w:r>
              <w:rPr>
                <w:rFonts w:ascii="Consolas" w:hAnsi="Consolas"/>
                <w:sz w:val="20"/>
                <w:szCs w:val="20"/>
              </w:rPr>
              <w:t>api.service.nhs.uk</w:t>
            </w:r>
            <w:r w:rsidRPr="00EB479B">
              <w:rPr>
                <w:rFonts w:ascii="Consolas" w:hAnsi="Consolas"/>
                <w:color w:val="auto"/>
                <w:sz w:val="20"/>
                <w:szCs w:val="20"/>
              </w:rPr>
              <w:t>/Patient/f52cae9c-81eb-422c-be58-8363e72144aa"</w:t>
            </w:r>
          </w:p>
          <w:p w:rsidRPr="00EB479B" w:rsidR="00471C9E" w:rsidP="00310808" w:rsidRDefault="00471C9E" w14:paraId="525C231A"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33BB7ED4" w14:textId="77777777">
            <w:pPr>
              <w:spacing w:after="0"/>
              <w:rPr>
                <w:rFonts w:ascii="Consolas" w:hAnsi="Consolas"/>
                <w:color w:val="auto"/>
                <w:sz w:val="20"/>
                <w:szCs w:val="20"/>
              </w:rPr>
            </w:pPr>
            <w:r w:rsidRPr="00EB479B">
              <w:rPr>
                <w:rFonts w:ascii="Consolas" w:hAnsi="Consolas"/>
                <w:color w:val="auto"/>
                <w:sz w:val="20"/>
                <w:szCs w:val="20"/>
              </w:rPr>
              <w:t xml:space="preserve">                "authoredOn": "2022-07-13T09:00:00Z",</w:t>
            </w:r>
          </w:p>
          <w:p w:rsidRPr="00EB479B" w:rsidR="00471C9E" w:rsidP="00310808" w:rsidRDefault="00471C9E" w14:paraId="3AFD5173" w14:textId="77777777">
            <w:pPr>
              <w:spacing w:after="0"/>
              <w:rPr>
                <w:rFonts w:ascii="Consolas" w:hAnsi="Consolas"/>
                <w:color w:val="auto"/>
                <w:sz w:val="20"/>
                <w:szCs w:val="20"/>
              </w:rPr>
            </w:pPr>
            <w:r w:rsidRPr="00EB479B">
              <w:rPr>
                <w:rFonts w:ascii="Consolas" w:hAnsi="Consolas"/>
                <w:color w:val="auto"/>
                <w:sz w:val="20"/>
                <w:szCs w:val="20"/>
              </w:rPr>
              <w:t xml:space="preserve">                "lastModified": "2022-07-13T09:00:00Z",</w:t>
            </w:r>
          </w:p>
          <w:p w:rsidRPr="00EB479B" w:rsidR="00471C9E" w:rsidP="00310808" w:rsidRDefault="00471C9E" w14:paraId="232A78BA" w14:textId="77777777">
            <w:pPr>
              <w:spacing w:after="0"/>
              <w:rPr>
                <w:rFonts w:ascii="Consolas" w:hAnsi="Consolas"/>
                <w:color w:val="auto"/>
                <w:sz w:val="20"/>
                <w:szCs w:val="20"/>
              </w:rPr>
            </w:pPr>
            <w:r w:rsidRPr="00EB479B">
              <w:rPr>
                <w:rFonts w:ascii="Consolas" w:hAnsi="Consolas"/>
                <w:color w:val="auto"/>
                <w:sz w:val="20"/>
                <w:szCs w:val="20"/>
              </w:rPr>
              <w:t xml:space="preserve">                "requester": {</w:t>
            </w:r>
          </w:p>
          <w:p w:rsidRPr="00EB479B" w:rsidR="00471C9E" w:rsidP="00310808" w:rsidRDefault="00471C9E" w14:paraId="2F664A25" w14:textId="77777777">
            <w:pPr>
              <w:spacing w:after="0"/>
              <w:rPr>
                <w:rFonts w:ascii="Consolas" w:hAnsi="Consolas"/>
                <w:color w:val="auto"/>
                <w:sz w:val="20"/>
                <w:szCs w:val="20"/>
              </w:rPr>
            </w:pPr>
            <w:r w:rsidRPr="00EB479B">
              <w:rPr>
                <w:rFonts w:ascii="Consolas" w:hAnsi="Consolas"/>
                <w:color w:val="auto"/>
                <w:sz w:val="20"/>
                <w:szCs w:val="20"/>
              </w:rPr>
              <w:t xml:space="preserve">                    "reference": "https://</w:t>
            </w:r>
            <w:r>
              <w:rPr>
                <w:rFonts w:ascii="Consolas" w:hAnsi="Consolas"/>
                <w:sz w:val="20"/>
                <w:szCs w:val="20"/>
              </w:rPr>
              <w:t>api.service.nhs.uk</w:t>
            </w:r>
            <w:r w:rsidRPr="00EB479B">
              <w:rPr>
                <w:rFonts w:ascii="Consolas" w:hAnsi="Consolas"/>
                <w:color w:val="auto"/>
                <w:sz w:val="20"/>
                <w:szCs w:val="20"/>
              </w:rPr>
              <w:t>/Practitioner/832d9c68-685f-4421-ac05-cc23d5c4e619"</w:t>
            </w:r>
          </w:p>
          <w:p w:rsidRPr="00EB479B" w:rsidR="00471C9E" w:rsidP="00310808" w:rsidRDefault="00471C9E" w14:paraId="0237275D"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18EDDDEC" w14:textId="77777777">
            <w:pPr>
              <w:spacing w:after="0"/>
              <w:rPr>
                <w:rFonts w:ascii="Consolas" w:hAnsi="Consolas"/>
                <w:color w:val="auto"/>
                <w:sz w:val="20"/>
                <w:szCs w:val="20"/>
              </w:rPr>
            </w:pPr>
            <w:r w:rsidRPr="00EB479B">
              <w:rPr>
                <w:rFonts w:ascii="Consolas" w:hAnsi="Consolas"/>
                <w:color w:val="auto"/>
                <w:sz w:val="20"/>
                <w:szCs w:val="20"/>
              </w:rPr>
              <w:t xml:space="preserve">                "performerType": [</w:t>
            </w:r>
          </w:p>
          <w:p w:rsidRPr="00EB479B" w:rsidR="00471C9E" w:rsidP="00310808" w:rsidRDefault="00471C9E" w14:paraId="786776FB"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344C80A2" w14:textId="77777777">
            <w:pPr>
              <w:spacing w:after="0"/>
              <w:rPr>
                <w:rFonts w:ascii="Consolas" w:hAnsi="Consolas"/>
                <w:color w:val="auto"/>
                <w:sz w:val="20"/>
                <w:szCs w:val="20"/>
              </w:rPr>
            </w:pPr>
            <w:r w:rsidRPr="00EB479B">
              <w:rPr>
                <w:rFonts w:ascii="Consolas" w:hAnsi="Consolas"/>
                <w:color w:val="auto"/>
                <w:sz w:val="20"/>
                <w:szCs w:val="20"/>
              </w:rPr>
              <w:t xml:space="preserve">                        "coding": [</w:t>
            </w:r>
          </w:p>
          <w:p w:rsidRPr="00EB479B" w:rsidR="00471C9E" w:rsidP="00310808" w:rsidRDefault="00471C9E" w14:paraId="75EF8DA8"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21A58D3" w14:textId="77777777">
            <w:pPr>
              <w:spacing w:after="0"/>
              <w:rPr>
                <w:rFonts w:ascii="Consolas" w:hAnsi="Consolas"/>
                <w:color w:val="auto"/>
                <w:sz w:val="20"/>
                <w:szCs w:val="20"/>
              </w:rPr>
            </w:pPr>
            <w:r w:rsidRPr="00EB479B">
              <w:rPr>
                <w:rFonts w:ascii="Consolas" w:hAnsi="Consolas"/>
                <w:color w:val="auto"/>
                <w:sz w:val="20"/>
                <w:szCs w:val="20"/>
              </w:rPr>
              <w:t xml:space="preserve">                                "system": "http://snomed.info/sct",</w:t>
            </w:r>
          </w:p>
          <w:p w:rsidRPr="00EB479B" w:rsidR="00471C9E" w:rsidP="00310808" w:rsidRDefault="00471C9E" w14:paraId="47CE549E" w14:textId="77777777">
            <w:pPr>
              <w:spacing w:after="0"/>
              <w:rPr>
                <w:rFonts w:ascii="Consolas" w:hAnsi="Consolas"/>
                <w:color w:val="auto"/>
                <w:sz w:val="20"/>
                <w:szCs w:val="20"/>
              </w:rPr>
            </w:pPr>
            <w:r w:rsidRPr="00EB479B">
              <w:rPr>
                <w:rFonts w:ascii="Consolas" w:hAnsi="Consolas"/>
                <w:color w:val="auto"/>
                <w:sz w:val="20"/>
                <w:szCs w:val="20"/>
              </w:rPr>
              <w:t xml:space="preserve">                                "code": "159282002",</w:t>
            </w:r>
          </w:p>
          <w:p w:rsidRPr="00EB479B" w:rsidR="00471C9E" w:rsidP="00310808" w:rsidRDefault="00471C9E" w14:paraId="5191138E" w14:textId="77777777">
            <w:pPr>
              <w:spacing w:after="0"/>
              <w:rPr>
                <w:rFonts w:ascii="Consolas" w:hAnsi="Consolas"/>
                <w:color w:val="auto"/>
                <w:sz w:val="20"/>
                <w:szCs w:val="20"/>
              </w:rPr>
            </w:pPr>
            <w:r w:rsidRPr="00EB479B">
              <w:rPr>
                <w:rFonts w:ascii="Consolas" w:hAnsi="Consolas"/>
                <w:color w:val="auto"/>
                <w:sz w:val="20"/>
                <w:szCs w:val="20"/>
              </w:rPr>
              <w:t xml:space="preserve">                                "display": "Laboratory technician (occupation)"</w:t>
            </w:r>
          </w:p>
          <w:p w:rsidRPr="00EB479B" w:rsidR="00471C9E" w:rsidP="00310808" w:rsidRDefault="00471C9E" w14:paraId="45A81D7B"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5D7FCAED"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A98DEBC"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25A596B5"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5C93715F" w14:textId="77777777">
            <w:pPr>
              <w:spacing w:after="0"/>
              <w:rPr>
                <w:rFonts w:ascii="Consolas" w:hAnsi="Consolas"/>
                <w:color w:val="auto"/>
                <w:sz w:val="20"/>
                <w:szCs w:val="20"/>
              </w:rPr>
            </w:pPr>
            <w:r w:rsidRPr="00EB479B">
              <w:rPr>
                <w:rFonts w:ascii="Consolas" w:hAnsi="Consolas"/>
                <w:color w:val="auto"/>
                <w:sz w:val="20"/>
                <w:szCs w:val="20"/>
              </w:rPr>
              <w:t xml:space="preserve">                "owner": {</w:t>
            </w:r>
          </w:p>
          <w:p w:rsidRPr="00EB479B" w:rsidR="00471C9E" w:rsidP="00310808" w:rsidRDefault="00471C9E" w14:paraId="1F713EA0" w14:textId="77777777">
            <w:pPr>
              <w:spacing w:after="0"/>
              <w:rPr>
                <w:rFonts w:ascii="Consolas" w:hAnsi="Consolas"/>
                <w:color w:val="auto"/>
                <w:sz w:val="20"/>
                <w:szCs w:val="20"/>
              </w:rPr>
            </w:pPr>
            <w:r w:rsidRPr="00EB479B">
              <w:rPr>
                <w:rFonts w:ascii="Consolas" w:hAnsi="Consolas"/>
                <w:color w:val="auto"/>
                <w:sz w:val="20"/>
                <w:szCs w:val="20"/>
              </w:rPr>
              <w:t xml:space="preserve">                    "reference": "https://</w:t>
            </w:r>
            <w:r>
              <w:rPr>
                <w:rFonts w:ascii="Consolas" w:hAnsi="Consolas"/>
                <w:sz w:val="20"/>
                <w:szCs w:val="20"/>
              </w:rPr>
              <w:t>api.service.nhs.uk</w:t>
            </w:r>
            <w:r w:rsidRPr="00EB479B">
              <w:rPr>
                <w:rFonts w:ascii="Consolas" w:hAnsi="Consolas"/>
                <w:color w:val="auto"/>
                <w:sz w:val="20"/>
                <w:szCs w:val="20"/>
              </w:rPr>
              <w:t>/Organization/1b81b2e9-d428-4cf6-8d9f-b3f3e3833430"</w:t>
            </w:r>
          </w:p>
          <w:p w:rsidRPr="00EB479B" w:rsidR="00471C9E" w:rsidP="00310808" w:rsidRDefault="00471C9E" w14:paraId="567C564B"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7B0750BC" w14:textId="77777777">
            <w:pPr>
              <w:spacing w:after="0"/>
              <w:rPr>
                <w:rFonts w:ascii="Consolas" w:hAnsi="Consolas"/>
                <w:color w:val="auto"/>
                <w:sz w:val="20"/>
                <w:szCs w:val="20"/>
              </w:rPr>
            </w:pPr>
            <w:r w:rsidRPr="00EB479B">
              <w:rPr>
                <w:rFonts w:ascii="Consolas" w:hAnsi="Consolas"/>
                <w:color w:val="auto"/>
                <w:sz w:val="20"/>
                <w:szCs w:val="20"/>
              </w:rPr>
              <w:t xml:space="preserve">                "meta": {</w:t>
            </w:r>
          </w:p>
          <w:p w:rsidRPr="00EB479B" w:rsidR="00471C9E" w:rsidP="00310808" w:rsidRDefault="00471C9E" w14:paraId="62B1462A" w14:textId="77777777">
            <w:pPr>
              <w:spacing w:after="0"/>
              <w:rPr>
                <w:rFonts w:ascii="Consolas" w:hAnsi="Consolas"/>
                <w:color w:val="auto"/>
                <w:sz w:val="20"/>
                <w:szCs w:val="20"/>
              </w:rPr>
            </w:pPr>
            <w:r w:rsidRPr="00EB479B">
              <w:rPr>
                <w:rFonts w:ascii="Consolas" w:hAnsi="Consolas"/>
                <w:color w:val="auto"/>
                <w:sz w:val="20"/>
                <w:szCs w:val="20"/>
              </w:rPr>
              <w:t xml:space="preserve">                    "versionId": "36031013-ca92-4335-88d2-c8bd26ea1b48",</w:t>
            </w:r>
          </w:p>
          <w:p w:rsidRPr="00EB479B" w:rsidR="00471C9E" w:rsidP="00310808" w:rsidRDefault="00471C9E" w14:paraId="45DD9B7D" w14:textId="77777777">
            <w:pPr>
              <w:spacing w:after="0"/>
              <w:rPr>
                <w:rFonts w:ascii="Consolas" w:hAnsi="Consolas"/>
                <w:color w:val="auto"/>
                <w:sz w:val="20"/>
                <w:szCs w:val="20"/>
              </w:rPr>
            </w:pPr>
            <w:r w:rsidRPr="00EB479B">
              <w:rPr>
                <w:rFonts w:ascii="Consolas" w:hAnsi="Consolas"/>
                <w:color w:val="auto"/>
                <w:sz w:val="20"/>
                <w:szCs w:val="20"/>
              </w:rPr>
              <w:t xml:space="preserve">                    "lastUpdated": "2022-08-02T14:29:35.710+00:00"</w:t>
            </w:r>
          </w:p>
          <w:p w:rsidRPr="00EB479B" w:rsidR="00471C9E" w:rsidP="00310808" w:rsidRDefault="00471C9E" w14:paraId="61A2E945"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1DBD442"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296AB9CD"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7E66AE6F"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443EC4AC" w14:textId="77777777">
            <w:pPr>
              <w:spacing w:after="0"/>
              <w:rPr>
                <w:rFonts w:ascii="Consolas" w:hAnsi="Consolas"/>
                <w:color w:val="auto"/>
                <w:sz w:val="20"/>
                <w:szCs w:val="20"/>
              </w:rPr>
            </w:pPr>
            <w:r w:rsidRPr="00EB479B">
              <w:rPr>
                <w:rFonts w:ascii="Consolas" w:hAnsi="Consolas"/>
                <w:color w:val="auto"/>
                <w:sz w:val="20"/>
                <w:szCs w:val="20"/>
              </w:rPr>
              <w:t xml:space="preserve">    "total": 1,</w:t>
            </w:r>
          </w:p>
          <w:p w:rsidRPr="00EB479B" w:rsidR="00471C9E" w:rsidP="00310808" w:rsidRDefault="00471C9E" w14:paraId="370BC723" w14:textId="77777777">
            <w:pPr>
              <w:spacing w:after="0"/>
              <w:rPr>
                <w:rFonts w:ascii="Consolas" w:hAnsi="Consolas"/>
                <w:color w:val="auto"/>
                <w:sz w:val="20"/>
                <w:szCs w:val="20"/>
              </w:rPr>
            </w:pPr>
            <w:r w:rsidRPr="00EB479B">
              <w:rPr>
                <w:rFonts w:ascii="Consolas" w:hAnsi="Consolas"/>
                <w:color w:val="auto"/>
                <w:sz w:val="20"/>
                <w:szCs w:val="20"/>
              </w:rPr>
              <w:t xml:space="preserve">    "link": [</w:t>
            </w:r>
          </w:p>
          <w:p w:rsidRPr="00EB479B" w:rsidR="00471C9E" w:rsidP="00310808" w:rsidRDefault="00471C9E" w14:paraId="59E35C96"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263BC4A" w14:textId="77777777">
            <w:pPr>
              <w:spacing w:after="0"/>
              <w:rPr>
                <w:rFonts w:ascii="Consolas" w:hAnsi="Consolas"/>
                <w:color w:val="auto"/>
                <w:sz w:val="20"/>
                <w:szCs w:val="20"/>
              </w:rPr>
            </w:pPr>
            <w:r w:rsidRPr="00EB479B">
              <w:rPr>
                <w:rFonts w:ascii="Consolas" w:hAnsi="Consolas"/>
                <w:color w:val="auto"/>
                <w:sz w:val="20"/>
                <w:szCs w:val="20"/>
              </w:rPr>
              <w:t xml:space="preserve">            "relation": "self",</w:t>
            </w:r>
          </w:p>
          <w:p w:rsidRPr="00EB479B" w:rsidR="00471C9E" w:rsidP="00310808" w:rsidRDefault="00471C9E" w14:paraId="473B1589" w14:textId="77777777">
            <w:pPr>
              <w:spacing w:after="0"/>
              <w:rPr>
                <w:rFonts w:ascii="Consolas" w:hAnsi="Consolas"/>
                <w:color w:val="auto"/>
                <w:sz w:val="20"/>
                <w:szCs w:val="20"/>
              </w:rPr>
            </w:pPr>
            <w:r w:rsidRPr="00EB479B">
              <w:rPr>
                <w:rFonts w:ascii="Consolas" w:hAnsi="Consolas"/>
                <w:color w:val="auto"/>
                <w:sz w:val="20"/>
                <w:szCs w:val="20"/>
              </w:rPr>
              <w:t xml:space="preserve">            "url": "https://</w:t>
            </w:r>
            <w:r>
              <w:rPr>
                <w:rFonts w:ascii="Consolas" w:hAnsi="Consolas"/>
                <w:sz w:val="20"/>
                <w:szCs w:val="20"/>
              </w:rPr>
              <w:t>api.service.nhs.uk</w:t>
            </w:r>
            <w:r w:rsidRPr="00EB479B">
              <w:rPr>
                <w:rFonts w:ascii="Consolas" w:hAnsi="Consolas"/>
                <w:color w:val="auto"/>
                <w:sz w:val="20"/>
                <w:szCs w:val="20"/>
              </w:rPr>
              <w:t>/Task?subject:Patient.identifier=https%3A%2F%2Ffhir.nhs.uk%2FId%2Fnhs-number%7C9999999999&amp;_total=accurate&amp;_count=10&amp;_skip=0"</w:t>
            </w:r>
          </w:p>
          <w:p w:rsidRPr="00EB479B" w:rsidR="00471C9E" w:rsidP="00310808" w:rsidRDefault="00471C9E" w14:paraId="40B5FA85"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20589151" w14:textId="77777777">
            <w:pPr>
              <w:spacing w:after="0"/>
              <w:rPr>
                <w:rFonts w:ascii="Consolas" w:hAnsi="Consolas"/>
                <w:color w:val="auto"/>
                <w:sz w:val="20"/>
                <w:szCs w:val="20"/>
              </w:rPr>
            </w:pPr>
            <w:r w:rsidRPr="00EB479B">
              <w:rPr>
                <w:rFonts w:ascii="Consolas" w:hAnsi="Consolas"/>
                <w:color w:val="auto"/>
                <w:sz w:val="20"/>
                <w:szCs w:val="20"/>
              </w:rPr>
              <w:t xml:space="preserve">    ],</w:t>
            </w:r>
          </w:p>
          <w:p w:rsidRPr="00EB479B" w:rsidR="00471C9E" w:rsidP="00310808" w:rsidRDefault="00471C9E" w14:paraId="00CB9178" w14:textId="77777777">
            <w:pPr>
              <w:spacing w:after="0"/>
              <w:rPr>
                <w:rFonts w:ascii="Consolas" w:hAnsi="Consolas"/>
                <w:color w:val="auto"/>
                <w:sz w:val="20"/>
                <w:szCs w:val="20"/>
              </w:rPr>
            </w:pPr>
            <w:r w:rsidRPr="00EB479B">
              <w:rPr>
                <w:rFonts w:ascii="Consolas" w:hAnsi="Consolas"/>
                <w:color w:val="auto"/>
                <w:sz w:val="20"/>
                <w:szCs w:val="20"/>
              </w:rPr>
              <w:t xml:space="preserve">    "id": "9dfb25a3-19a3-49a7-8c6e-cbec08fff6c9"</w:t>
            </w:r>
          </w:p>
          <w:p w:rsidRPr="00EB479B" w:rsidR="00471C9E" w:rsidP="00310808" w:rsidRDefault="00471C9E" w14:paraId="1C984F2F" w14:textId="77777777">
            <w:pPr>
              <w:rPr>
                <w:rFonts w:ascii="Consolas" w:hAnsi="Consolas"/>
                <w:color w:val="auto"/>
                <w:sz w:val="20"/>
                <w:szCs w:val="20"/>
              </w:rPr>
            </w:pPr>
            <w:r w:rsidRPr="00EB479B">
              <w:rPr>
                <w:rFonts w:ascii="Consolas" w:hAnsi="Consolas"/>
                <w:color w:val="auto"/>
                <w:sz w:val="20"/>
                <w:szCs w:val="20"/>
              </w:rPr>
              <w:t>}</w:t>
            </w:r>
          </w:p>
        </w:tc>
      </w:tr>
    </w:tbl>
    <w:p w:rsidRPr="00A71A99" w:rsidR="00471C9E" w:rsidP="00471C9E" w:rsidRDefault="00471C9E" w14:paraId="398D0751" w14:textId="77777777"/>
    <w:p w:rsidR="00471C9E" w:rsidP="00471C9E" w:rsidRDefault="00471C9E" w14:paraId="725E7139" w14:textId="77777777">
      <w:pPr>
        <w:pStyle w:val="Heading2"/>
        <w:numPr>
          <w:ilvl w:val="0"/>
          <w:numId w:val="15"/>
        </w:numPr>
        <w:tabs>
          <w:tab w:val="num" w:pos="432"/>
        </w:tabs>
        <w:ind w:left="432" w:hanging="432"/>
      </w:pPr>
      <w:bookmarkStart w:name="_Toc110355013" w:id="73"/>
      <w:bookmarkStart w:name="_Toc110355625" w:id="74"/>
      <w:r>
        <w:t>Generated Diagnostic Report from GLH</w:t>
      </w:r>
      <w:bookmarkEnd w:id="73"/>
      <w:bookmarkEnd w:id="74"/>
    </w:p>
    <w:p w:rsidR="00471C9E" w:rsidP="00471C9E" w:rsidRDefault="00471C9E" w14:paraId="2C2A821B" w14:textId="77777777">
      <w:pPr>
        <w:pStyle w:val="Heading3"/>
        <w:numPr>
          <w:ilvl w:val="0"/>
          <w:numId w:val="0"/>
        </w:numPr>
        <w:ind w:left="960" w:hanging="960"/>
      </w:pPr>
      <w:bookmarkStart w:name="_Toc110355014" w:id="75"/>
      <w:r>
        <w:t>Request</w:t>
      </w:r>
      <w:bookmarkEnd w:id="75"/>
    </w:p>
    <w:p w:rsidRPr="00992B6C" w:rsidR="00471C9E" w:rsidP="00471C9E" w:rsidRDefault="00471C9E" w14:paraId="75CE1CF2" w14:textId="77777777">
      <w:r>
        <w:t>Note: Resource attached to reduce characters</w:t>
      </w:r>
    </w:p>
    <w:tbl>
      <w:tblPr>
        <w:tblStyle w:val="TableGrid"/>
        <w:tblW w:w="0" w:type="auto"/>
        <w:tblLook w:val="04A0" w:firstRow="1" w:lastRow="0" w:firstColumn="1" w:lastColumn="0" w:noHBand="0" w:noVBand="1"/>
      </w:tblPr>
      <w:tblGrid>
        <w:gridCol w:w="9016"/>
      </w:tblGrid>
      <w:tr w:rsidRPr="003B2933" w:rsidR="00471C9E" w:rsidTr="00310808" w14:paraId="11D622FB" w14:textId="77777777">
        <w:tc>
          <w:tcPr>
            <w:tcW w:w="9016" w:type="dxa"/>
          </w:tcPr>
          <w:p w:rsidRPr="003B2933" w:rsidR="00471C9E" w:rsidP="00310808" w:rsidRDefault="00471C9E" w14:paraId="7F3979A1" w14:textId="77777777">
            <w:pPr>
              <w:spacing w:after="0"/>
              <w:rPr>
                <w:rFonts w:ascii="Consolas" w:hAnsi="Consolas"/>
                <w:color w:val="auto"/>
                <w:sz w:val="20"/>
                <w:szCs w:val="20"/>
              </w:rPr>
            </w:pPr>
            <w:r w:rsidRPr="003B2933">
              <w:rPr>
                <w:rFonts w:ascii="Consolas" w:hAnsi="Consolas"/>
                <w:color w:val="auto"/>
                <w:sz w:val="20"/>
                <w:szCs w:val="20"/>
              </w:rPr>
              <w:t xml:space="preserve">POST </w:t>
            </w:r>
            <w:r>
              <w:rPr>
                <w:rFonts w:ascii="Consolas" w:hAnsi="Consolas"/>
                <w:sz w:val="20"/>
                <w:szCs w:val="20"/>
              </w:rPr>
              <w:t>/GMS</w:t>
            </w:r>
            <w:r w:rsidRPr="003B2933">
              <w:rPr>
                <w:rFonts w:ascii="Consolas" w:hAnsi="Consolas"/>
                <w:color w:val="auto"/>
                <w:sz w:val="20"/>
                <w:szCs w:val="20"/>
              </w:rPr>
              <w:t>/DiagnosticReport HTTP/1.1</w:t>
            </w:r>
          </w:p>
          <w:p w:rsidRPr="003B2933" w:rsidR="00471C9E" w:rsidP="00310808" w:rsidRDefault="00471C9E" w14:paraId="5AFC104B" w14:textId="77777777">
            <w:pPr>
              <w:spacing w:after="0"/>
              <w:rPr>
                <w:rFonts w:ascii="Consolas" w:hAnsi="Consolas"/>
                <w:color w:val="auto"/>
                <w:sz w:val="20"/>
                <w:szCs w:val="20"/>
              </w:rPr>
            </w:pPr>
            <w:r w:rsidRPr="003B2933">
              <w:rPr>
                <w:rFonts w:ascii="Consolas" w:hAnsi="Consolas"/>
                <w:color w:val="auto"/>
                <w:sz w:val="20"/>
                <w:szCs w:val="20"/>
              </w:rPr>
              <w:t xml:space="preserve">Host: </w:t>
            </w:r>
            <w:r>
              <w:rPr>
                <w:rFonts w:ascii="Consolas" w:hAnsi="Consolas"/>
                <w:sz w:val="20"/>
                <w:szCs w:val="20"/>
              </w:rPr>
              <w:t>api.service.nhs.uk</w:t>
            </w:r>
          </w:p>
          <w:p w:rsidRPr="003B2933" w:rsidR="00471C9E" w:rsidP="00310808" w:rsidRDefault="00471C9E" w14:paraId="130A025D" w14:textId="77777777">
            <w:pPr>
              <w:spacing w:after="0"/>
              <w:rPr>
                <w:rFonts w:ascii="Consolas" w:hAnsi="Consolas"/>
                <w:color w:val="auto"/>
                <w:sz w:val="20"/>
                <w:szCs w:val="20"/>
              </w:rPr>
            </w:pPr>
            <w:r w:rsidRPr="003B2933">
              <w:rPr>
                <w:rFonts w:ascii="Consolas" w:hAnsi="Consolas"/>
                <w:color w:val="auto"/>
                <w:sz w:val="20"/>
                <w:szCs w:val="20"/>
              </w:rPr>
              <w:t>Content-Type: application/json</w:t>
            </w:r>
          </w:p>
          <w:p w:rsidRPr="003B2933" w:rsidR="00471C9E" w:rsidP="00310808" w:rsidRDefault="00471C9E" w14:paraId="02095998" w14:textId="77777777">
            <w:pPr>
              <w:rPr>
                <w:rFonts w:ascii="Consolas" w:hAnsi="Consolas"/>
                <w:color w:val="auto"/>
                <w:sz w:val="20"/>
                <w:szCs w:val="20"/>
              </w:rPr>
            </w:pPr>
            <w:r w:rsidRPr="003B2933">
              <w:rPr>
                <w:rFonts w:ascii="Consolas" w:hAnsi="Consolas"/>
                <w:color w:val="auto"/>
                <w:sz w:val="20"/>
                <w:szCs w:val="20"/>
              </w:rPr>
              <w:lastRenderedPageBreak/>
              <w:t>Content-Length: 60059</w:t>
            </w:r>
          </w:p>
          <w:p w:rsidRPr="003B2933" w:rsidR="00471C9E" w:rsidP="00310808" w:rsidRDefault="00471C9E" w14:paraId="3BBECB59" w14:textId="77777777">
            <w:pPr>
              <w:rPr>
                <w:rFonts w:ascii="Consolas" w:hAnsi="Consolas"/>
                <w:color w:val="auto"/>
                <w:sz w:val="20"/>
                <w:szCs w:val="20"/>
              </w:rPr>
            </w:pPr>
          </w:p>
          <w:p w:rsidRPr="003B2933" w:rsidR="00471C9E" w:rsidP="00310808" w:rsidRDefault="00471C9E" w14:paraId="218BF8D7" w14:textId="77777777">
            <w:pPr>
              <w:rPr>
                <w:rFonts w:ascii="Consolas" w:hAnsi="Consolas"/>
                <w:color w:val="auto"/>
                <w:sz w:val="20"/>
                <w:szCs w:val="20"/>
              </w:rPr>
            </w:pPr>
            <w:r w:rsidRPr="003B2933">
              <w:rPr>
                <w:rFonts w:ascii="Consolas" w:hAnsi="Consolas"/>
                <w:color w:val="auto"/>
                <w:sz w:val="20"/>
                <w:szCs w:val="20"/>
              </w:rPr>
              <w:object w:dxaOrig="1539" w:dyaOrig="991" w14:anchorId="53DBFA74">
                <v:shape id="_x0000_i1026" style="width:77pt;height:49.5pt" o:ole="" type="#_x0000_t75">
                  <v:imagedata o:title="" r:id="rId38"/>
                </v:shape>
                <o:OLEObject Type="Embed" ProgID="Package" ShapeID="_x0000_i1026" DrawAspect="Icon" ObjectID="_1722246796" r:id="rId39"/>
              </w:object>
            </w:r>
          </w:p>
        </w:tc>
      </w:tr>
    </w:tbl>
    <w:p w:rsidRPr="00A71A99" w:rsidR="00471C9E" w:rsidP="00471C9E" w:rsidRDefault="00471C9E" w14:paraId="5F08A69D" w14:textId="77777777"/>
    <w:p w:rsidR="00471C9E" w:rsidP="00471C9E" w:rsidRDefault="00471C9E" w14:paraId="69ECAE0C" w14:textId="77777777">
      <w:pPr>
        <w:pStyle w:val="Heading3"/>
        <w:numPr>
          <w:ilvl w:val="0"/>
          <w:numId w:val="0"/>
        </w:numPr>
        <w:ind w:left="960" w:hanging="960"/>
      </w:pPr>
      <w:bookmarkStart w:name="_Toc110355015" w:id="76"/>
      <w:r>
        <w:t>Response</w:t>
      </w:r>
      <w:bookmarkEnd w:id="76"/>
    </w:p>
    <w:tbl>
      <w:tblPr>
        <w:tblStyle w:val="TableGrid"/>
        <w:tblW w:w="0" w:type="auto"/>
        <w:tblLook w:val="04A0" w:firstRow="1" w:lastRow="0" w:firstColumn="1" w:lastColumn="0" w:noHBand="0" w:noVBand="1"/>
      </w:tblPr>
      <w:tblGrid>
        <w:gridCol w:w="9016"/>
      </w:tblGrid>
      <w:tr w:rsidRPr="003B2933" w:rsidR="00471C9E" w:rsidTr="00310808" w14:paraId="405151D6" w14:textId="77777777">
        <w:tc>
          <w:tcPr>
            <w:tcW w:w="9016" w:type="dxa"/>
          </w:tcPr>
          <w:p w:rsidRPr="003B2933" w:rsidR="00471C9E" w:rsidP="00310808" w:rsidRDefault="00471C9E" w14:paraId="37DDFA78" w14:textId="77777777">
            <w:pPr>
              <w:rPr>
                <w:rFonts w:ascii="Consolas" w:hAnsi="Consolas"/>
                <w:color w:val="auto"/>
                <w:sz w:val="20"/>
                <w:szCs w:val="20"/>
              </w:rPr>
            </w:pPr>
            <w:r w:rsidRPr="003B2933">
              <w:rPr>
                <w:rFonts w:ascii="Consolas" w:hAnsi="Consolas"/>
                <w:color w:val="auto"/>
                <w:sz w:val="20"/>
                <w:szCs w:val="20"/>
              </w:rPr>
              <w:t>201 Created</w:t>
            </w:r>
          </w:p>
          <w:p w:rsidRPr="003B2933" w:rsidR="00471C9E" w:rsidP="00310808" w:rsidRDefault="00471C9E" w14:paraId="59DEADF3" w14:textId="77777777">
            <w:pPr>
              <w:rPr>
                <w:rFonts w:ascii="Consolas" w:hAnsi="Consolas"/>
                <w:color w:val="auto"/>
                <w:sz w:val="20"/>
                <w:szCs w:val="20"/>
              </w:rPr>
            </w:pPr>
            <w:r w:rsidRPr="003B2933">
              <w:rPr>
                <w:rFonts w:ascii="Consolas" w:hAnsi="Consolas"/>
                <w:color w:val="auto"/>
                <w:sz w:val="20"/>
                <w:szCs w:val="20"/>
              </w:rPr>
              <w:t>Date: Tue, 02 Aug 2022 14:29:36 GMT</w:t>
            </w:r>
          </w:p>
          <w:p w:rsidRPr="003B2933" w:rsidR="00471C9E" w:rsidP="00310808" w:rsidRDefault="00471C9E" w14:paraId="4EC433BE" w14:textId="77777777">
            <w:pPr>
              <w:rPr>
                <w:rFonts w:ascii="Consolas" w:hAnsi="Consolas"/>
                <w:color w:val="auto"/>
                <w:sz w:val="20"/>
                <w:szCs w:val="20"/>
              </w:rPr>
            </w:pPr>
            <w:r w:rsidRPr="003B2933">
              <w:rPr>
                <w:rFonts w:ascii="Consolas" w:hAnsi="Consolas"/>
                <w:color w:val="auto"/>
                <w:sz w:val="20"/>
                <w:szCs w:val="20"/>
              </w:rPr>
              <w:t>Content-Type: application/fhir+json; fhirVersion=4.0; charset=utf-8</w:t>
            </w:r>
          </w:p>
          <w:p w:rsidRPr="003B2933" w:rsidR="00471C9E" w:rsidP="00310808" w:rsidRDefault="00471C9E" w14:paraId="5801F283" w14:textId="77777777">
            <w:pPr>
              <w:rPr>
                <w:rFonts w:ascii="Consolas" w:hAnsi="Consolas"/>
                <w:color w:val="auto"/>
                <w:sz w:val="20"/>
                <w:szCs w:val="20"/>
              </w:rPr>
            </w:pPr>
            <w:r w:rsidRPr="003B2933">
              <w:rPr>
                <w:rFonts w:ascii="Consolas" w:hAnsi="Consolas"/>
                <w:color w:val="auto"/>
                <w:sz w:val="20"/>
                <w:szCs w:val="20"/>
              </w:rPr>
              <w:t>Content-Length: 60362</w:t>
            </w:r>
          </w:p>
          <w:p w:rsidRPr="003B2933" w:rsidR="00471C9E" w:rsidP="00310808" w:rsidRDefault="00471C9E" w14:paraId="5DC17A68" w14:textId="77777777">
            <w:pPr>
              <w:rPr>
                <w:rFonts w:ascii="Consolas" w:hAnsi="Consolas"/>
                <w:color w:val="auto"/>
                <w:sz w:val="20"/>
                <w:szCs w:val="20"/>
              </w:rPr>
            </w:pPr>
            <w:r w:rsidRPr="003B2933">
              <w:rPr>
                <w:rFonts w:ascii="Consolas" w:hAnsi="Consolas"/>
                <w:color w:val="auto"/>
                <w:sz w:val="20"/>
                <w:szCs w:val="20"/>
              </w:rPr>
              <w:t>Connection: keep-alive</w:t>
            </w:r>
          </w:p>
          <w:p w:rsidRPr="003B2933" w:rsidR="00471C9E" w:rsidP="00310808" w:rsidRDefault="00471C9E" w14:paraId="6281DA6B" w14:textId="77777777">
            <w:pPr>
              <w:rPr>
                <w:rFonts w:ascii="Consolas" w:hAnsi="Consolas"/>
                <w:color w:val="auto"/>
                <w:sz w:val="20"/>
                <w:szCs w:val="20"/>
              </w:rPr>
            </w:pPr>
            <w:r w:rsidRPr="003B2933">
              <w:rPr>
                <w:rFonts w:ascii="Consolas" w:hAnsi="Consolas"/>
                <w:color w:val="auto"/>
                <w:sz w:val="20"/>
                <w:szCs w:val="20"/>
              </w:rPr>
              <w:t>ETag: W/\"ca635b24-de18-4fcd-8a60-2c22e798b9f8\"</w:t>
            </w:r>
          </w:p>
          <w:p w:rsidRPr="003B2933" w:rsidR="00471C9E" w:rsidP="00310808" w:rsidRDefault="00471C9E" w14:paraId="2AA537A1" w14:textId="77777777">
            <w:pPr>
              <w:rPr>
                <w:rFonts w:ascii="Consolas" w:hAnsi="Consolas"/>
                <w:color w:val="auto"/>
                <w:sz w:val="20"/>
                <w:szCs w:val="20"/>
              </w:rPr>
            </w:pPr>
            <w:r w:rsidRPr="003B2933">
              <w:rPr>
                <w:rFonts w:ascii="Consolas" w:hAnsi="Consolas"/>
                <w:color w:val="auto"/>
                <w:sz w:val="20"/>
                <w:szCs w:val="20"/>
              </w:rPr>
              <w:t>Last-Modified: Tue, 02 Aug 2022 14:29:35 GMT</w:t>
            </w:r>
          </w:p>
          <w:p w:rsidRPr="003B2933" w:rsidR="00471C9E" w:rsidP="00310808" w:rsidRDefault="00471C9E" w14:paraId="1F53DF87" w14:textId="77777777">
            <w:pPr>
              <w:rPr>
                <w:rFonts w:ascii="Consolas" w:hAnsi="Consolas" w:eastAsiaTheme="minorHAnsi" w:cstheme="minorBidi"/>
                <w:color w:val="auto"/>
                <w:sz w:val="20"/>
                <w:szCs w:val="20"/>
              </w:rPr>
            </w:pPr>
            <w:r w:rsidRPr="003B2933">
              <w:rPr>
                <w:rFonts w:ascii="Consolas" w:hAnsi="Consolas"/>
                <w:color w:val="auto"/>
                <w:sz w:val="20"/>
                <w:szCs w:val="20"/>
              </w:rPr>
              <w:t>Location: https://</w:t>
            </w:r>
            <w:r>
              <w:rPr>
                <w:rFonts w:ascii="Consolas" w:hAnsi="Consolas"/>
                <w:sz w:val="20"/>
                <w:szCs w:val="20"/>
              </w:rPr>
              <w:t>api.service.nhs.uk</w:t>
            </w:r>
            <w:r w:rsidRPr="003B2933">
              <w:rPr>
                <w:rFonts w:ascii="Consolas" w:hAnsi="Consolas"/>
                <w:color w:val="auto"/>
                <w:sz w:val="20"/>
                <w:szCs w:val="20"/>
              </w:rPr>
              <w:t>/DiagnosticReport/c52c80dc-d553-4f94-9461-2a69b765fa7e/_history/ca635b24-de18-4fcd-8a60-2c22e798b9f8</w:t>
            </w:r>
          </w:p>
          <w:p w:rsidRPr="003B2933" w:rsidR="00471C9E" w:rsidP="00310808" w:rsidRDefault="00471C9E" w14:paraId="6FB2EED2" w14:textId="77777777">
            <w:pPr>
              <w:rPr>
                <w:rFonts w:ascii="Consolas" w:hAnsi="Consolas"/>
                <w:color w:val="auto"/>
                <w:sz w:val="20"/>
                <w:szCs w:val="20"/>
              </w:rPr>
            </w:pPr>
          </w:p>
          <w:p w:rsidRPr="002933D5" w:rsidR="00471C9E" w:rsidP="00310808" w:rsidRDefault="00471C9E" w14:paraId="3E80D1A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w:t>
            </w:r>
          </w:p>
          <w:p w:rsidRPr="002933D5" w:rsidR="00471C9E" w:rsidP="00310808" w:rsidRDefault="00471C9E" w14:paraId="6EF77B6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"resourceType": "DiagnosticReport",</w:t>
            </w:r>
          </w:p>
          <w:p w:rsidRPr="002933D5" w:rsidR="00471C9E" w:rsidP="00310808" w:rsidRDefault="00471C9E" w14:paraId="274553A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 "c52c80dc-d553-4f94-9461-2a69b765fa7e",</w:t>
            </w:r>
          </w:p>
          <w:p w:rsidRPr="002933D5" w:rsidR="00471C9E" w:rsidP="00310808" w:rsidRDefault="00471C9E" w14:paraId="29A689E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"meta": {</w:t>
            </w:r>
          </w:p>
          <w:p w:rsidRPr="002933D5" w:rsidR="00471C9E" w:rsidP="00310808" w:rsidRDefault="00471C9E" w14:paraId="750630A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"profile": [</w:t>
            </w:r>
          </w:p>
          <w:p w:rsidRPr="002933D5" w:rsidR="00471C9E" w:rsidP="00310808" w:rsidRDefault="00471C9E" w14:paraId="09852B3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"https://fhir.hl7.org.uk/StructureDefinition/UKCore-DiagnosticReport"</w:t>
            </w:r>
          </w:p>
          <w:p w:rsidRPr="002933D5" w:rsidR="00471C9E" w:rsidP="00310808" w:rsidRDefault="00471C9E" w14:paraId="54D6DD6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1F79F4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"versionId": "ca635b24-de18-4fcd-8a60-2c22e798b9f8",</w:t>
            </w:r>
          </w:p>
          <w:p w:rsidRPr="002933D5" w:rsidR="00471C9E" w:rsidP="00310808" w:rsidRDefault="00471C9E" w14:paraId="23A5C30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"lastUpdated": "2022-08-02T14:51:46.939+00:00"</w:t>
            </w:r>
          </w:p>
          <w:p w:rsidRPr="002933D5" w:rsidR="00471C9E" w:rsidP="00310808" w:rsidRDefault="00471C9E" w14:paraId="2938B14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EF5A55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"text": {</w:t>
            </w:r>
          </w:p>
          <w:p w:rsidRPr="002933D5" w:rsidR="00471C9E" w:rsidP="00310808" w:rsidRDefault="00471C9E" w14:paraId="30D3FAE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"status": "generated",</w:t>
            </w:r>
          </w:p>
          <w:p w:rsidRPr="002933D5" w:rsidR="00471C9E" w:rsidP="00310808" w:rsidRDefault="00471C9E" w14:paraId="4F4E428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UKCore-DiagnosticReport-MichaelJonesReport-Example&amp;quot; &lt;/p&gt;&lt;/div&gt;&lt;/div&gt;"</w:t>
            </w:r>
          </w:p>
          <w:p w:rsidRPr="002933D5" w:rsidR="00471C9E" w:rsidP="00310808" w:rsidRDefault="00471C9E" w14:paraId="085ABBC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BE2F53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"identifier": [</w:t>
            </w:r>
          </w:p>
          <w:p w:rsidRPr="002933D5" w:rsidR="00471C9E" w:rsidP="00310808" w:rsidRDefault="00471C9E" w14:paraId="6CE55D9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643A52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"https://mft.nhs.uk/nwglh/lims",</w:t>
            </w:r>
          </w:p>
          <w:p w:rsidRPr="002933D5" w:rsidR="00471C9E" w:rsidP="00310808" w:rsidRDefault="00471C9E" w14:paraId="5C23671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"value": "DPYDGenomicReport",</w:t>
            </w:r>
          </w:p>
          <w:p w:rsidRPr="002933D5" w:rsidR="00471C9E" w:rsidP="00310808" w:rsidRDefault="00471C9E" w14:paraId="5535BCD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"assigner": {</w:t>
            </w:r>
          </w:p>
          <w:p w:rsidRPr="002933D5" w:rsidR="00471C9E" w:rsidP="00310808" w:rsidRDefault="00471C9E" w14:paraId="099B1AE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/Organization/1b81b2e9-d428-4cf6-8d9f-b3f3e3833430"</w:t>
            </w:r>
          </w:p>
          <w:p w:rsidRPr="002933D5" w:rsidR="00471C9E" w:rsidP="00310808" w:rsidRDefault="00471C9E" w14:paraId="1E64586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lastRenderedPageBreak/>
              <w:t>            }</w:t>
            </w:r>
          </w:p>
          <w:p w:rsidRPr="002933D5" w:rsidR="00471C9E" w:rsidP="00310808" w:rsidRDefault="00471C9E" w14:paraId="0AA12A2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3DA40B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6F117E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"basedOn": [</w:t>
            </w:r>
          </w:p>
          <w:p w:rsidRPr="002933D5" w:rsidR="00471C9E" w:rsidP="00310808" w:rsidRDefault="00471C9E" w14:paraId="2A2DC81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961DA6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/ServiceRequest/7f70bb0c-5792-46d4-bbfd-c48cbcd3895b"</w:t>
            </w:r>
          </w:p>
          <w:p w:rsidRPr="002933D5" w:rsidR="00471C9E" w:rsidP="00310808" w:rsidRDefault="00471C9E" w14:paraId="7A05205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1B5E7B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2A884AE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"status": "final",</w:t>
            </w:r>
          </w:p>
          <w:p w:rsidRPr="002933D5" w:rsidR="00471C9E" w:rsidP="00310808" w:rsidRDefault="00471C9E" w14:paraId="49AE427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"category": [</w:t>
            </w:r>
          </w:p>
          <w:p w:rsidRPr="002933D5" w:rsidR="00471C9E" w:rsidP="00310808" w:rsidRDefault="00471C9E" w14:paraId="3D38415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2309C3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0DE51D5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29A3005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"http://terminology.hl7.org/CodeSystem/v2-0074",</w:t>
            </w:r>
          </w:p>
          <w:p w:rsidRPr="002933D5" w:rsidR="00471C9E" w:rsidP="00310808" w:rsidRDefault="00471C9E" w14:paraId="6D503DB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"LAB",</w:t>
            </w:r>
          </w:p>
          <w:p w:rsidRPr="002933D5" w:rsidR="00471C9E" w:rsidP="00310808" w:rsidRDefault="00471C9E" w14:paraId="3A5BFC2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"Laboratory"</w:t>
            </w:r>
          </w:p>
          <w:p w:rsidRPr="002933D5" w:rsidR="00471C9E" w:rsidP="00310808" w:rsidRDefault="00471C9E" w14:paraId="75E5556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A097C0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8E8C47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4C680B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E44EB1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w:t>
            </w:r>
          </w:p>
          <w:p w:rsidRPr="002933D5" w:rsidR="00471C9E" w:rsidP="00310808" w:rsidRDefault="00471C9E" w14:paraId="34FC6A1D"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527FA56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5F8B26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"http://snomed.info/sct",</w:t>
            </w:r>
          </w:p>
          <w:p w:rsidRPr="002933D5" w:rsidR="00471C9E" w:rsidP="00310808" w:rsidRDefault="00471C9E" w14:paraId="30E1521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"4321000179101",</w:t>
            </w:r>
          </w:p>
          <w:p w:rsidRPr="002933D5" w:rsidR="00471C9E" w:rsidP="00310808" w:rsidRDefault="00471C9E" w14:paraId="4F1818E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"Hematology report (record artifact)"</w:t>
            </w:r>
          </w:p>
          <w:p w:rsidRPr="002933D5" w:rsidR="00471C9E" w:rsidP="00310808" w:rsidRDefault="00471C9E" w14:paraId="6A80EF4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F682C9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A8386B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2D480B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"subject": {</w:t>
            </w:r>
          </w:p>
          <w:p w:rsidRPr="002933D5" w:rsidR="00471C9E" w:rsidP="00310808" w:rsidRDefault="00471C9E" w14:paraId="5D5B8D1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/Patient/f52cae9c-81eb-422c-be58-8363e72144aa"</w:t>
            </w:r>
          </w:p>
          <w:p w:rsidRPr="002933D5" w:rsidR="00471C9E" w:rsidP="00310808" w:rsidRDefault="00471C9E" w14:paraId="1C41125D"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76A2D3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"encounter": {</w:t>
            </w:r>
          </w:p>
          <w:p w:rsidRPr="002933D5" w:rsidR="00471C9E" w:rsidP="00310808" w:rsidRDefault="00471C9E" w14:paraId="0F54552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"Encounter/UKCore-Encounter-OncologyConsultation-Example"</w:t>
            </w:r>
          </w:p>
          <w:p w:rsidRPr="002933D5" w:rsidR="00471C9E" w:rsidP="00310808" w:rsidRDefault="00471C9E" w14:paraId="3153239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D8925B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"issued": "2022-07-15T09:00:00Z",</w:t>
            </w:r>
          </w:p>
          <w:p w:rsidRPr="002933D5" w:rsidR="00471C9E" w:rsidP="00310808" w:rsidRDefault="00471C9E" w14:paraId="7178600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"performer": [</w:t>
            </w:r>
          </w:p>
          <w:p w:rsidRPr="002933D5" w:rsidR="00471C9E" w:rsidP="00310808" w:rsidRDefault="00471C9E" w14:paraId="3208CD2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6B223B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/Organization/1b81b2e9-d428-4cf6-8d9f-b3f3e3833430"</w:t>
            </w:r>
          </w:p>
          <w:p w:rsidRPr="002933D5" w:rsidR="00471C9E" w:rsidP="00310808" w:rsidRDefault="00471C9E" w14:paraId="4B10C3D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D3647A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667BA1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"resultsInterpreter": [</w:t>
            </w:r>
          </w:p>
          <w:p w:rsidRPr="002933D5" w:rsidR="00471C9E" w:rsidP="00310808" w:rsidRDefault="00471C9E" w14:paraId="545BF2A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679D89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"identifier": {</w:t>
            </w:r>
          </w:p>
          <w:p w:rsidRPr="002933D5" w:rsidR="00471C9E" w:rsidP="00310808" w:rsidRDefault="00471C9E" w14:paraId="6B783CAD"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"https://fhir.nhs.uk/Id/ods-organization-code",</w:t>
            </w:r>
          </w:p>
          <w:p w:rsidRPr="002933D5" w:rsidR="00471C9E" w:rsidP="00310808" w:rsidRDefault="00471C9E" w14:paraId="7EBCAEC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"value": "REP"</w:t>
            </w:r>
          </w:p>
          <w:p w:rsidRPr="002933D5" w:rsidR="00471C9E" w:rsidP="00310808" w:rsidRDefault="00471C9E" w14:paraId="278A2B4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AAA85D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ADEC8B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lastRenderedPageBreak/>
              <w:t>    ],</w:t>
            </w:r>
          </w:p>
          <w:p w:rsidRPr="002933D5" w:rsidR="00471C9E" w:rsidP="00310808" w:rsidRDefault="00471C9E" w14:paraId="4FC7663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"specimen": [</w:t>
            </w:r>
          </w:p>
          <w:p w:rsidRPr="002933D5" w:rsidR="00471C9E" w:rsidP="00310808" w:rsidRDefault="00471C9E" w14:paraId="2FA8C29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83EE62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/Specimen/e64a0757-f092-47ff-ad36-e8ff0c3b6fa1"</w:t>
            </w:r>
          </w:p>
          <w:p w:rsidRPr="002933D5" w:rsidR="00471C9E" w:rsidP="00310808" w:rsidRDefault="00471C9E" w14:paraId="2011A18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F6E3C5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230CB07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"conclusionCode": [</w:t>
            </w:r>
          </w:p>
          <w:p w:rsidRPr="002933D5" w:rsidR="00471C9E" w:rsidP="00310808" w:rsidRDefault="00471C9E" w14:paraId="38DA922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426DD7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520A96D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B48841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"http://snomed.info/sct",</w:t>
            </w:r>
          </w:p>
          <w:p w:rsidRPr="002933D5" w:rsidR="00471C9E" w:rsidP="00310808" w:rsidRDefault="00471C9E" w14:paraId="27FFB6ED"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"738542003",</w:t>
            </w:r>
          </w:p>
          <w:p w:rsidRPr="002933D5" w:rsidR="00471C9E" w:rsidP="00310808" w:rsidRDefault="00471C9E" w14:paraId="18197CD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"Dihydropyrimidine dehydrogenase poor metabolizer (finding)"</w:t>
            </w:r>
          </w:p>
          <w:p w:rsidRPr="002933D5" w:rsidR="00471C9E" w:rsidP="00310808" w:rsidRDefault="00471C9E" w14:paraId="24D6F64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5B402F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5E3E9B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38A261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5E3151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"presentedForm": [</w:t>
            </w:r>
          </w:p>
          <w:p w:rsidRPr="002933D5" w:rsidR="00471C9E" w:rsidP="00310808" w:rsidRDefault="00471C9E" w14:paraId="23AC248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E02833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"contentType": "application/pdf",</w:t>
            </w:r>
          </w:p>
          <w:p w:rsidRPr="002933D5" w:rsidR="00471C9E" w:rsidP="00310808" w:rsidRDefault="00471C9E" w14:paraId="6171DBC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"language": "en-GB",</w:t>
            </w:r>
          </w:p>
          <w:p w:rsidRPr="003B2933" w:rsidR="00471C9E" w:rsidP="00310808" w:rsidRDefault="00471C9E" w14:paraId="680A5875" w14:textId="77777777">
            <w:pPr>
              <w:shd w:val="clear" w:color="auto" w:fill="FFFFFE"/>
              <w:spacing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"data": "JVBERi0xLjQNJeLjz9</w:t>
            </w:r>
            <w:r w:rsidRPr="003B2933">
              <w:rPr>
                <w:rFonts w:ascii="Consolas" w:hAnsi="Consolas" w:cs="Courier New"/>
                <w:color w:val="auto"/>
                <w:sz w:val="20"/>
                <w:szCs w:val="20"/>
                <w:lang w:eastAsia="en-GB"/>
              </w:rPr>
              <w:t>&lt;&lt;DATA_TRUNCATED&gt;&gt;0KMTE2DQolJUVPRg0K",</w:t>
            </w:r>
          </w:p>
          <w:p w:rsidRPr="003B2933" w:rsidR="00471C9E" w:rsidP="00310808" w:rsidRDefault="00471C9E" w14:paraId="6FF06C8C"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"size": 539588,</w:t>
            </w:r>
          </w:p>
          <w:p w:rsidRPr="003B2933" w:rsidR="00471C9E" w:rsidP="00310808" w:rsidRDefault="00471C9E" w14:paraId="75813436"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"title": "Genomic Report for DPYD deficiency for Michael Jones",</w:t>
            </w:r>
          </w:p>
          <w:p w:rsidRPr="003B2933" w:rsidR="00471C9E" w:rsidP="00310808" w:rsidRDefault="00471C9E" w14:paraId="78BCF778"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"creation": "2022-07-15T09:00:00Z"</w:t>
            </w:r>
          </w:p>
          <w:p w:rsidRPr="003B2933" w:rsidR="00471C9E" w:rsidP="00310808" w:rsidRDefault="00471C9E" w14:paraId="046EC08A"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w:t>
            </w:r>
          </w:p>
          <w:p w:rsidRPr="003B2933" w:rsidR="00471C9E" w:rsidP="00310808" w:rsidRDefault="00471C9E" w14:paraId="27DD310C"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w:t>
            </w:r>
          </w:p>
          <w:p w:rsidRPr="003B2933" w:rsidR="00471C9E" w:rsidP="00310808" w:rsidRDefault="00471C9E" w14:paraId="6BAF54B3" w14:textId="77777777">
            <w:pPr>
              <w:shd w:val="clear" w:color="auto" w:fill="FFFFFE"/>
              <w:spacing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w:t>
            </w:r>
          </w:p>
        </w:tc>
      </w:tr>
    </w:tbl>
    <w:p w:rsidRPr="00A71A99" w:rsidR="00471C9E" w:rsidP="00471C9E" w:rsidRDefault="00471C9E" w14:paraId="0ABD4D7F" w14:textId="77777777"/>
    <w:p w:rsidR="00471C9E" w:rsidP="00471C9E" w:rsidRDefault="00471C9E" w14:paraId="1B52B0F2" w14:textId="77777777">
      <w:pPr>
        <w:pStyle w:val="Heading2"/>
        <w:numPr>
          <w:ilvl w:val="0"/>
          <w:numId w:val="15"/>
        </w:numPr>
        <w:tabs>
          <w:tab w:val="num" w:pos="432"/>
        </w:tabs>
        <w:ind w:left="432" w:hanging="432"/>
      </w:pPr>
      <w:bookmarkStart w:name="_Toc110355016" w:id="77"/>
      <w:bookmarkStart w:name="_Toc110355626" w:id="78"/>
      <w:r>
        <w:t>Report of Task complete</w:t>
      </w:r>
      <w:bookmarkEnd w:id="77"/>
      <w:bookmarkEnd w:id="78"/>
    </w:p>
    <w:p w:rsidR="00471C9E" w:rsidP="00471C9E" w:rsidRDefault="00471C9E" w14:paraId="4E5AE30B" w14:textId="77777777">
      <w:pPr>
        <w:pStyle w:val="Heading3"/>
        <w:numPr>
          <w:ilvl w:val="0"/>
          <w:numId w:val="0"/>
        </w:numPr>
        <w:ind w:left="960" w:hanging="960"/>
      </w:pPr>
      <w:bookmarkStart w:name="_Toc110355017" w:id="79"/>
      <w:r>
        <w:t>Request</w:t>
      </w:r>
      <w:bookmarkEnd w:id="79"/>
    </w:p>
    <w:tbl>
      <w:tblPr>
        <w:tblStyle w:val="TableGrid"/>
        <w:tblW w:w="0" w:type="auto"/>
        <w:tblLook w:val="04A0" w:firstRow="1" w:lastRow="0" w:firstColumn="1" w:lastColumn="0" w:noHBand="0" w:noVBand="1"/>
      </w:tblPr>
      <w:tblGrid>
        <w:gridCol w:w="9016"/>
      </w:tblGrid>
      <w:tr w:rsidRPr="004413A2" w:rsidR="00471C9E" w:rsidTr="00310808" w14:paraId="2E303968" w14:textId="77777777">
        <w:tc>
          <w:tcPr>
            <w:tcW w:w="9016" w:type="dxa"/>
          </w:tcPr>
          <w:p w:rsidRPr="004413A2" w:rsidR="00471C9E" w:rsidP="00310808" w:rsidRDefault="00471C9E" w14:paraId="0FC50081" w14:textId="77777777">
            <w:pPr>
              <w:spacing w:after="0"/>
              <w:rPr>
                <w:rFonts w:ascii="Consolas" w:hAnsi="Consolas"/>
                <w:color w:val="auto"/>
                <w:sz w:val="20"/>
                <w:szCs w:val="20"/>
              </w:rPr>
            </w:pPr>
            <w:r w:rsidRPr="004413A2">
              <w:rPr>
                <w:rFonts w:ascii="Consolas" w:hAnsi="Consolas"/>
                <w:color w:val="auto"/>
                <w:sz w:val="20"/>
                <w:szCs w:val="20"/>
              </w:rPr>
              <w:t xml:space="preserve">PUT </w:t>
            </w:r>
            <w:r>
              <w:rPr>
                <w:rFonts w:ascii="Consolas" w:hAnsi="Consolas"/>
                <w:sz w:val="20"/>
                <w:szCs w:val="20"/>
              </w:rPr>
              <w:t>/GMS</w:t>
            </w:r>
            <w:r w:rsidRPr="004413A2">
              <w:rPr>
                <w:rFonts w:ascii="Consolas" w:hAnsi="Consolas"/>
                <w:color w:val="auto"/>
                <w:sz w:val="20"/>
                <w:szCs w:val="20"/>
              </w:rPr>
              <w:t>/Task/a3f6af00-894e-4959-9530-d30d5b25893a HTTP/1.1</w:t>
            </w:r>
          </w:p>
          <w:p w:rsidRPr="004413A2" w:rsidR="00471C9E" w:rsidP="00310808" w:rsidRDefault="00471C9E" w14:paraId="13B110BC" w14:textId="77777777">
            <w:pPr>
              <w:spacing w:after="0"/>
              <w:rPr>
                <w:rFonts w:ascii="Consolas" w:hAnsi="Consolas"/>
                <w:color w:val="auto"/>
                <w:sz w:val="20"/>
                <w:szCs w:val="20"/>
              </w:rPr>
            </w:pPr>
            <w:r w:rsidRPr="004413A2">
              <w:rPr>
                <w:rFonts w:ascii="Consolas" w:hAnsi="Consolas"/>
                <w:color w:val="auto"/>
                <w:sz w:val="20"/>
                <w:szCs w:val="20"/>
              </w:rPr>
              <w:t xml:space="preserve">Host: </w:t>
            </w:r>
            <w:r>
              <w:rPr>
                <w:rFonts w:ascii="Consolas" w:hAnsi="Consolas"/>
                <w:sz w:val="20"/>
                <w:szCs w:val="20"/>
              </w:rPr>
              <w:t>api.service.nhs.uk</w:t>
            </w:r>
          </w:p>
          <w:p w:rsidRPr="004413A2" w:rsidR="00471C9E" w:rsidP="00310808" w:rsidRDefault="00471C9E" w14:paraId="0ADBB4CC" w14:textId="77777777">
            <w:pPr>
              <w:spacing w:after="0"/>
              <w:rPr>
                <w:rFonts w:ascii="Consolas" w:hAnsi="Consolas"/>
                <w:color w:val="auto"/>
                <w:sz w:val="20"/>
                <w:szCs w:val="20"/>
              </w:rPr>
            </w:pPr>
            <w:r w:rsidRPr="004413A2">
              <w:rPr>
                <w:rFonts w:ascii="Consolas" w:hAnsi="Consolas"/>
                <w:color w:val="auto"/>
                <w:sz w:val="20"/>
                <w:szCs w:val="20"/>
              </w:rPr>
              <w:t>Content-Type: application/json</w:t>
            </w:r>
          </w:p>
          <w:p w:rsidRPr="004413A2" w:rsidR="00471C9E" w:rsidP="00310808" w:rsidRDefault="00471C9E" w14:paraId="29B3A7F0" w14:textId="77777777">
            <w:pPr>
              <w:spacing w:after="0"/>
              <w:rPr>
                <w:rFonts w:ascii="Consolas" w:hAnsi="Consolas"/>
                <w:color w:val="auto"/>
                <w:sz w:val="20"/>
                <w:szCs w:val="20"/>
              </w:rPr>
            </w:pPr>
            <w:r w:rsidRPr="004413A2">
              <w:rPr>
                <w:rFonts w:ascii="Consolas" w:hAnsi="Consolas"/>
                <w:color w:val="auto"/>
                <w:sz w:val="20"/>
                <w:szCs w:val="20"/>
              </w:rPr>
              <w:t>Content-Length: 2844</w:t>
            </w:r>
          </w:p>
          <w:p w:rsidRPr="004413A2" w:rsidR="00471C9E" w:rsidP="00310808" w:rsidRDefault="00471C9E" w14:paraId="6C3E7402" w14:textId="77777777">
            <w:pPr>
              <w:spacing w:after="0"/>
              <w:rPr>
                <w:rFonts w:ascii="Consolas" w:hAnsi="Consolas"/>
                <w:color w:val="auto"/>
                <w:sz w:val="20"/>
                <w:szCs w:val="20"/>
              </w:rPr>
            </w:pPr>
          </w:p>
          <w:p w:rsidRPr="004413A2" w:rsidR="00471C9E" w:rsidP="00310808" w:rsidRDefault="00471C9E" w14:paraId="32F5580E" w14:textId="77777777">
            <w:pPr>
              <w:spacing w:after="0"/>
              <w:rPr>
                <w:rFonts w:ascii="Consolas" w:hAnsi="Consolas"/>
                <w:color w:val="auto"/>
                <w:sz w:val="20"/>
                <w:szCs w:val="20"/>
              </w:rPr>
            </w:pPr>
            <w:r w:rsidRPr="004413A2">
              <w:rPr>
                <w:rFonts w:ascii="Consolas" w:hAnsi="Consolas"/>
                <w:color w:val="auto"/>
                <w:sz w:val="20"/>
                <w:szCs w:val="20"/>
              </w:rPr>
              <w:t>{</w:t>
            </w:r>
          </w:p>
          <w:p w:rsidRPr="004413A2" w:rsidR="00471C9E" w:rsidP="00310808" w:rsidRDefault="00471C9E" w14:paraId="093FD726" w14:textId="77777777">
            <w:pPr>
              <w:spacing w:after="0"/>
              <w:rPr>
                <w:rFonts w:ascii="Consolas" w:hAnsi="Consolas"/>
                <w:color w:val="auto"/>
                <w:sz w:val="20"/>
                <w:szCs w:val="20"/>
              </w:rPr>
            </w:pPr>
            <w:r w:rsidRPr="004413A2">
              <w:rPr>
                <w:rFonts w:ascii="Consolas" w:hAnsi="Consolas"/>
                <w:color w:val="auto"/>
                <w:sz w:val="20"/>
                <w:szCs w:val="20"/>
              </w:rPr>
              <w:t xml:space="preserve">    "resourceType": "Task",</w:t>
            </w:r>
          </w:p>
          <w:p w:rsidRPr="004413A2" w:rsidR="00471C9E" w:rsidP="00310808" w:rsidRDefault="00471C9E" w14:paraId="712D79E9" w14:textId="77777777">
            <w:pPr>
              <w:spacing w:after="0"/>
              <w:rPr>
                <w:rFonts w:ascii="Consolas" w:hAnsi="Consolas"/>
                <w:color w:val="auto"/>
                <w:sz w:val="20"/>
                <w:szCs w:val="20"/>
              </w:rPr>
            </w:pPr>
            <w:r w:rsidRPr="004413A2">
              <w:rPr>
                <w:rFonts w:ascii="Consolas" w:hAnsi="Consolas"/>
                <w:color w:val="auto"/>
                <w:sz w:val="20"/>
                <w:szCs w:val="20"/>
              </w:rPr>
              <w:t xml:space="preserve">    "id": "a3f6af00-894e-4959-9530-d30d5b25893a",</w:t>
            </w:r>
          </w:p>
          <w:p w:rsidRPr="004413A2" w:rsidR="00471C9E" w:rsidP="00310808" w:rsidRDefault="00471C9E" w14:paraId="78AAC6D1" w14:textId="77777777">
            <w:pPr>
              <w:spacing w:after="0"/>
              <w:rPr>
                <w:rFonts w:ascii="Consolas" w:hAnsi="Consolas"/>
                <w:color w:val="auto"/>
                <w:sz w:val="20"/>
                <w:szCs w:val="20"/>
              </w:rPr>
            </w:pPr>
            <w:r w:rsidRPr="004413A2">
              <w:rPr>
                <w:rFonts w:ascii="Consolas" w:hAnsi="Consolas"/>
                <w:color w:val="auto"/>
                <w:sz w:val="20"/>
                <w:szCs w:val="20"/>
              </w:rPr>
              <w:t xml:space="preserve">    "text": {</w:t>
            </w:r>
          </w:p>
          <w:p w:rsidRPr="004413A2" w:rsidR="00471C9E" w:rsidP="00310808" w:rsidRDefault="00471C9E" w14:paraId="4A9A44C6" w14:textId="77777777">
            <w:pPr>
              <w:spacing w:after="0"/>
              <w:rPr>
                <w:rFonts w:ascii="Consolas" w:hAnsi="Consolas"/>
                <w:color w:val="auto"/>
                <w:sz w:val="20"/>
                <w:szCs w:val="20"/>
              </w:rPr>
            </w:pPr>
            <w:r w:rsidRPr="004413A2">
              <w:rPr>
                <w:rFonts w:ascii="Consolas" w:hAnsi="Consolas"/>
                <w:color w:val="auto"/>
                <w:sz w:val="20"/>
                <w:szCs w:val="20"/>
              </w:rPr>
              <w:t xml:space="preserve">        "status": "generated",</w:t>
            </w:r>
          </w:p>
          <w:p w:rsidRPr="004413A2" w:rsidR="00471C9E" w:rsidP="00310808" w:rsidRDefault="00471C9E" w14:paraId="1B4D3BB8" w14:textId="77777777">
            <w:pPr>
              <w:spacing w:after="0"/>
              <w:rPr>
                <w:rFonts w:ascii="Consolas" w:hAnsi="Consolas"/>
                <w:color w:val="auto"/>
                <w:sz w:val="20"/>
                <w:szCs w:val="20"/>
              </w:rPr>
            </w:pPr>
            <w:r w:rsidRPr="004413A2">
              <w:rPr>
                <w:rFonts w:ascii="Consolas" w:hAnsi="Consolas"/>
                <w:color w:val="auto"/>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4413A2" w:rsidR="00471C9E" w:rsidP="00310808" w:rsidRDefault="00471C9E" w14:paraId="7CF8C8DF"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6F3F1AB4" w14:textId="77777777">
            <w:pPr>
              <w:spacing w:after="0"/>
              <w:rPr>
                <w:rFonts w:ascii="Consolas" w:hAnsi="Consolas"/>
                <w:color w:val="auto"/>
                <w:sz w:val="20"/>
                <w:szCs w:val="20"/>
              </w:rPr>
            </w:pPr>
            <w:r w:rsidRPr="004413A2">
              <w:rPr>
                <w:rFonts w:ascii="Consolas" w:hAnsi="Consolas"/>
                <w:color w:val="auto"/>
                <w:sz w:val="20"/>
                <w:szCs w:val="20"/>
              </w:rPr>
              <w:t xml:space="preserve">    "identifier": [</w:t>
            </w:r>
          </w:p>
          <w:p w:rsidRPr="004413A2" w:rsidR="00471C9E" w:rsidP="00310808" w:rsidRDefault="00471C9E" w14:paraId="62F069CB" w14:textId="77777777">
            <w:pPr>
              <w:spacing w:after="0"/>
              <w:rPr>
                <w:rFonts w:ascii="Consolas" w:hAnsi="Consolas"/>
                <w:color w:val="auto"/>
                <w:sz w:val="20"/>
                <w:szCs w:val="20"/>
              </w:rPr>
            </w:pPr>
            <w:r w:rsidRPr="004413A2">
              <w:rPr>
                <w:rFonts w:ascii="Consolas" w:hAnsi="Consolas"/>
                <w:color w:val="auto"/>
                <w:sz w:val="20"/>
                <w:szCs w:val="20"/>
              </w:rPr>
              <w:lastRenderedPageBreak/>
              <w:t xml:space="preserve">        {</w:t>
            </w:r>
          </w:p>
          <w:p w:rsidRPr="004413A2" w:rsidR="00471C9E" w:rsidP="00310808" w:rsidRDefault="00471C9E" w14:paraId="3C177B12" w14:textId="77777777">
            <w:pPr>
              <w:spacing w:after="0"/>
              <w:rPr>
                <w:rFonts w:ascii="Consolas" w:hAnsi="Consolas"/>
                <w:color w:val="auto"/>
                <w:sz w:val="20"/>
                <w:szCs w:val="20"/>
              </w:rPr>
            </w:pPr>
            <w:r w:rsidRPr="004413A2">
              <w:rPr>
                <w:rFonts w:ascii="Consolas" w:hAnsi="Consolas"/>
                <w:color w:val="auto"/>
                <w:sz w:val="20"/>
                <w:szCs w:val="20"/>
              </w:rPr>
              <w:t xml:space="preserve">            "system": "https://mft.nhs.uk/nwglh/lims",</w:t>
            </w:r>
          </w:p>
          <w:p w:rsidRPr="004413A2" w:rsidR="00471C9E" w:rsidP="00310808" w:rsidRDefault="00471C9E" w14:paraId="6BD931B6" w14:textId="77777777">
            <w:pPr>
              <w:spacing w:after="0"/>
              <w:rPr>
                <w:rFonts w:ascii="Consolas" w:hAnsi="Consolas"/>
                <w:color w:val="auto"/>
                <w:sz w:val="20"/>
                <w:szCs w:val="20"/>
              </w:rPr>
            </w:pPr>
            <w:r w:rsidRPr="004413A2">
              <w:rPr>
                <w:rFonts w:ascii="Consolas" w:hAnsi="Consolas"/>
                <w:color w:val="auto"/>
                <w:sz w:val="20"/>
                <w:szCs w:val="20"/>
              </w:rPr>
              <w:t xml:space="preserve">            "value": "DPYDSequencingTask"</w:t>
            </w:r>
          </w:p>
          <w:p w:rsidRPr="004413A2" w:rsidR="00471C9E" w:rsidP="00310808" w:rsidRDefault="00471C9E" w14:paraId="0654FA99"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051E6D38"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7B50A235" w14:textId="77777777">
            <w:pPr>
              <w:spacing w:after="0"/>
              <w:rPr>
                <w:rFonts w:ascii="Consolas" w:hAnsi="Consolas"/>
                <w:color w:val="auto"/>
                <w:sz w:val="20"/>
                <w:szCs w:val="20"/>
              </w:rPr>
            </w:pPr>
            <w:r w:rsidRPr="004413A2">
              <w:rPr>
                <w:rFonts w:ascii="Consolas" w:hAnsi="Consolas"/>
                <w:color w:val="auto"/>
                <w:sz w:val="20"/>
                <w:szCs w:val="20"/>
              </w:rPr>
              <w:t xml:space="preserve">    "instantiatesUri": "https://www.england.nhs.uk/wp-content/uploads/2020/11/1869-dpyd-policy-statement.pdf",</w:t>
            </w:r>
          </w:p>
          <w:p w:rsidRPr="004413A2" w:rsidR="00471C9E" w:rsidP="00310808" w:rsidRDefault="00471C9E" w14:paraId="5F6BB32E" w14:textId="77777777">
            <w:pPr>
              <w:spacing w:after="0"/>
              <w:rPr>
                <w:rFonts w:ascii="Consolas" w:hAnsi="Consolas"/>
                <w:color w:val="auto"/>
                <w:sz w:val="20"/>
                <w:szCs w:val="20"/>
              </w:rPr>
            </w:pPr>
            <w:r w:rsidRPr="004413A2">
              <w:rPr>
                <w:rFonts w:ascii="Consolas" w:hAnsi="Consolas"/>
                <w:color w:val="auto"/>
                <w:sz w:val="20"/>
                <w:szCs w:val="20"/>
              </w:rPr>
              <w:t xml:space="preserve">    "partOf": [</w:t>
            </w:r>
          </w:p>
          <w:p w:rsidRPr="004413A2" w:rsidR="00471C9E" w:rsidP="00310808" w:rsidRDefault="00471C9E" w14:paraId="41C5C327"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5ADC8808" w14:textId="77777777">
            <w:pPr>
              <w:spacing w:after="0"/>
              <w:rPr>
                <w:rFonts w:ascii="Consolas" w:hAnsi="Consolas"/>
                <w:color w:val="auto"/>
                <w:sz w:val="20"/>
                <w:szCs w:val="20"/>
              </w:rPr>
            </w:pPr>
            <w:r w:rsidRPr="004413A2">
              <w:rPr>
                <w:rFonts w:ascii="Consolas" w:hAnsi="Consolas"/>
                <w:color w:val="auto"/>
                <w:sz w:val="20"/>
                <w:szCs w:val="20"/>
              </w:rPr>
              <w:t xml:space="preserve">            "display": "Task/UKCore-Task-ParentTask-Example"</w:t>
            </w:r>
          </w:p>
          <w:p w:rsidRPr="004413A2" w:rsidR="00471C9E" w:rsidP="00310808" w:rsidRDefault="00471C9E" w14:paraId="595B8514"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270D38DE"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414B6601" w14:textId="77777777">
            <w:pPr>
              <w:spacing w:after="0"/>
              <w:rPr>
                <w:rFonts w:ascii="Consolas" w:hAnsi="Consolas"/>
                <w:color w:val="auto"/>
                <w:sz w:val="20"/>
                <w:szCs w:val="20"/>
              </w:rPr>
            </w:pPr>
            <w:r w:rsidRPr="004413A2">
              <w:rPr>
                <w:rFonts w:ascii="Consolas" w:hAnsi="Consolas"/>
                <w:color w:val="auto"/>
                <w:sz w:val="20"/>
                <w:szCs w:val="20"/>
              </w:rPr>
              <w:t xml:space="preserve">    "status": "completed",</w:t>
            </w:r>
          </w:p>
          <w:p w:rsidRPr="004413A2" w:rsidR="00471C9E" w:rsidP="00310808" w:rsidRDefault="00471C9E" w14:paraId="0495078A" w14:textId="77777777">
            <w:pPr>
              <w:spacing w:after="0"/>
              <w:rPr>
                <w:rFonts w:ascii="Consolas" w:hAnsi="Consolas"/>
                <w:color w:val="auto"/>
                <w:sz w:val="20"/>
                <w:szCs w:val="20"/>
              </w:rPr>
            </w:pPr>
            <w:r w:rsidRPr="004413A2">
              <w:rPr>
                <w:rFonts w:ascii="Consolas" w:hAnsi="Consolas"/>
                <w:color w:val="auto"/>
                <w:sz w:val="20"/>
                <w:szCs w:val="20"/>
              </w:rPr>
              <w:t xml:space="preserve">    "businessStatus": {</w:t>
            </w:r>
          </w:p>
          <w:p w:rsidRPr="004413A2" w:rsidR="00471C9E" w:rsidP="00310808" w:rsidRDefault="00471C9E" w14:paraId="644EDE12" w14:textId="77777777">
            <w:pPr>
              <w:spacing w:after="0"/>
              <w:rPr>
                <w:rFonts w:ascii="Consolas" w:hAnsi="Consolas"/>
                <w:color w:val="auto"/>
                <w:sz w:val="20"/>
                <w:szCs w:val="20"/>
              </w:rPr>
            </w:pPr>
            <w:r w:rsidRPr="004413A2">
              <w:rPr>
                <w:rFonts w:ascii="Consolas" w:hAnsi="Consolas"/>
                <w:color w:val="auto"/>
                <w:sz w:val="20"/>
                <w:szCs w:val="20"/>
              </w:rPr>
              <w:t xml:space="preserve">        "coding": [</w:t>
            </w:r>
          </w:p>
          <w:p w:rsidRPr="004413A2" w:rsidR="00471C9E" w:rsidP="00310808" w:rsidRDefault="00471C9E" w14:paraId="40AA476F"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5F834091" w14:textId="77777777">
            <w:pPr>
              <w:spacing w:after="0"/>
              <w:rPr>
                <w:rFonts w:ascii="Consolas" w:hAnsi="Consolas"/>
                <w:color w:val="auto"/>
                <w:sz w:val="20"/>
                <w:szCs w:val="20"/>
              </w:rPr>
            </w:pPr>
            <w:r w:rsidRPr="004413A2">
              <w:rPr>
                <w:rFonts w:ascii="Consolas" w:hAnsi="Consolas"/>
                <w:color w:val="auto"/>
                <w:sz w:val="20"/>
                <w:szCs w:val="20"/>
              </w:rPr>
              <w:t xml:space="preserve">                "system": "http://terminology.hl7.org/CodeSystem/lab-status-codes",</w:t>
            </w:r>
          </w:p>
          <w:p w:rsidRPr="004413A2" w:rsidR="00471C9E" w:rsidP="00310808" w:rsidRDefault="00471C9E" w14:paraId="4950F34F" w14:textId="77777777">
            <w:pPr>
              <w:spacing w:after="0"/>
              <w:rPr>
                <w:rFonts w:ascii="Consolas" w:hAnsi="Consolas"/>
                <w:color w:val="auto"/>
                <w:sz w:val="20"/>
                <w:szCs w:val="20"/>
              </w:rPr>
            </w:pPr>
            <w:r w:rsidRPr="004413A2">
              <w:rPr>
                <w:rFonts w:ascii="Consolas" w:hAnsi="Consolas"/>
                <w:color w:val="auto"/>
                <w:sz w:val="20"/>
                <w:szCs w:val="20"/>
              </w:rPr>
              <w:t xml:space="preserve">                "code": "ReportGenerated",</w:t>
            </w:r>
          </w:p>
          <w:p w:rsidRPr="004413A2" w:rsidR="00471C9E" w:rsidP="00310808" w:rsidRDefault="00471C9E" w14:paraId="41930879" w14:textId="77777777">
            <w:pPr>
              <w:spacing w:after="0"/>
              <w:rPr>
                <w:rFonts w:ascii="Consolas" w:hAnsi="Consolas"/>
                <w:color w:val="auto"/>
                <w:sz w:val="20"/>
                <w:szCs w:val="20"/>
              </w:rPr>
            </w:pPr>
            <w:r w:rsidRPr="004413A2">
              <w:rPr>
                <w:rFonts w:ascii="Consolas" w:hAnsi="Consolas"/>
                <w:color w:val="auto"/>
                <w:sz w:val="20"/>
                <w:szCs w:val="20"/>
              </w:rPr>
              <w:t xml:space="preserve">                "display": "Report Generated"</w:t>
            </w:r>
          </w:p>
          <w:p w:rsidRPr="004413A2" w:rsidR="00471C9E" w:rsidP="00310808" w:rsidRDefault="00471C9E" w14:paraId="40B8DD94"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0F194585"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578CAF1F"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4B270DC1" w14:textId="77777777">
            <w:pPr>
              <w:spacing w:after="0"/>
              <w:rPr>
                <w:rFonts w:ascii="Consolas" w:hAnsi="Consolas"/>
                <w:color w:val="auto"/>
                <w:sz w:val="20"/>
                <w:szCs w:val="20"/>
              </w:rPr>
            </w:pPr>
            <w:r w:rsidRPr="004413A2">
              <w:rPr>
                <w:rFonts w:ascii="Consolas" w:hAnsi="Consolas"/>
                <w:color w:val="auto"/>
                <w:sz w:val="20"/>
                <w:szCs w:val="20"/>
              </w:rPr>
              <w:t xml:space="preserve">    "intent": "filler-order",</w:t>
            </w:r>
          </w:p>
          <w:p w:rsidRPr="004413A2" w:rsidR="00471C9E" w:rsidP="00310808" w:rsidRDefault="00471C9E" w14:paraId="3447889E" w14:textId="77777777">
            <w:pPr>
              <w:spacing w:after="0"/>
              <w:rPr>
                <w:rFonts w:ascii="Consolas" w:hAnsi="Consolas"/>
                <w:color w:val="auto"/>
                <w:sz w:val="20"/>
                <w:szCs w:val="20"/>
              </w:rPr>
            </w:pPr>
            <w:r w:rsidRPr="004413A2">
              <w:rPr>
                <w:rFonts w:ascii="Consolas" w:hAnsi="Consolas"/>
                <w:color w:val="auto"/>
                <w:sz w:val="20"/>
                <w:szCs w:val="20"/>
              </w:rPr>
              <w:t xml:space="preserve">    "priority": "routine",</w:t>
            </w:r>
          </w:p>
          <w:p w:rsidRPr="004413A2" w:rsidR="00471C9E" w:rsidP="00310808" w:rsidRDefault="00471C9E" w14:paraId="3750F7A1" w14:textId="77777777">
            <w:pPr>
              <w:spacing w:after="0"/>
              <w:rPr>
                <w:rFonts w:ascii="Consolas" w:hAnsi="Consolas"/>
                <w:color w:val="auto"/>
                <w:sz w:val="20"/>
                <w:szCs w:val="20"/>
              </w:rPr>
            </w:pPr>
            <w:r w:rsidRPr="004413A2">
              <w:rPr>
                <w:rFonts w:ascii="Consolas" w:hAnsi="Consolas"/>
                <w:color w:val="auto"/>
                <w:sz w:val="20"/>
                <w:szCs w:val="20"/>
              </w:rPr>
              <w:t xml:space="preserve">    "code": {</w:t>
            </w:r>
          </w:p>
          <w:p w:rsidRPr="004413A2" w:rsidR="00471C9E" w:rsidP="00310808" w:rsidRDefault="00471C9E" w14:paraId="3838BA59" w14:textId="77777777">
            <w:pPr>
              <w:spacing w:after="0"/>
              <w:rPr>
                <w:rFonts w:ascii="Consolas" w:hAnsi="Consolas"/>
                <w:color w:val="auto"/>
                <w:sz w:val="20"/>
                <w:szCs w:val="20"/>
              </w:rPr>
            </w:pPr>
            <w:r w:rsidRPr="004413A2">
              <w:rPr>
                <w:rFonts w:ascii="Consolas" w:hAnsi="Consolas"/>
                <w:color w:val="auto"/>
                <w:sz w:val="20"/>
                <w:szCs w:val="20"/>
              </w:rPr>
              <w:t xml:space="preserve">        "coding": [</w:t>
            </w:r>
          </w:p>
          <w:p w:rsidRPr="004413A2" w:rsidR="00471C9E" w:rsidP="00310808" w:rsidRDefault="00471C9E" w14:paraId="7351C085"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2253A681" w14:textId="77777777">
            <w:pPr>
              <w:spacing w:after="0"/>
              <w:rPr>
                <w:rFonts w:ascii="Consolas" w:hAnsi="Consolas"/>
                <w:color w:val="auto"/>
                <w:sz w:val="20"/>
                <w:szCs w:val="20"/>
              </w:rPr>
            </w:pPr>
            <w:r w:rsidRPr="004413A2">
              <w:rPr>
                <w:rFonts w:ascii="Consolas" w:hAnsi="Consolas"/>
                <w:color w:val="auto"/>
                <w:sz w:val="20"/>
                <w:szCs w:val="20"/>
              </w:rPr>
              <w:t xml:space="preserve">                "system": "http://hl7.org/fhir/CodeSystem/task-code",</w:t>
            </w:r>
          </w:p>
          <w:p w:rsidRPr="004413A2" w:rsidR="00471C9E" w:rsidP="00310808" w:rsidRDefault="00471C9E" w14:paraId="7E2763D3" w14:textId="77777777">
            <w:pPr>
              <w:spacing w:after="0"/>
              <w:rPr>
                <w:rFonts w:ascii="Consolas" w:hAnsi="Consolas"/>
                <w:color w:val="auto"/>
                <w:sz w:val="20"/>
                <w:szCs w:val="20"/>
              </w:rPr>
            </w:pPr>
            <w:r w:rsidRPr="004413A2">
              <w:rPr>
                <w:rFonts w:ascii="Consolas" w:hAnsi="Consolas"/>
                <w:color w:val="auto"/>
                <w:sz w:val="20"/>
                <w:szCs w:val="20"/>
              </w:rPr>
              <w:t xml:space="preserve">                "code": "fulfill",</w:t>
            </w:r>
          </w:p>
          <w:p w:rsidRPr="004413A2" w:rsidR="00471C9E" w:rsidP="00310808" w:rsidRDefault="00471C9E" w14:paraId="482D8200" w14:textId="77777777">
            <w:pPr>
              <w:spacing w:after="0"/>
              <w:rPr>
                <w:rFonts w:ascii="Consolas" w:hAnsi="Consolas"/>
                <w:color w:val="auto"/>
                <w:sz w:val="20"/>
                <w:szCs w:val="20"/>
              </w:rPr>
            </w:pPr>
            <w:r w:rsidRPr="004413A2">
              <w:rPr>
                <w:rFonts w:ascii="Consolas" w:hAnsi="Consolas"/>
                <w:color w:val="auto"/>
                <w:sz w:val="20"/>
                <w:szCs w:val="20"/>
              </w:rPr>
              <w:t xml:space="preserve">                "display": "Fulfill the focal request"</w:t>
            </w:r>
          </w:p>
          <w:p w:rsidRPr="004413A2" w:rsidR="00471C9E" w:rsidP="00310808" w:rsidRDefault="00471C9E" w14:paraId="14E106A8"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7C9078B"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6330EEE"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3FD0731D" w14:textId="77777777">
            <w:pPr>
              <w:spacing w:after="0"/>
              <w:rPr>
                <w:rFonts w:ascii="Consolas" w:hAnsi="Consolas"/>
                <w:color w:val="auto"/>
                <w:sz w:val="20"/>
                <w:szCs w:val="20"/>
              </w:rPr>
            </w:pPr>
            <w:r w:rsidRPr="004413A2">
              <w:rPr>
                <w:rFonts w:ascii="Consolas" w:hAnsi="Consolas"/>
                <w:color w:val="auto"/>
                <w:sz w:val="20"/>
                <w:szCs w:val="20"/>
              </w:rPr>
              <w:t xml:space="preserve">    "focus": {</w:t>
            </w:r>
          </w:p>
          <w:p w:rsidRPr="004413A2" w:rsidR="00471C9E" w:rsidP="00310808" w:rsidRDefault="00471C9E" w14:paraId="3ADCF148" w14:textId="77777777">
            <w:pPr>
              <w:spacing w:after="0"/>
              <w:rPr>
                <w:rFonts w:ascii="Consolas" w:hAnsi="Consolas"/>
                <w:color w:val="auto"/>
                <w:sz w:val="20"/>
                <w:szCs w:val="20"/>
              </w:rPr>
            </w:pPr>
            <w:r w:rsidRPr="004413A2">
              <w:rPr>
                <w:rFonts w:ascii="Consolas" w:hAnsi="Consolas"/>
                <w:color w:val="auto"/>
                <w:sz w:val="20"/>
                <w:szCs w:val="20"/>
              </w:rPr>
              <w:t xml:space="preserve">        "reference": "https://</w:t>
            </w:r>
            <w:r>
              <w:rPr>
                <w:rFonts w:ascii="Consolas" w:hAnsi="Consolas"/>
                <w:sz w:val="20"/>
                <w:szCs w:val="20"/>
              </w:rPr>
              <w:t>api.service.nhs.uk</w:t>
            </w:r>
            <w:r w:rsidRPr="004413A2">
              <w:rPr>
                <w:rFonts w:ascii="Consolas" w:hAnsi="Consolas"/>
                <w:color w:val="auto"/>
                <w:sz w:val="20"/>
                <w:szCs w:val="20"/>
              </w:rPr>
              <w:t>/ServiceRequest/7f70bb0c-5792-46d4-bbfd-c48cbcd3895b"</w:t>
            </w:r>
          </w:p>
          <w:p w:rsidRPr="004413A2" w:rsidR="00471C9E" w:rsidP="00310808" w:rsidRDefault="00471C9E" w14:paraId="49213784"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A5B8D0F" w14:textId="77777777">
            <w:pPr>
              <w:spacing w:after="0"/>
              <w:rPr>
                <w:rFonts w:ascii="Consolas" w:hAnsi="Consolas"/>
                <w:color w:val="auto"/>
                <w:sz w:val="20"/>
                <w:szCs w:val="20"/>
              </w:rPr>
            </w:pPr>
            <w:r w:rsidRPr="004413A2">
              <w:rPr>
                <w:rFonts w:ascii="Consolas" w:hAnsi="Consolas"/>
                <w:color w:val="auto"/>
                <w:sz w:val="20"/>
                <w:szCs w:val="20"/>
              </w:rPr>
              <w:t xml:space="preserve">    "for": {</w:t>
            </w:r>
          </w:p>
          <w:p w:rsidRPr="004413A2" w:rsidR="00471C9E" w:rsidP="00310808" w:rsidRDefault="00471C9E" w14:paraId="453F4494" w14:textId="77777777">
            <w:pPr>
              <w:spacing w:after="0"/>
              <w:rPr>
                <w:rFonts w:ascii="Consolas" w:hAnsi="Consolas"/>
                <w:color w:val="auto"/>
                <w:sz w:val="20"/>
                <w:szCs w:val="20"/>
              </w:rPr>
            </w:pPr>
            <w:r w:rsidRPr="004413A2">
              <w:rPr>
                <w:rFonts w:ascii="Consolas" w:hAnsi="Consolas"/>
                <w:color w:val="auto"/>
                <w:sz w:val="20"/>
                <w:szCs w:val="20"/>
              </w:rPr>
              <w:t xml:space="preserve">        "reference": "https://</w:t>
            </w:r>
            <w:r>
              <w:rPr>
                <w:rFonts w:ascii="Consolas" w:hAnsi="Consolas"/>
                <w:sz w:val="20"/>
                <w:szCs w:val="20"/>
              </w:rPr>
              <w:t>api.service.nhs.uk</w:t>
            </w:r>
            <w:r w:rsidRPr="004413A2">
              <w:rPr>
                <w:rFonts w:ascii="Consolas" w:hAnsi="Consolas"/>
                <w:color w:val="auto"/>
                <w:sz w:val="20"/>
                <w:szCs w:val="20"/>
              </w:rPr>
              <w:t>/Patient/f52cae9c-81eb-422c-be58-8363e72144aa"</w:t>
            </w:r>
          </w:p>
          <w:p w:rsidRPr="004413A2" w:rsidR="00471C9E" w:rsidP="00310808" w:rsidRDefault="00471C9E" w14:paraId="2736AA39"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772D18FB" w14:textId="77777777">
            <w:pPr>
              <w:spacing w:after="0"/>
              <w:rPr>
                <w:rFonts w:ascii="Consolas" w:hAnsi="Consolas"/>
                <w:color w:val="auto"/>
                <w:sz w:val="20"/>
                <w:szCs w:val="20"/>
              </w:rPr>
            </w:pPr>
            <w:r w:rsidRPr="004413A2">
              <w:rPr>
                <w:rFonts w:ascii="Consolas" w:hAnsi="Consolas"/>
                <w:color w:val="auto"/>
                <w:sz w:val="20"/>
                <w:szCs w:val="20"/>
              </w:rPr>
              <w:t xml:space="preserve">    "authoredOn": "2022-07-13T09:00:00Z",</w:t>
            </w:r>
          </w:p>
          <w:p w:rsidRPr="004413A2" w:rsidR="00471C9E" w:rsidP="00310808" w:rsidRDefault="00471C9E" w14:paraId="182451F1" w14:textId="77777777">
            <w:pPr>
              <w:spacing w:after="0"/>
              <w:rPr>
                <w:rFonts w:ascii="Consolas" w:hAnsi="Consolas"/>
                <w:color w:val="auto"/>
                <w:sz w:val="20"/>
                <w:szCs w:val="20"/>
              </w:rPr>
            </w:pPr>
            <w:r w:rsidRPr="004413A2">
              <w:rPr>
                <w:rFonts w:ascii="Consolas" w:hAnsi="Consolas"/>
                <w:color w:val="auto"/>
                <w:sz w:val="20"/>
                <w:szCs w:val="20"/>
              </w:rPr>
              <w:t xml:space="preserve">    "lastModified": "2022-07-13T09:00:00Z",</w:t>
            </w:r>
          </w:p>
          <w:p w:rsidRPr="004413A2" w:rsidR="00471C9E" w:rsidP="00310808" w:rsidRDefault="00471C9E" w14:paraId="44684EA9" w14:textId="77777777">
            <w:pPr>
              <w:spacing w:after="0"/>
              <w:rPr>
                <w:rFonts w:ascii="Consolas" w:hAnsi="Consolas"/>
                <w:color w:val="auto"/>
                <w:sz w:val="20"/>
                <w:szCs w:val="20"/>
              </w:rPr>
            </w:pPr>
            <w:r w:rsidRPr="004413A2">
              <w:rPr>
                <w:rFonts w:ascii="Consolas" w:hAnsi="Consolas"/>
                <w:color w:val="auto"/>
                <w:sz w:val="20"/>
                <w:szCs w:val="20"/>
              </w:rPr>
              <w:t xml:space="preserve">    "requester": {</w:t>
            </w:r>
          </w:p>
          <w:p w:rsidRPr="004413A2" w:rsidR="00471C9E" w:rsidP="00310808" w:rsidRDefault="00471C9E" w14:paraId="709E8780" w14:textId="77777777">
            <w:pPr>
              <w:spacing w:after="0"/>
              <w:rPr>
                <w:rFonts w:ascii="Consolas" w:hAnsi="Consolas"/>
                <w:color w:val="auto"/>
                <w:sz w:val="20"/>
                <w:szCs w:val="20"/>
              </w:rPr>
            </w:pPr>
            <w:r w:rsidRPr="004413A2">
              <w:rPr>
                <w:rFonts w:ascii="Consolas" w:hAnsi="Consolas"/>
                <w:color w:val="auto"/>
                <w:sz w:val="20"/>
                <w:szCs w:val="20"/>
              </w:rPr>
              <w:t xml:space="preserve">        "reference": "https://</w:t>
            </w:r>
            <w:r>
              <w:rPr>
                <w:rFonts w:ascii="Consolas" w:hAnsi="Consolas"/>
                <w:sz w:val="20"/>
                <w:szCs w:val="20"/>
              </w:rPr>
              <w:t>api.service.nhs.uk</w:t>
            </w:r>
            <w:r w:rsidRPr="004413A2">
              <w:rPr>
                <w:rFonts w:ascii="Consolas" w:hAnsi="Consolas"/>
                <w:color w:val="auto"/>
                <w:sz w:val="20"/>
                <w:szCs w:val="20"/>
              </w:rPr>
              <w:t>/Practitioner/832d9c68-685f-4421-ac05-cc23d5c4e619"</w:t>
            </w:r>
          </w:p>
          <w:p w:rsidRPr="004413A2" w:rsidR="00471C9E" w:rsidP="00310808" w:rsidRDefault="00471C9E" w14:paraId="0CC13F1A"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6C9E76D3" w14:textId="77777777">
            <w:pPr>
              <w:spacing w:after="0"/>
              <w:rPr>
                <w:rFonts w:ascii="Consolas" w:hAnsi="Consolas"/>
                <w:color w:val="auto"/>
                <w:sz w:val="20"/>
                <w:szCs w:val="20"/>
              </w:rPr>
            </w:pPr>
            <w:r w:rsidRPr="004413A2">
              <w:rPr>
                <w:rFonts w:ascii="Consolas" w:hAnsi="Consolas"/>
                <w:color w:val="auto"/>
                <w:sz w:val="20"/>
                <w:szCs w:val="20"/>
              </w:rPr>
              <w:t xml:space="preserve">    "performerType": [</w:t>
            </w:r>
          </w:p>
          <w:p w:rsidRPr="004413A2" w:rsidR="00471C9E" w:rsidP="00310808" w:rsidRDefault="00471C9E" w14:paraId="16416734"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6620F4C1" w14:textId="77777777">
            <w:pPr>
              <w:spacing w:after="0"/>
              <w:rPr>
                <w:rFonts w:ascii="Consolas" w:hAnsi="Consolas"/>
                <w:color w:val="auto"/>
                <w:sz w:val="20"/>
                <w:szCs w:val="20"/>
              </w:rPr>
            </w:pPr>
            <w:r w:rsidRPr="004413A2">
              <w:rPr>
                <w:rFonts w:ascii="Consolas" w:hAnsi="Consolas"/>
                <w:color w:val="auto"/>
                <w:sz w:val="20"/>
                <w:szCs w:val="20"/>
              </w:rPr>
              <w:t xml:space="preserve">            "coding": [</w:t>
            </w:r>
          </w:p>
          <w:p w:rsidRPr="004413A2" w:rsidR="00471C9E" w:rsidP="00310808" w:rsidRDefault="00471C9E" w14:paraId="195A792A"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3EE70D0F" w14:textId="77777777">
            <w:pPr>
              <w:spacing w:after="0"/>
              <w:rPr>
                <w:rFonts w:ascii="Consolas" w:hAnsi="Consolas"/>
                <w:color w:val="auto"/>
                <w:sz w:val="20"/>
                <w:szCs w:val="20"/>
              </w:rPr>
            </w:pPr>
            <w:r w:rsidRPr="004413A2">
              <w:rPr>
                <w:rFonts w:ascii="Consolas" w:hAnsi="Consolas"/>
                <w:color w:val="auto"/>
                <w:sz w:val="20"/>
                <w:szCs w:val="20"/>
              </w:rPr>
              <w:t xml:space="preserve">                    "system": "http://snomed.info/sct",</w:t>
            </w:r>
          </w:p>
          <w:p w:rsidRPr="004413A2" w:rsidR="00471C9E" w:rsidP="00310808" w:rsidRDefault="00471C9E" w14:paraId="40ECD942" w14:textId="77777777">
            <w:pPr>
              <w:spacing w:after="0"/>
              <w:rPr>
                <w:rFonts w:ascii="Consolas" w:hAnsi="Consolas"/>
                <w:color w:val="auto"/>
                <w:sz w:val="20"/>
                <w:szCs w:val="20"/>
              </w:rPr>
            </w:pPr>
            <w:r w:rsidRPr="004413A2">
              <w:rPr>
                <w:rFonts w:ascii="Consolas" w:hAnsi="Consolas"/>
                <w:color w:val="auto"/>
                <w:sz w:val="20"/>
                <w:szCs w:val="20"/>
              </w:rPr>
              <w:t xml:space="preserve">                    "code": "159282002",</w:t>
            </w:r>
          </w:p>
          <w:p w:rsidRPr="004413A2" w:rsidR="00471C9E" w:rsidP="00310808" w:rsidRDefault="00471C9E" w14:paraId="59578687" w14:textId="77777777">
            <w:pPr>
              <w:spacing w:after="0"/>
              <w:rPr>
                <w:rFonts w:ascii="Consolas" w:hAnsi="Consolas"/>
                <w:color w:val="auto"/>
                <w:sz w:val="20"/>
                <w:szCs w:val="20"/>
              </w:rPr>
            </w:pPr>
            <w:r w:rsidRPr="004413A2">
              <w:rPr>
                <w:rFonts w:ascii="Consolas" w:hAnsi="Consolas"/>
                <w:color w:val="auto"/>
                <w:sz w:val="20"/>
                <w:szCs w:val="20"/>
              </w:rPr>
              <w:t xml:space="preserve">                    "display": "Laboratory technician (occupation)"</w:t>
            </w:r>
          </w:p>
          <w:p w:rsidRPr="004413A2" w:rsidR="00471C9E" w:rsidP="00310808" w:rsidRDefault="00471C9E" w14:paraId="0DD0C2CF"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CCE49E8"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30F6006E"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687B49CF"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5CCB7FD6" w14:textId="77777777">
            <w:pPr>
              <w:spacing w:after="0"/>
              <w:rPr>
                <w:rFonts w:ascii="Consolas" w:hAnsi="Consolas"/>
                <w:color w:val="auto"/>
                <w:sz w:val="20"/>
                <w:szCs w:val="20"/>
              </w:rPr>
            </w:pPr>
            <w:r w:rsidRPr="004413A2">
              <w:rPr>
                <w:rFonts w:ascii="Consolas" w:hAnsi="Consolas"/>
                <w:color w:val="auto"/>
                <w:sz w:val="20"/>
                <w:szCs w:val="20"/>
              </w:rPr>
              <w:lastRenderedPageBreak/>
              <w:t xml:space="preserve">    "owner": {</w:t>
            </w:r>
          </w:p>
          <w:p w:rsidRPr="004413A2" w:rsidR="00471C9E" w:rsidP="00310808" w:rsidRDefault="00471C9E" w14:paraId="05F41554" w14:textId="77777777">
            <w:pPr>
              <w:spacing w:after="0"/>
              <w:rPr>
                <w:rFonts w:ascii="Consolas" w:hAnsi="Consolas"/>
                <w:color w:val="auto"/>
                <w:sz w:val="20"/>
                <w:szCs w:val="20"/>
              </w:rPr>
            </w:pPr>
            <w:r w:rsidRPr="004413A2">
              <w:rPr>
                <w:rFonts w:ascii="Consolas" w:hAnsi="Consolas"/>
                <w:color w:val="auto"/>
                <w:sz w:val="20"/>
                <w:szCs w:val="20"/>
              </w:rPr>
              <w:t xml:space="preserve">        "reference": "https://</w:t>
            </w:r>
            <w:r>
              <w:rPr>
                <w:rFonts w:ascii="Consolas" w:hAnsi="Consolas"/>
                <w:sz w:val="20"/>
                <w:szCs w:val="20"/>
              </w:rPr>
              <w:t>api.service.nhs.uk</w:t>
            </w:r>
            <w:r w:rsidRPr="004413A2">
              <w:rPr>
                <w:rFonts w:ascii="Consolas" w:hAnsi="Consolas"/>
                <w:color w:val="auto"/>
                <w:sz w:val="20"/>
                <w:szCs w:val="20"/>
              </w:rPr>
              <w:t>/Organization/1b81b2e9-d428-4cf6-8d9f-b3f3e3833430"</w:t>
            </w:r>
          </w:p>
          <w:p w:rsidRPr="004413A2" w:rsidR="00471C9E" w:rsidP="00310808" w:rsidRDefault="00471C9E" w14:paraId="7FE2F028"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40243B06" w14:textId="77777777">
            <w:pPr>
              <w:spacing w:after="0"/>
              <w:rPr>
                <w:rFonts w:ascii="Consolas" w:hAnsi="Consolas"/>
                <w:color w:val="auto"/>
                <w:sz w:val="20"/>
                <w:szCs w:val="20"/>
              </w:rPr>
            </w:pPr>
            <w:r w:rsidRPr="004413A2">
              <w:rPr>
                <w:rFonts w:ascii="Consolas" w:hAnsi="Consolas"/>
                <w:color w:val="auto"/>
                <w:sz w:val="20"/>
                <w:szCs w:val="20"/>
              </w:rPr>
              <w:t xml:space="preserve">    "output": [</w:t>
            </w:r>
          </w:p>
          <w:p w:rsidRPr="004413A2" w:rsidR="00471C9E" w:rsidP="00310808" w:rsidRDefault="00471C9E" w14:paraId="48F91ED5"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820C06D" w14:textId="77777777">
            <w:pPr>
              <w:spacing w:after="0"/>
              <w:rPr>
                <w:rFonts w:ascii="Consolas" w:hAnsi="Consolas"/>
                <w:color w:val="auto"/>
                <w:sz w:val="20"/>
                <w:szCs w:val="20"/>
              </w:rPr>
            </w:pPr>
            <w:r w:rsidRPr="004413A2">
              <w:rPr>
                <w:rFonts w:ascii="Consolas" w:hAnsi="Consolas"/>
                <w:color w:val="auto"/>
                <w:sz w:val="20"/>
                <w:szCs w:val="20"/>
              </w:rPr>
              <w:t xml:space="preserve">            "type": {</w:t>
            </w:r>
          </w:p>
          <w:p w:rsidRPr="004413A2" w:rsidR="00471C9E" w:rsidP="00310808" w:rsidRDefault="00471C9E" w14:paraId="3B82D06B" w14:textId="77777777">
            <w:pPr>
              <w:spacing w:after="0"/>
              <w:rPr>
                <w:rFonts w:ascii="Consolas" w:hAnsi="Consolas"/>
                <w:color w:val="auto"/>
                <w:sz w:val="20"/>
                <w:szCs w:val="20"/>
              </w:rPr>
            </w:pPr>
            <w:r w:rsidRPr="004413A2">
              <w:rPr>
                <w:rFonts w:ascii="Consolas" w:hAnsi="Consolas"/>
                <w:color w:val="auto"/>
                <w:sz w:val="20"/>
                <w:szCs w:val="20"/>
              </w:rPr>
              <w:t xml:space="preserve">                "coding": [</w:t>
            </w:r>
          </w:p>
          <w:p w:rsidRPr="004413A2" w:rsidR="00471C9E" w:rsidP="00310808" w:rsidRDefault="00471C9E" w14:paraId="248262E7"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3918FD14" w14:textId="77777777">
            <w:pPr>
              <w:spacing w:after="0"/>
              <w:rPr>
                <w:rFonts w:ascii="Consolas" w:hAnsi="Consolas"/>
                <w:color w:val="auto"/>
                <w:sz w:val="20"/>
                <w:szCs w:val="20"/>
              </w:rPr>
            </w:pPr>
            <w:r w:rsidRPr="004413A2">
              <w:rPr>
                <w:rFonts w:ascii="Consolas" w:hAnsi="Consolas"/>
                <w:color w:val="auto"/>
                <w:sz w:val="20"/>
                <w:szCs w:val="20"/>
              </w:rPr>
              <w:t xml:space="preserve">                        "system": "http://hl7.org/fhir/resource-types",</w:t>
            </w:r>
          </w:p>
          <w:p w:rsidRPr="004413A2" w:rsidR="00471C9E" w:rsidP="00310808" w:rsidRDefault="00471C9E" w14:paraId="0EB1B4D8" w14:textId="77777777">
            <w:pPr>
              <w:spacing w:after="0"/>
              <w:rPr>
                <w:rFonts w:ascii="Consolas" w:hAnsi="Consolas"/>
                <w:color w:val="auto"/>
                <w:sz w:val="20"/>
                <w:szCs w:val="20"/>
              </w:rPr>
            </w:pPr>
            <w:r w:rsidRPr="004413A2">
              <w:rPr>
                <w:rFonts w:ascii="Consolas" w:hAnsi="Consolas"/>
                <w:color w:val="auto"/>
                <w:sz w:val="20"/>
                <w:szCs w:val="20"/>
              </w:rPr>
              <w:t xml:space="preserve">                        "code": "DiagnosticReport",</w:t>
            </w:r>
          </w:p>
          <w:p w:rsidRPr="004413A2" w:rsidR="00471C9E" w:rsidP="00310808" w:rsidRDefault="00471C9E" w14:paraId="52738E5F" w14:textId="77777777">
            <w:pPr>
              <w:spacing w:after="0"/>
              <w:rPr>
                <w:rFonts w:ascii="Consolas" w:hAnsi="Consolas"/>
                <w:color w:val="auto"/>
                <w:sz w:val="20"/>
                <w:szCs w:val="20"/>
              </w:rPr>
            </w:pPr>
            <w:r w:rsidRPr="004413A2">
              <w:rPr>
                <w:rFonts w:ascii="Consolas" w:hAnsi="Consolas"/>
                <w:color w:val="auto"/>
                <w:sz w:val="20"/>
                <w:szCs w:val="20"/>
              </w:rPr>
              <w:t xml:space="preserve">                        "display": "DiagnosticReport"</w:t>
            </w:r>
          </w:p>
          <w:p w:rsidRPr="004413A2" w:rsidR="00471C9E" w:rsidP="00310808" w:rsidRDefault="00471C9E" w14:paraId="3629AC6D"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77C8AA3C"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6837BB6D"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3D1E39B6" w14:textId="77777777">
            <w:pPr>
              <w:spacing w:after="0"/>
              <w:rPr>
                <w:rFonts w:ascii="Consolas" w:hAnsi="Consolas"/>
                <w:color w:val="auto"/>
                <w:sz w:val="20"/>
                <w:szCs w:val="20"/>
              </w:rPr>
            </w:pPr>
            <w:r w:rsidRPr="004413A2">
              <w:rPr>
                <w:rFonts w:ascii="Consolas" w:hAnsi="Consolas"/>
                <w:color w:val="auto"/>
                <w:sz w:val="20"/>
                <w:szCs w:val="20"/>
              </w:rPr>
              <w:t xml:space="preserve">            "valueReference": {</w:t>
            </w:r>
          </w:p>
          <w:p w:rsidRPr="004413A2" w:rsidR="00471C9E" w:rsidP="00310808" w:rsidRDefault="00471C9E" w14:paraId="4B98D149" w14:textId="77777777">
            <w:pPr>
              <w:spacing w:after="0"/>
              <w:rPr>
                <w:rFonts w:ascii="Consolas" w:hAnsi="Consolas"/>
                <w:color w:val="auto"/>
                <w:sz w:val="20"/>
                <w:szCs w:val="20"/>
              </w:rPr>
            </w:pPr>
            <w:r w:rsidRPr="004413A2">
              <w:rPr>
                <w:rFonts w:ascii="Consolas" w:hAnsi="Consolas"/>
                <w:color w:val="auto"/>
                <w:sz w:val="20"/>
                <w:szCs w:val="20"/>
              </w:rPr>
              <w:t xml:space="preserve">                "reference": "DiagnosticReport/c52c80dc-d553-4f94-9461-2a69b765fa7e"</w:t>
            </w:r>
          </w:p>
          <w:p w:rsidRPr="004413A2" w:rsidR="00471C9E" w:rsidP="00310808" w:rsidRDefault="00471C9E" w14:paraId="40A1B303"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65D5D99"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16DC7274" w14:textId="77777777">
            <w:pPr>
              <w:spacing w:after="0"/>
              <w:rPr>
                <w:rFonts w:ascii="Consolas" w:hAnsi="Consolas"/>
                <w:color w:val="auto"/>
                <w:sz w:val="20"/>
                <w:szCs w:val="20"/>
              </w:rPr>
            </w:pPr>
            <w:r w:rsidRPr="004413A2">
              <w:rPr>
                <w:rFonts w:ascii="Consolas" w:hAnsi="Consolas"/>
                <w:color w:val="auto"/>
                <w:sz w:val="20"/>
                <w:szCs w:val="20"/>
              </w:rPr>
              <w:t xml:space="preserve">    ]</w:t>
            </w:r>
          </w:p>
          <w:p w:rsidRPr="004413A2" w:rsidR="00471C9E" w:rsidP="00310808" w:rsidRDefault="00471C9E" w14:paraId="221F84A4" w14:textId="77777777">
            <w:pPr>
              <w:rPr>
                <w:rFonts w:ascii="Consolas" w:hAnsi="Consolas"/>
                <w:color w:val="auto"/>
                <w:sz w:val="20"/>
                <w:szCs w:val="20"/>
              </w:rPr>
            </w:pPr>
            <w:r w:rsidRPr="004413A2">
              <w:rPr>
                <w:rFonts w:ascii="Consolas" w:hAnsi="Consolas"/>
                <w:color w:val="auto"/>
                <w:sz w:val="20"/>
                <w:szCs w:val="20"/>
              </w:rPr>
              <w:t>}</w:t>
            </w:r>
          </w:p>
        </w:tc>
      </w:tr>
    </w:tbl>
    <w:p w:rsidRPr="00A71A99" w:rsidR="00471C9E" w:rsidP="00471C9E" w:rsidRDefault="00471C9E" w14:paraId="0B171C9B" w14:textId="77777777"/>
    <w:p w:rsidR="00471C9E" w:rsidP="00471C9E" w:rsidRDefault="00471C9E" w14:paraId="10B12746" w14:textId="77777777">
      <w:pPr>
        <w:pStyle w:val="Heading3"/>
        <w:numPr>
          <w:ilvl w:val="0"/>
          <w:numId w:val="0"/>
        </w:numPr>
        <w:ind w:left="960" w:hanging="960"/>
      </w:pPr>
      <w:bookmarkStart w:name="_Toc110355018" w:id="80"/>
      <w:r>
        <w:t>Response</w:t>
      </w:r>
      <w:bookmarkEnd w:id="80"/>
    </w:p>
    <w:tbl>
      <w:tblPr>
        <w:tblStyle w:val="TableGrid"/>
        <w:tblW w:w="0" w:type="auto"/>
        <w:tblLook w:val="04A0" w:firstRow="1" w:lastRow="0" w:firstColumn="1" w:lastColumn="0" w:noHBand="0" w:noVBand="1"/>
      </w:tblPr>
      <w:tblGrid>
        <w:gridCol w:w="9016"/>
      </w:tblGrid>
      <w:tr w:rsidRPr="00BC3053" w:rsidR="00471C9E" w:rsidTr="00310808" w14:paraId="38015620" w14:textId="77777777">
        <w:tc>
          <w:tcPr>
            <w:tcW w:w="9016" w:type="dxa"/>
          </w:tcPr>
          <w:p w:rsidRPr="00BC3053" w:rsidR="00471C9E" w:rsidP="00310808" w:rsidRDefault="00471C9E" w14:paraId="773C6E69" w14:textId="77777777">
            <w:pPr>
              <w:rPr>
                <w:rFonts w:ascii="Consolas" w:hAnsi="Consolas"/>
                <w:color w:val="auto"/>
                <w:sz w:val="20"/>
                <w:szCs w:val="20"/>
              </w:rPr>
            </w:pPr>
            <w:r w:rsidRPr="00BC3053">
              <w:rPr>
                <w:rFonts w:ascii="Consolas" w:hAnsi="Consolas"/>
                <w:color w:val="auto"/>
                <w:sz w:val="20"/>
                <w:szCs w:val="20"/>
              </w:rPr>
              <w:t>200 OK</w:t>
            </w:r>
          </w:p>
          <w:p w:rsidRPr="00BC3053" w:rsidR="00471C9E" w:rsidP="00310808" w:rsidRDefault="00471C9E" w14:paraId="6464A502" w14:textId="77777777">
            <w:pPr>
              <w:rPr>
                <w:rFonts w:ascii="Consolas" w:hAnsi="Consolas"/>
                <w:color w:val="auto"/>
                <w:sz w:val="20"/>
                <w:szCs w:val="20"/>
              </w:rPr>
            </w:pPr>
            <w:r w:rsidRPr="00BC3053">
              <w:rPr>
                <w:rFonts w:ascii="Consolas" w:hAnsi="Consolas"/>
                <w:color w:val="auto"/>
                <w:sz w:val="20"/>
                <w:szCs w:val="20"/>
              </w:rPr>
              <w:t>Date: Tue, 02 Aug 2022 15:00:18 GMT</w:t>
            </w:r>
          </w:p>
          <w:p w:rsidRPr="00BC3053" w:rsidR="00471C9E" w:rsidP="00310808" w:rsidRDefault="00471C9E" w14:paraId="041B291A" w14:textId="77777777">
            <w:pPr>
              <w:rPr>
                <w:rFonts w:ascii="Consolas" w:hAnsi="Consolas"/>
                <w:color w:val="auto"/>
                <w:sz w:val="20"/>
                <w:szCs w:val="20"/>
              </w:rPr>
            </w:pPr>
            <w:r w:rsidRPr="00BC3053">
              <w:rPr>
                <w:rFonts w:ascii="Consolas" w:hAnsi="Consolas"/>
                <w:color w:val="auto"/>
                <w:sz w:val="20"/>
                <w:szCs w:val="20"/>
              </w:rPr>
              <w:t>Content-Type: application/fhir+json; fhirVersion=4.0; charset=utf-8</w:t>
            </w:r>
          </w:p>
          <w:p w:rsidRPr="00BC3053" w:rsidR="00471C9E" w:rsidP="00310808" w:rsidRDefault="00471C9E" w14:paraId="21048916" w14:textId="77777777">
            <w:pPr>
              <w:rPr>
                <w:rFonts w:ascii="Consolas" w:hAnsi="Consolas"/>
                <w:color w:val="auto"/>
                <w:sz w:val="20"/>
                <w:szCs w:val="20"/>
              </w:rPr>
            </w:pPr>
            <w:r w:rsidRPr="00BC3053">
              <w:rPr>
                <w:rFonts w:ascii="Consolas" w:hAnsi="Consolas"/>
                <w:color w:val="auto"/>
                <w:sz w:val="20"/>
                <w:szCs w:val="20"/>
              </w:rPr>
              <w:t>Content-Length: 2</w:t>
            </w:r>
            <w:r>
              <w:rPr>
                <w:rFonts w:ascii="Consolas" w:hAnsi="Consolas"/>
                <w:sz w:val="20"/>
                <w:szCs w:val="20"/>
              </w:rPr>
              <w:t>525</w:t>
            </w:r>
          </w:p>
          <w:p w:rsidRPr="00BC3053" w:rsidR="00471C9E" w:rsidP="00310808" w:rsidRDefault="00471C9E" w14:paraId="460BE523" w14:textId="77777777">
            <w:pPr>
              <w:rPr>
                <w:rFonts w:ascii="Consolas" w:hAnsi="Consolas"/>
                <w:color w:val="auto"/>
                <w:sz w:val="20"/>
                <w:szCs w:val="20"/>
              </w:rPr>
            </w:pPr>
            <w:r w:rsidRPr="00BC3053">
              <w:rPr>
                <w:rFonts w:ascii="Consolas" w:hAnsi="Consolas"/>
                <w:color w:val="auto"/>
                <w:sz w:val="20"/>
                <w:szCs w:val="20"/>
              </w:rPr>
              <w:t>Connection: keep-alive</w:t>
            </w:r>
          </w:p>
          <w:p w:rsidRPr="00BC3053" w:rsidR="00471C9E" w:rsidP="00310808" w:rsidRDefault="00471C9E" w14:paraId="516248E1" w14:textId="77777777">
            <w:pPr>
              <w:rPr>
                <w:rFonts w:ascii="Consolas" w:hAnsi="Consolas"/>
                <w:color w:val="auto"/>
                <w:sz w:val="20"/>
                <w:szCs w:val="20"/>
              </w:rPr>
            </w:pPr>
            <w:r w:rsidRPr="00BC3053">
              <w:rPr>
                <w:rFonts w:ascii="Consolas" w:hAnsi="Consolas"/>
                <w:color w:val="auto"/>
                <w:sz w:val="20"/>
                <w:szCs w:val="20"/>
              </w:rPr>
              <w:t>ETag: W/\"</w:t>
            </w:r>
            <w:r w:rsidRPr="00200D29">
              <w:rPr>
                <w:rFonts w:ascii="Consolas" w:hAnsi="Consolas"/>
                <w:sz w:val="20"/>
                <w:szCs w:val="20"/>
              </w:rPr>
              <w:t>cacf28af-d71e-4a97-aa83-225418d9f6e1</w:t>
            </w:r>
            <w:r w:rsidRPr="00BC3053">
              <w:rPr>
                <w:rFonts w:ascii="Consolas" w:hAnsi="Consolas"/>
                <w:color w:val="auto"/>
                <w:sz w:val="20"/>
                <w:szCs w:val="20"/>
              </w:rPr>
              <w:t>\"</w:t>
            </w:r>
          </w:p>
          <w:p w:rsidRPr="00BC3053" w:rsidR="00471C9E" w:rsidP="00310808" w:rsidRDefault="00471C9E" w14:paraId="4292BF6C" w14:textId="77777777">
            <w:pPr>
              <w:rPr>
                <w:rFonts w:ascii="Consolas" w:hAnsi="Consolas"/>
                <w:color w:val="auto"/>
                <w:sz w:val="20"/>
                <w:szCs w:val="20"/>
              </w:rPr>
            </w:pPr>
            <w:r w:rsidRPr="00BC3053">
              <w:rPr>
                <w:rFonts w:ascii="Consolas" w:hAnsi="Consolas"/>
                <w:color w:val="auto"/>
                <w:sz w:val="20"/>
                <w:szCs w:val="20"/>
              </w:rPr>
              <w:t>Last-Modified: Tue, 02 Aug 2022 15:00:18 GMT</w:t>
            </w:r>
          </w:p>
          <w:p w:rsidRPr="00BC3053" w:rsidR="00471C9E" w:rsidP="00310808" w:rsidRDefault="00471C9E" w14:paraId="12C66A5A" w14:textId="77777777">
            <w:pPr>
              <w:rPr>
                <w:rFonts w:ascii="Consolas" w:hAnsi="Consolas"/>
                <w:color w:val="auto"/>
                <w:sz w:val="20"/>
                <w:szCs w:val="20"/>
              </w:rPr>
            </w:pPr>
            <w:r w:rsidRPr="00BC3053">
              <w:rPr>
                <w:rFonts w:ascii="Consolas" w:hAnsi="Consolas"/>
                <w:color w:val="auto"/>
                <w:sz w:val="20"/>
                <w:szCs w:val="20"/>
              </w:rPr>
              <w:t>Location: https://</w:t>
            </w:r>
            <w:r>
              <w:rPr>
                <w:rFonts w:ascii="Consolas" w:hAnsi="Consolas"/>
                <w:sz w:val="20"/>
                <w:szCs w:val="20"/>
              </w:rPr>
              <w:t>api.service.nhs.uk</w:t>
            </w:r>
            <w:r w:rsidRPr="00BC3053">
              <w:rPr>
                <w:rFonts w:ascii="Consolas" w:hAnsi="Consolas"/>
                <w:color w:val="auto"/>
                <w:sz w:val="20"/>
                <w:szCs w:val="20"/>
              </w:rPr>
              <w:t>/Task/a3f6af00-894e-4959-9530-d30d5b25893a/_history/</w:t>
            </w:r>
            <w:r w:rsidRPr="00200D29">
              <w:rPr>
                <w:rFonts w:ascii="Consolas" w:hAnsi="Consolas"/>
                <w:sz w:val="20"/>
                <w:szCs w:val="20"/>
              </w:rPr>
              <w:t>cacf28af-d71e-4a97-aa83-225418d9f6e1</w:t>
            </w:r>
          </w:p>
          <w:p w:rsidRPr="00BC3053" w:rsidR="00471C9E" w:rsidP="00310808" w:rsidRDefault="00471C9E" w14:paraId="60EAC98C" w14:textId="77777777">
            <w:pPr>
              <w:rPr>
                <w:rFonts w:ascii="Consolas" w:hAnsi="Consolas"/>
                <w:color w:val="auto"/>
                <w:sz w:val="20"/>
                <w:szCs w:val="20"/>
              </w:rPr>
            </w:pPr>
          </w:p>
          <w:p w:rsidRPr="00200D29" w:rsidR="00471C9E" w:rsidP="00310808" w:rsidRDefault="00471C9E" w14:paraId="2A42EB4F" w14:textId="77777777">
            <w:pPr>
              <w:spacing w:after="0"/>
              <w:rPr>
                <w:rFonts w:ascii="Consolas" w:hAnsi="Consolas"/>
                <w:sz w:val="20"/>
                <w:szCs w:val="20"/>
              </w:rPr>
            </w:pPr>
            <w:r w:rsidRPr="00200D29">
              <w:rPr>
                <w:rFonts w:ascii="Consolas" w:hAnsi="Consolas"/>
                <w:sz w:val="20"/>
                <w:szCs w:val="20"/>
              </w:rPr>
              <w:t>{</w:t>
            </w:r>
          </w:p>
          <w:p w:rsidRPr="00200D29" w:rsidR="00471C9E" w:rsidP="00310808" w:rsidRDefault="00471C9E" w14:paraId="6449FB4E" w14:textId="77777777">
            <w:pPr>
              <w:spacing w:after="0"/>
              <w:rPr>
                <w:rFonts w:ascii="Consolas" w:hAnsi="Consolas"/>
                <w:sz w:val="20"/>
                <w:szCs w:val="20"/>
              </w:rPr>
            </w:pPr>
            <w:r w:rsidRPr="00200D29">
              <w:rPr>
                <w:rFonts w:ascii="Consolas" w:hAnsi="Consolas"/>
                <w:sz w:val="20"/>
                <w:szCs w:val="20"/>
              </w:rPr>
              <w:t xml:space="preserve">    "resourceType": "Task",</w:t>
            </w:r>
          </w:p>
          <w:p w:rsidRPr="00200D29" w:rsidR="00471C9E" w:rsidP="00310808" w:rsidRDefault="00471C9E" w14:paraId="053AD5BA" w14:textId="77777777">
            <w:pPr>
              <w:spacing w:after="0"/>
              <w:rPr>
                <w:rFonts w:ascii="Consolas" w:hAnsi="Consolas"/>
                <w:sz w:val="20"/>
                <w:szCs w:val="20"/>
              </w:rPr>
            </w:pPr>
            <w:r w:rsidRPr="00200D29">
              <w:rPr>
                <w:rFonts w:ascii="Consolas" w:hAnsi="Consolas"/>
                <w:sz w:val="20"/>
                <w:szCs w:val="20"/>
              </w:rPr>
              <w:t xml:space="preserve">    "id": "a3f6af00-894e-4959-9530-d30d5b25893a",</w:t>
            </w:r>
          </w:p>
          <w:p w:rsidRPr="00200D29" w:rsidR="00471C9E" w:rsidP="00310808" w:rsidRDefault="00471C9E" w14:paraId="3D25F3BF" w14:textId="77777777">
            <w:pPr>
              <w:spacing w:after="0"/>
              <w:rPr>
                <w:rFonts w:ascii="Consolas" w:hAnsi="Consolas"/>
                <w:sz w:val="20"/>
                <w:szCs w:val="20"/>
              </w:rPr>
            </w:pPr>
            <w:r w:rsidRPr="00200D29">
              <w:rPr>
                <w:rFonts w:ascii="Consolas" w:hAnsi="Consolas"/>
                <w:sz w:val="20"/>
                <w:szCs w:val="20"/>
              </w:rPr>
              <w:t xml:space="preserve">    "text": {</w:t>
            </w:r>
          </w:p>
          <w:p w:rsidRPr="00200D29" w:rsidR="00471C9E" w:rsidP="00310808" w:rsidRDefault="00471C9E" w14:paraId="7404C28C" w14:textId="77777777">
            <w:pPr>
              <w:spacing w:after="0"/>
              <w:rPr>
                <w:rFonts w:ascii="Consolas" w:hAnsi="Consolas"/>
                <w:sz w:val="20"/>
                <w:szCs w:val="20"/>
              </w:rPr>
            </w:pPr>
            <w:r w:rsidRPr="00200D29">
              <w:rPr>
                <w:rFonts w:ascii="Consolas" w:hAnsi="Consolas"/>
                <w:sz w:val="20"/>
                <w:szCs w:val="20"/>
              </w:rPr>
              <w:t xml:space="preserve">        "status": "generated",</w:t>
            </w:r>
          </w:p>
          <w:p w:rsidRPr="00200D29" w:rsidR="00471C9E" w:rsidP="00310808" w:rsidRDefault="00471C9E" w14:paraId="75A85EBB" w14:textId="77777777">
            <w:pPr>
              <w:spacing w:after="0"/>
              <w:rPr>
                <w:rFonts w:ascii="Consolas" w:hAnsi="Consolas"/>
                <w:sz w:val="20"/>
                <w:szCs w:val="20"/>
              </w:rPr>
            </w:pPr>
            <w:r w:rsidRPr="00200D29">
              <w:rPr>
                <w:rFonts w:ascii="Consolas" w:hAnsi="Consolas"/>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UKCore-Task-DPYDSequencingTask-Example&amp;quot; &lt;/p&gt;&lt;/div&gt;&lt;/div&gt;"</w:t>
            </w:r>
          </w:p>
          <w:p w:rsidRPr="00200D29" w:rsidR="00471C9E" w:rsidP="00310808" w:rsidRDefault="00471C9E" w14:paraId="57471F19"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E80E2F6" w14:textId="77777777">
            <w:pPr>
              <w:spacing w:after="0"/>
              <w:rPr>
                <w:rFonts w:ascii="Consolas" w:hAnsi="Consolas"/>
                <w:sz w:val="20"/>
                <w:szCs w:val="20"/>
              </w:rPr>
            </w:pPr>
            <w:r w:rsidRPr="00200D29">
              <w:rPr>
                <w:rFonts w:ascii="Consolas" w:hAnsi="Consolas"/>
                <w:sz w:val="20"/>
                <w:szCs w:val="20"/>
              </w:rPr>
              <w:t xml:space="preserve">    "identifier": [</w:t>
            </w:r>
          </w:p>
          <w:p w:rsidRPr="00200D29" w:rsidR="00471C9E" w:rsidP="00310808" w:rsidRDefault="00471C9E" w14:paraId="118FF24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A4D56E4" w14:textId="77777777">
            <w:pPr>
              <w:spacing w:after="0"/>
              <w:rPr>
                <w:rFonts w:ascii="Consolas" w:hAnsi="Consolas"/>
                <w:sz w:val="20"/>
                <w:szCs w:val="20"/>
              </w:rPr>
            </w:pPr>
            <w:r w:rsidRPr="00200D29">
              <w:rPr>
                <w:rFonts w:ascii="Consolas" w:hAnsi="Consolas"/>
                <w:sz w:val="20"/>
                <w:szCs w:val="20"/>
              </w:rPr>
              <w:t xml:space="preserve">            "system": "https://mft.nhs.uk/nwglh/lims",</w:t>
            </w:r>
          </w:p>
          <w:p w:rsidRPr="00200D29" w:rsidR="00471C9E" w:rsidP="00310808" w:rsidRDefault="00471C9E" w14:paraId="640B5A45" w14:textId="77777777">
            <w:pPr>
              <w:spacing w:after="0"/>
              <w:rPr>
                <w:rFonts w:ascii="Consolas" w:hAnsi="Consolas"/>
                <w:sz w:val="20"/>
                <w:szCs w:val="20"/>
              </w:rPr>
            </w:pPr>
            <w:r w:rsidRPr="00200D29">
              <w:rPr>
                <w:rFonts w:ascii="Consolas" w:hAnsi="Consolas"/>
                <w:sz w:val="20"/>
                <w:szCs w:val="20"/>
              </w:rPr>
              <w:t xml:space="preserve">            "value": "DPYDSequencingTask"</w:t>
            </w:r>
          </w:p>
          <w:p w:rsidRPr="00200D29" w:rsidR="00471C9E" w:rsidP="00310808" w:rsidRDefault="00471C9E" w14:paraId="2292E30F"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781D6FB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1C52D0D0" w14:textId="77777777">
            <w:pPr>
              <w:spacing w:after="0"/>
              <w:rPr>
                <w:rFonts w:ascii="Consolas" w:hAnsi="Consolas"/>
                <w:sz w:val="20"/>
                <w:szCs w:val="20"/>
              </w:rPr>
            </w:pPr>
            <w:r w:rsidRPr="00200D29">
              <w:rPr>
                <w:rFonts w:ascii="Consolas" w:hAnsi="Consolas"/>
                <w:sz w:val="20"/>
                <w:szCs w:val="20"/>
              </w:rPr>
              <w:lastRenderedPageBreak/>
              <w:t xml:space="preserve">    "instantiatesUri": "https://www.england.nhs.uk/wp-content/uploads/2020/11/1869-dpyd-policy-statement.pdf",</w:t>
            </w:r>
          </w:p>
          <w:p w:rsidRPr="00200D29" w:rsidR="00471C9E" w:rsidP="00310808" w:rsidRDefault="00471C9E" w14:paraId="30218A9D" w14:textId="77777777">
            <w:pPr>
              <w:spacing w:after="0"/>
              <w:rPr>
                <w:rFonts w:ascii="Consolas" w:hAnsi="Consolas"/>
                <w:sz w:val="20"/>
                <w:szCs w:val="20"/>
              </w:rPr>
            </w:pPr>
            <w:r w:rsidRPr="00200D29">
              <w:rPr>
                <w:rFonts w:ascii="Consolas" w:hAnsi="Consolas"/>
                <w:sz w:val="20"/>
                <w:szCs w:val="20"/>
              </w:rPr>
              <w:t xml:space="preserve">    "partOf": [</w:t>
            </w:r>
          </w:p>
          <w:p w:rsidRPr="00200D29" w:rsidR="00471C9E" w:rsidP="00310808" w:rsidRDefault="00471C9E" w14:paraId="11CF74B7"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EBD557D" w14:textId="77777777">
            <w:pPr>
              <w:spacing w:after="0"/>
              <w:rPr>
                <w:rFonts w:ascii="Consolas" w:hAnsi="Consolas"/>
                <w:sz w:val="20"/>
                <w:szCs w:val="20"/>
              </w:rPr>
            </w:pPr>
            <w:r w:rsidRPr="00200D29">
              <w:rPr>
                <w:rFonts w:ascii="Consolas" w:hAnsi="Consolas"/>
                <w:sz w:val="20"/>
                <w:szCs w:val="20"/>
              </w:rPr>
              <w:t xml:space="preserve">            "display": "Task/UKCore-Task-ParentTask-Example"</w:t>
            </w:r>
          </w:p>
          <w:p w:rsidRPr="00200D29" w:rsidR="00471C9E" w:rsidP="00310808" w:rsidRDefault="00471C9E" w14:paraId="2085816A"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3CC293A7"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FA746D6" w14:textId="77777777">
            <w:pPr>
              <w:spacing w:after="0"/>
              <w:rPr>
                <w:rFonts w:ascii="Consolas" w:hAnsi="Consolas"/>
                <w:sz w:val="20"/>
                <w:szCs w:val="20"/>
              </w:rPr>
            </w:pPr>
            <w:r w:rsidRPr="00200D29">
              <w:rPr>
                <w:rFonts w:ascii="Consolas" w:hAnsi="Consolas"/>
                <w:sz w:val="20"/>
                <w:szCs w:val="20"/>
              </w:rPr>
              <w:t xml:space="preserve">    "status": "completed",</w:t>
            </w:r>
          </w:p>
          <w:p w:rsidRPr="00200D29" w:rsidR="00471C9E" w:rsidP="00310808" w:rsidRDefault="00471C9E" w14:paraId="1F553911" w14:textId="77777777">
            <w:pPr>
              <w:spacing w:after="0"/>
              <w:rPr>
                <w:rFonts w:ascii="Consolas" w:hAnsi="Consolas"/>
                <w:sz w:val="20"/>
                <w:szCs w:val="20"/>
              </w:rPr>
            </w:pPr>
            <w:r w:rsidRPr="00200D29">
              <w:rPr>
                <w:rFonts w:ascii="Consolas" w:hAnsi="Consolas"/>
                <w:sz w:val="20"/>
                <w:szCs w:val="20"/>
              </w:rPr>
              <w:t xml:space="preserve">    "businessStatus": {</w:t>
            </w:r>
          </w:p>
          <w:p w:rsidRPr="00200D29" w:rsidR="00471C9E" w:rsidP="00310808" w:rsidRDefault="00471C9E" w14:paraId="237AF2EE" w14:textId="77777777">
            <w:pPr>
              <w:spacing w:after="0"/>
              <w:rPr>
                <w:rFonts w:ascii="Consolas" w:hAnsi="Consolas"/>
                <w:sz w:val="20"/>
                <w:szCs w:val="20"/>
              </w:rPr>
            </w:pPr>
            <w:r w:rsidRPr="00200D29">
              <w:rPr>
                <w:rFonts w:ascii="Consolas" w:hAnsi="Consolas"/>
                <w:sz w:val="20"/>
                <w:szCs w:val="20"/>
              </w:rPr>
              <w:t xml:space="preserve">        "coding": [</w:t>
            </w:r>
          </w:p>
          <w:p w:rsidRPr="00200D29" w:rsidR="00471C9E" w:rsidP="00310808" w:rsidRDefault="00471C9E" w14:paraId="3EC65F5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B436B82" w14:textId="77777777">
            <w:pPr>
              <w:spacing w:after="0"/>
              <w:rPr>
                <w:rFonts w:ascii="Consolas" w:hAnsi="Consolas"/>
                <w:sz w:val="20"/>
                <w:szCs w:val="20"/>
              </w:rPr>
            </w:pPr>
            <w:r w:rsidRPr="00200D29">
              <w:rPr>
                <w:rFonts w:ascii="Consolas" w:hAnsi="Consolas"/>
                <w:sz w:val="20"/>
                <w:szCs w:val="20"/>
              </w:rPr>
              <w:t xml:space="preserve">                "system": "http://terminology.hl7.org/CodeSystem/lab-status-codes",</w:t>
            </w:r>
          </w:p>
          <w:p w:rsidRPr="00200D29" w:rsidR="00471C9E" w:rsidP="00310808" w:rsidRDefault="00471C9E" w14:paraId="44804633" w14:textId="77777777">
            <w:pPr>
              <w:spacing w:after="0"/>
              <w:rPr>
                <w:rFonts w:ascii="Consolas" w:hAnsi="Consolas"/>
                <w:sz w:val="20"/>
                <w:szCs w:val="20"/>
              </w:rPr>
            </w:pPr>
            <w:r w:rsidRPr="00200D29">
              <w:rPr>
                <w:rFonts w:ascii="Consolas" w:hAnsi="Consolas"/>
                <w:sz w:val="20"/>
                <w:szCs w:val="20"/>
              </w:rPr>
              <w:t xml:space="preserve">                "code": "ReportGenerated",</w:t>
            </w:r>
          </w:p>
          <w:p w:rsidRPr="00200D29" w:rsidR="00471C9E" w:rsidP="00310808" w:rsidRDefault="00471C9E" w14:paraId="0811E28E" w14:textId="77777777">
            <w:pPr>
              <w:spacing w:after="0"/>
              <w:rPr>
                <w:rFonts w:ascii="Consolas" w:hAnsi="Consolas"/>
                <w:sz w:val="20"/>
                <w:szCs w:val="20"/>
              </w:rPr>
            </w:pPr>
            <w:r w:rsidRPr="00200D29">
              <w:rPr>
                <w:rFonts w:ascii="Consolas" w:hAnsi="Consolas"/>
                <w:sz w:val="20"/>
                <w:szCs w:val="20"/>
              </w:rPr>
              <w:t xml:space="preserve">                "display": "Report Generated"</w:t>
            </w:r>
          </w:p>
          <w:p w:rsidRPr="00200D29" w:rsidR="00471C9E" w:rsidP="00310808" w:rsidRDefault="00471C9E" w14:paraId="312D14C3"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2982590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89D3EE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1381E41B" w14:textId="77777777">
            <w:pPr>
              <w:spacing w:after="0"/>
              <w:rPr>
                <w:rFonts w:ascii="Consolas" w:hAnsi="Consolas"/>
                <w:sz w:val="20"/>
                <w:szCs w:val="20"/>
              </w:rPr>
            </w:pPr>
            <w:r w:rsidRPr="00200D29">
              <w:rPr>
                <w:rFonts w:ascii="Consolas" w:hAnsi="Consolas"/>
                <w:sz w:val="20"/>
                <w:szCs w:val="20"/>
              </w:rPr>
              <w:t xml:space="preserve">    "intent": "filler-order",</w:t>
            </w:r>
          </w:p>
          <w:p w:rsidRPr="00200D29" w:rsidR="00471C9E" w:rsidP="00310808" w:rsidRDefault="00471C9E" w14:paraId="79189348" w14:textId="77777777">
            <w:pPr>
              <w:spacing w:after="0"/>
              <w:rPr>
                <w:rFonts w:ascii="Consolas" w:hAnsi="Consolas"/>
                <w:sz w:val="20"/>
                <w:szCs w:val="20"/>
              </w:rPr>
            </w:pPr>
            <w:r w:rsidRPr="00200D29">
              <w:rPr>
                <w:rFonts w:ascii="Consolas" w:hAnsi="Consolas"/>
                <w:sz w:val="20"/>
                <w:szCs w:val="20"/>
              </w:rPr>
              <w:t xml:space="preserve">    "priority": "routine",</w:t>
            </w:r>
          </w:p>
          <w:p w:rsidRPr="00200D29" w:rsidR="00471C9E" w:rsidP="00310808" w:rsidRDefault="00471C9E" w14:paraId="3ED72931" w14:textId="77777777">
            <w:pPr>
              <w:spacing w:after="0"/>
              <w:rPr>
                <w:rFonts w:ascii="Consolas" w:hAnsi="Consolas"/>
                <w:sz w:val="20"/>
                <w:szCs w:val="20"/>
              </w:rPr>
            </w:pPr>
            <w:r w:rsidRPr="00200D29">
              <w:rPr>
                <w:rFonts w:ascii="Consolas" w:hAnsi="Consolas"/>
                <w:sz w:val="20"/>
                <w:szCs w:val="20"/>
              </w:rPr>
              <w:t xml:space="preserve">    "code": {</w:t>
            </w:r>
          </w:p>
          <w:p w:rsidRPr="00200D29" w:rsidR="00471C9E" w:rsidP="00310808" w:rsidRDefault="00471C9E" w14:paraId="5F541657" w14:textId="77777777">
            <w:pPr>
              <w:spacing w:after="0"/>
              <w:rPr>
                <w:rFonts w:ascii="Consolas" w:hAnsi="Consolas"/>
                <w:sz w:val="20"/>
                <w:szCs w:val="20"/>
              </w:rPr>
            </w:pPr>
            <w:r w:rsidRPr="00200D29">
              <w:rPr>
                <w:rFonts w:ascii="Consolas" w:hAnsi="Consolas"/>
                <w:sz w:val="20"/>
                <w:szCs w:val="20"/>
              </w:rPr>
              <w:t xml:space="preserve">        "coding": [</w:t>
            </w:r>
          </w:p>
          <w:p w:rsidRPr="00200D29" w:rsidR="00471C9E" w:rsidP="00310808" w:rsidRDefault="00471C9E" w14:paraId="37E9E3C5"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22D3C014" w14:textId="77777777">
            <w:pPr>
              <w:spacing w:after="0"/>
              <w:rPr>
                <w:rFonts w:ascii="Consolas" w:hAnsi="Consolas"/>
                <w:sz w:val="20"/>
                <w:szCs w:val="20"/>
              </w:rPr>
            </w:pPr>
            <w:r w:rsidRPr="00200D29">
              <w:rPr>
                <w:rFonts w:ascii="Consolas" w:hAnsi="Consolas"/>
                <w:sz w:val="20"/>
                <w:szCs w:val="20"/>
              </w:rPr>
              <w:t xml:space="preserve">                "system": "http://hl7.org/fhir/CodeSystem/task-code",</w:t>
            </w:r>
          </w:p>
          <w:p w:rsidRPr="00200D29" w:rsidR="00471C9E" w:rsidP="00310808" w:rsidRDefault="00471C9E" w14:paraId="307C8BFE" w14:textId="77777777">
            <w:pPr>
              <w:spacing w:after="0"/>
              <w:rPr>
                <w:rFonts w:ascii="Consolas" w:hAnsi="Consolas"/>
                <w:sz w:val="20"/>
                <w:szCs w:val="20"/>
              </w:rPr>
            </w:pPr>
            <w:r w:rsidRPr="00200D29">
              <w:rPr>
                <w:rFonts w:ascii="Consolas" w:hAnsi="Consolas"/>
                <w:sz w:val="20"/>
                <w:szCs w:val="20"/>
              </w:rPr>
              <w:t xml:space="preserve">                "code": "fulfill",</w:t>
            </w:r>
          </w:p>
          <w:p w:rsidRPr="00200D29" w:rsidR="00471C9E" w:rsidP="00310808" w:rsidRDefault="00471C9E" w14:paraId="3513691D" w14:textId="77777777">
            <w:pPr>
              <w:spacing w:after="0"/>
              <w:rPr>
                <w:rFonts w:ascii="Consolas" w:hAnsi="Consolas"/>
                <w:sz w:val="20"/>
                <w:szCs w:val="20"/>
              </w:rPr>
            </w:pPr>
            <w:r w:rsidRPr="00200D29">
              <w:rPr>
                <w:rFonts w:ascii="Consolas" w:hAnsi="Consolas"/>
                <w:sz w:val="20"/>
                <w:szCs w:val="20"/>
              </w:rPr>
              <w:t xml:space="preserve">                "display": "Fulfill the focal request"</w:t>
            </w:r>
          </w:p>
          <w:p w:rsidRPr="00200D29" w:rsidR="00471C9E" w:rsidP="00310808" w:rsidRDefault="00471C9E" w14:paraId="44B44F35"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44F7DA4"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893F12C"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2E97CA60" w14:textId="77777777">
            <w:pPr>
              <w:spacing w:after="0"/>
              <w:rPr>
                <w:rFonts w:ascii="Consolas" w:hAnsi="Consolas"/>
                <w:sz w:val="20"/>
                <w:szCs w:val="20"/>
              </w:rPr>
            </w:pPr>
            <w:r w:rsidRPr="00200D29">
              <w:rPr>
                <w:rFonts w:ascii="Consolas" w:hAnsi="Consolas"/>
                <w:sz w:val="20"/>
                <w:szCs w:val="20"/>
              </w:rPr>
              <w:t xml:space="preserve">    "focus": {</w:t>
            </w:r>
          </w:p>
          <w:p w:rsidRPr="00200D29" w:rsidR="00471C9E" w:rsidP="00310808" w:rsidRDefault="00471C9E" w14:paraId="103B90DB" w14:textId="77777777">
            <w:pPr>
              <w:spacing w:after="0"/>
              <w:rPr>
                <w:rFonts w:ascii="Consolas" w:hAnsi="Consolas"/>
                <w:sz w:val="20"/>
                <w:szCs w:val="20"/>
              </w:rPr>
            </w:pPr>
            <w:r w:rsidRPr="00200D29">
              <w:rPr>
                <w:rFonts w:ascii="Consolas" w:hAnsi="Consolas"/>
                <w:sz w:val="20"/>
                <w:szCs w:val="20"/>
              </w:rPr>
              <w:t xml:space="preserve">        "reference": "https://</w:t>
            </w:r>
            <w:r>
              <w:rPr>
                <w:rFonts w:ascii="Consolas" w:hAnsi="Consolas"/>
                <w:sz w:val="20"/>
                <w:szCs w:val="20"/>
              </w:rPr>
              <w:t>api.service.nhs.uk</w:t>
            </w:r>
            <w:r w:rsidRPr="00200D29">
              <w:rPr>
                <w:rFonts w:ascii="Consolas" w:hAnsi="Consolas"/>
                <w:sz w:val="20"/>
                <w:szCs w:val="20"/>
              </w:rPr>
              <w:t>/ServiceRequest/7f70bb0c-5792-46d4-bbfd-c48cbcd3895b"</w:t>
            </w:r>
          </w:p>
          <w:p w:rsidRPr="00200D29" w:rsidR="00471C9E" w:rsidP="00310808" w:rsidRDefault="00471C9E" w14:paraId="5830DC14"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6577BFC8" w14:textId="77777777">
            <w:pPr>
              <w:spacing w:after="0"/>
              <w:rPr>
                <w:rFonts w:ascii="Consolas" w:hAnsi="Consolas"/>
                <w:sz w:val="20"/>
                <w:szCs w:val="20"/>
              </w:rPr>
            </w:pPr>
            <w:r w:rsidRPr="00200D29">
              <w:rPr>
                <w:rFonts w:ascii="Consolas" w:hAnsi="Consolas"/>
                <w:sz w:val="20"/>
                <w:szCs w:val="20"/>
              </w:rPr>
              <w:t xml:space="preserve">    "for": {</w:t>
            </w:r>
          </w:p>
          <w:p w:rsidRPr="00200D29" w:rsidR="00471C9E" w:rsidP="00310808" w:rsidRDefault="00471C9E" w14:paraId="3E0557AA" w14:textId="77777777">
            <w:pPr>
              <w:spacing w:after="0"/>
              <w:rPr>
                <w:rFonts w:ascii="Consolas" w:hAnsi="Consolas"/>
                <w:sz w:val="20"/>
                <w:szCs w:val="20"/>
              </w:rPr>
            </w:pPr>
            <w:r w:rsidRPr="00200D29">
              <w:rPr>
                <w:rFonts w:ascii="Consolas" w:hAnsi="Consolas"/>
                <w:sz w:val="20"/>
                <w:szCs w:val="20"/>
              </w:rPr>
              <w:t xml:space="preserve">        "reference": "https://</w:t>
            </w:r>
            <w:r>
              <w:rPr>
                <w:rFonts w:ascii="Consolas" w:hAnsi="Consolas"/>
                <w:sz w:val="20"/>
                <w:szCs w:val="20"/>
              </w:rPr>
              <w:t>api.service.nhs.uk</w:t>
            </w:r>
            <w:r w:rsidRPr="00200D29">
              <w:rPr>
                <w:rFonts w:ascii="Consolas" w:hAnsi="Consolas"/>
                <w:sz w:val="20"/>
                <w:szCs w:val="20"/>
              </w:rPr>
              <w:t>/Patient/f52cae9c-81eb-422c-be58-8363e72144aa"</w:t>
            </w:r>
          </w:p>
          <w:p w:rsidRPr="00200D29" w:rsidR="00471C9E" w:rsidP="00310808" w:rsidRDefault="00471C9E" w14:paraId="6E00DFD5"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3297EEBB" w14:textId="77777777">
            <w:pPr>
              <w:spacing w:after="0"/>
              <w:rPr>
                <w:rFonts w:ascii="Consolas" w:hAnsi="Consolas"/>
                <w:sz w:val="20"/>
                <w:szCs w:val="20"/>
              </w:rPr>
            </w:pPr>
            <w:r w:rsidRPr="00200D29">
              <w:rPr>
                <w:rFonts w:ascii="Consolas" w:hAnsi="Consolas"/>
                <w:sz w:val="20"/>
                <w:szCs w:val="20"/>
              </w:rPr>
              <w:t xml:space="preserve">    "authoredOn": "2022-07-13T09:00:00Z",</w:t>
            </w:r>
          </w:p>
          <w:p w:rsidRPr="00200D29" w:rsidR="00471C9E" w:rsidP="00310808" w:rsidRDefault="00471C9E" w14:paraId="09AE5B9F" w14:textId="77777777">
            <w:pPr>
              <w:spacing w:after="0"/>
              <w:rPr>
                <w:rFonts w:ascii="Consolas" w:hAnsi="Consolas"/>
                <w:sz w:val="20"/>
                <w:szCs w:val="20"/>
              </w:rPr>
            </w:pPr>
            <w:r w:rsidRPr="00200D29">
              <w:rPr>
                <w:rFonts w:ascii="Consolas" w:hAnsi="Consolas"/>
                <w:sz w:val="20"/>
                <w:szCs w:val="20"/>
              </w:rPr>
              <w:t xml:space="preserve">    "lastModified": "2022-07-13T09:00:00Z",</w:t>
            </w:r>
          </w:p>
          <w:p w:rsidRPr="00200D29" w:rsidR="00471C9E" w:rsidP="00310808" w:rsidRDefault="00471C9E" w14:paraId="00FD9485" w14:textId="77777777">
            <w:pPr>
              <w:spacing w:after="0"/>
              <w:rPr>
                <w:rFonts w:ascii="Consolas" w:hAnsi="Consolas"/>
                <w:sz w:val="20"/>
                <w:szCs w:val="20"/>
              </w:rPr>
            </w:pPr>
            <w:r w:rsidRPr="00200D29">
              <w:rPr>
                <w:rFonts w:ascii="Consolas" w:hAnsi="Consolas"/>
                <w:sz w:val="20"/>
                <w:szCs w:val="20"/>
              </w:rPr>
              <w:t xml:space="preserve">    "requester": {</w:t>
            </w:r>
          </w:p>
          <w:p w:rsidRPr="00200D29" w:rsidR="00471C9E" w:rsidP="00310808" w:rsidRDefault="00471C9E" w14:paraId="1B3756CF" w14:textId="77777777">
            <w:pPr>
              <w:spacing w:after="0"/>
              <w:rPr>
                <w:rFonts w:ascii="Consolas" w:hAnsi="Consolas"/>
                <w:sz w:val="20"/>
                <w:szCs w:val="20"/>
              </w:rPr>
            </w:pPr>
            <w:r w:rsidRPr="00200D29">
              <w:rPr>
                <w:rFonts w:ascii="Consolas" w:hAnsi="Consolas"/>
                <w:sz w:val="20"/>
                <w:szCs w:val="20"/>
              </w:rPr>
              <w:t xml:space="preserve">        "reference": "https://</w:t>
            </w:r>
            <w:r>
              <w:rPr>
                <w:rFonts w:ascii="Consolas" w:hAnsi="Consolas"/>
                <w:sz w:val="20"/>
                <w:szCs w:val="20"/>
              </w:rPr>
              <w:t>api.service.nhs.uk</w:t>
            </w:r>
            <w:r w:rsidRPr="00200D29">
              <w:rPr>
                <w:rFonts w:ascii="Consolas" w:hAnsi="Consolas"/>
                <w:sz w:val="20"/>
                <w:szCs w:val="20"/>
              </w:rPr>
              <w:t>/Practitioner/832d9c68-685f-4421-ac05-cc23d5c4e619"</w:t>
            </w:r>
          </w:p>
          <w:p w:rsidRPr="00200D29" w:rsidR="00471C9E" w:rsidP="00310808" w:rsidRDefault="00471C9E" w14:paraId="350A0849"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CECA9A1" w14:textId="77777777">
            <w:pPr>
              <w:spacing w:after="0"/>
              <w:rPr>
                <w:rFonts w:ascii="Consolas" w:hAnsi="Consolas"/>
                <w:sz w:val="20"/>
                <w:szCs w:val="20"/>
              </w:rPr>
            </w:pPr>
            <w:r w:rsidRPr="00200D29">
              <w:rPr>
                <w:rFonts w:ascii="Consolas" w:hAnsi="Consolas"/>
                <w:sz w:val="20"/>
                <w:szCs w:val="20"/>
              </w:rPr>
              <w:t xml:space="preserve">    "performerType": [</w:t>
            </w:r>
          </w:p>
          <w:p w:rsidRPr="00200D29" w:rsidR="00471C9E" w:rsidP="00310808" w:rsidRDefault="00471C9E" w14:paraId="7E346428"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3AF352CF" w14:textId="77777777">
            <w:pPr>
              <w:spacing w:after="0"/>
              <w:rPr>
                <w:rFonts w:ascii="Consolas" w:hAnsi="Consolas"/>
                <w:sz w:val="20"/>
                <w:szCs w:val="20"/>
              </w:rPr>
            </w:pPr>
            <w:r w:rsidRPr="00200D29">
              <w:rPr>
                <w:rFonts w:ascii="Consolas" w:hAnsi="Consolas"/>
                <w:sz w:val="20"/>
                <w:szCs w:val="20"/>
              </w:rPr>
              <w:t xml:space="preserve">            "coding": [</w:t>
            </w:r>
          </w:p>
          <w:p w:rsidRPr="00200D29" w:rsidR="00471C9E" w:rsidP="00310808" w:rsidRDefault="00471C9E" w14:paraId="23BCA7D7"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177FB860" w14:textId="77777777">
            <w:pPr>
              <w:spacing w:after="0"/>
              <w:rPr>
                <w:rFonts w:ascii="Consolas" w:hAnsi="Consolas"/>
                <w:sz w:val="20"/>
                <w:szCs w:val="20"/>
              </w:rPr>
            </w:pPr>
            <w:r w:rsidRPr="00200D29">
              <w:rPr>
                <w:rFonts w:ascii="Consolas" w:hAnsi="Consolas"/>
                <w:sz w:val="20"/>
                <w:szCs w:val="20"/>
              </w:rPr>
              <w:t xml:space="preserve">                    "system": "http://snomed.info/sct",</w:t>
            </w:r>
          </w:p>
          <w:p w:rsidRPr="00200D29" w:rsidR="00471C9E" w:rsidP="00310808" w:rsidRDefault="00471C9E" w14:paraId="19D1097A" w14:textId="77777777">
            <w:pPr>
              <w:spacing w:after="0"/>
              <w:rPr>
                <w:rFonts w:ascii="Consolas" w:hAnsi="Consolas"/>
                <w:sz w:val="20"/>
                <w:szCs w:val="20"/>
              </w:rPr>
            </w:pPr>
            <w:r w:rsidRPr="00200D29">
              <w:rPr>
                <w:rFonts w:ascii="Consolas" w:hAnsi="Consolas"/>
                <w:sz w:val="20"/>
                <w:szCs w:val="20"/>
              </w:rPr>
              <w:t xml:space="preserve">                    "code": "159282002",</w:t>
            </w:r>
          </w:p>
          <w:p w:rsidRPr="00200D29" w:rsidR="00471C9E" w:rsidP="00310808" w:rsidRDefault="00471C9E" w14:paraId="0365558E" w14:textId="77777777">
            <w:pPr>
              <w:spacing w:after="0"/>
              <w:rPr>
                <w:rFonts w:ascii="Consolas" w:hAnsi="Consolas"/>
                <w:sz w:val="20"/>
                <w:szCs w:val="20"/>
              </w:rPr>
            </w:pPr>
            <w:r w:rsidRPr="00200D29">
              <w:rPr>
                <w:rFonts w:ascii="Consolas" w:hAnsi="Consolas"/>
                <w:sz w:val="20"/>
                <w:szCs w:val="20"/>
              </w:rPr>
              <w:t xml:space="preserve">                    "display": "Laboratory technician (occupation)"</w:t>
            </w:r>
          </w:p>
          <w:p w:rsidRPr="00200D29" w:rsidR="00471C9E" w:rsidP="00310808" w:rsidRDefault="00471C9E" w14:paraId="618FDFF5"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678F9CC2"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B7DA7C1"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6E995274"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AFD26F4" w14:textId="77777777">
            <w:pPr>
              <w:spacing w:after="0"/>
              <w:rPr>
                <w:rFonts w:ascii="Consolas" w:hAnsi="Consolas"/>
                <w:sz w:val="20"/>
                <w:szCs w:val="20"/>
              </w:rPr>
            </w:pPr>
            <w:r w:rsidRPr="00200D29">
              <w:rPr>
                <w:rFonts w:ascii="Consolas" w:hAnsi="Consolas"/>
                <w:sz w:val="20"/>
                <w:szCs w:val="20"/>
              </w:rPr>
              <w:t xml:space="preserve">    "owner": {</w:t>
            </w:r>
          </w:p>
          <w:p w:rsidRPr="00200D29" w:rsidR="00471C9E" w:rsidP="00310808" w:rsidRDefault="00471C9E" w14:paraId="2CCC0707" w14:textId="77777777">
            <w:pPr>
              <w:spacing w:after="0"/>
              <w:rPr>
                <w:rFonts w:ascii="Consolas" w:hAnsi="Consolas"/>
                <w:sz w:val="20"/>
                <w:szCs w:val="20"/>
              </w:rPr>
            </w:pPr>
            <w:r w:rsidRPr="00200D29">
              <w:rPr>
                <w:rFonts w:ascii="Consolas" w:hAnsi="Consolas"/>
                <w:sz w:val="20"/>
                <w:szCs w:val="20"/>
              </w:rPr>
              <w:t xml:space="preserve">        "reference": "https://</w:t>
            </w:r>
            <w:r>
              <w:rPr>
                <w:rFonts w:ascii="Consolas" w:hAnsi="Consolas"/>
                <w:sz w:val="20"/>
                <w:szCs w:val="20"/>
              </w:rPr>
              <w:t>api.service.nhs.uk</w:t>
            </w:r>
            <w:r w:rsidRPr="00200D29">
              <w:rPr>
                <w:rFonts w:ascii="Consolas" w:hAnsi="Consolas"/>
                <w:sz w:val="20"/>
                <w:szCs w:val="20"/>
              </w:rPr>
              <w:t>/Organization/1b81b2e9-d428-4cf6-8d9f-b3f3e3833430"</w:t>
            </w:r>
          </w:p>
          <w:p w:rsidRPr="00200D29" w:rsidR="00471C9E" w:rsidP="00310808" w:rsidRDefault="00471C9E" w14:paraId="2A366DB6"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51BB49D" w14:textId="77777777">
            <w:pPr>
              <w:spacing w:after="0"/>
              <w:rPr>
                <w:rFonts w:ascii="Consolas" w:hAnsi="Consolas"/>
                <w:sz w:val="20"/>
                <w:szCs w:val="20"/>
              </w:rPr>
            </w:pPr>
            <w:r w:rsidRPr="00200D29">
              <w:rPr>
                <w:rFonts w:ascii="Consolas" w:hAnsi="Consolas"/>
                <w:sz w:val="20"/>
                <w:szCs w:val="20"/>
              </w:rPr>
              <w:t xml:space="preserve">    "output": [</w:t>
            </w:r>
          </w:p>
          <w:p w:rsidRPr="00200D29" w:rsidR="00471C9E" w:rsidP="00310808" w:rsidRDefault="00471C9E" w14:paraId="12ECA82E" w14:textId="77777777">
            <w:pPr>
              <w:spacing w:after="0"/>
              <w:rPr>
                <w:rFonts w:ascii="Consolas" w:hAnsi="Consolas"/>
                <w:sz w:val="20"/>
                <w:szCs w:val="20"/>
              </w:rPr>
            </w:pPr>
            <w:r w:rsidRPr="00200D29">
              <w:rPr>
                <w:rFonts w:ascii="Consolas" w:hAnsi="Consolas"/>
                <w:sz w:val="20"/>
                <w:szCs w:val="20"/>
              </w:rPr>
              <w:lastRenderedPageBreak/>
              <w:t xml:space="preserve">        {</w:t>
            </w:r>
          </w:p>
          <w:p w:rsidRPr="00200D29" w:rsidR="00471C9E" w:rsidP="00310808" w:rsidRDefault="00471C9E" w14:paraId="1BFCA895" w14:textId="77777777">
            <w:pPr>
              <w:spacing w:after="0"/>
              <w:rPr>
                <w:rFonts w:ascii="Consolas" w:hAnsi="Consolas"/>
                <w:sz w:val="20"/>
                <w:szCs w:val="20"/>
              </w:rPr>
            </w:pPr>
            <w:r w:rsidRPr="00200D29">
              <w:rPr>
                <w:rFonts w:ascii="Consolas" w:hAnsi="Consolas"/>
                <w:sz w:val="20"/>
                <w:szCs w:val="20"/>
              </w:rPr>
              <w:t xml:space="preserve">            "type": {</w:t>
            </w:r>
          </w:p>
          <w:p w:rsidRPr="00200D29" w:rsidR="00471C9E" w:rsidP="00310808" w:rsidRDefault="00471C9E" w14:paraId="46DC14A0" w14:textId="77777777">
            <w:pPr>
              <w:spacing w:after="0"/>
              <w:rPr>
                <w:rFonts w:ascii="Consolas" w:hAnsi="Consolas"/>
                <w:sz w:val="20"/>
                <w:szCs w:val="20"/>
              </w:rPr>
            </w:pPr>
            <w:r w:rsidRPr="00200D29">
              <w:rPr>
                <w:rFonts w:ascii="Consolas" w:hAnsi="Consolas"/>
                <w:sz w:val="20"/>
                <w:szCs w:val="20"/>
              </w:rPr>
              <w:t xml:space="preserve">                "coding": [</w:t>
            </w:r>
          </w:p>
          <w:p w:rsidRPr="00200D29" w:rsidR="00471C9E" w:rsidP="00310808" w:rsidRDefault="00471C9E" w14:paraId="04101652"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7834F33F" w14:textId="77777777">
            <w:pPr>
              <w:spacing w:after="0"/>
              <w:rPr>
                <w:rFonts w:ascii="Consolas" w:hAnsi="Consolas"/>
                <w:sz w:val="20"/>
                <w:szCs w:val="20"/>
              </w:rPr>
            </w:pPr>
            <w:r w:rsidRPr="00200D29">
              <w:rPr>
                <w:rFonts w:ascii="Consolas" w:hAnsi="Consolas"/>
                <w:sz w:val="20"/>
                <w:szCs w:val="20"/>
              </w:rPr>
              <w:t xml:space="preserve">                        "system": "http://hl7.org/fhir/resource-types",</w:t>
            </w:r>
          </w:p>
          <w:p w:rsidRPr="00200D29" w:rsidR="00471C9E" w:rsidP="00310808" w:rsidRDefault="00471C9E" w14:paraId="22649F37" w14:textId="77777777">
            <w:pPr>
              <w:spacing w:after="0"/>
              <w:rPr>
                <w:rFonts w:ascii="Consolas" w:hAnsi="Consolas"/>
                <w:sz w:val="20"/>
                <w:szCs w:val="20"/>
              </w:rPr>
            </w:pPr>
            <w:r w:rsidRPr="00200D29">
              <w:rPr>
                <w:rFonts w:ascii="Consolas" w:hAnsi="Consolas"/>
                <w:sz w:val="20"/>
                <w:szCs w:val="20"/>
              </w:rPr>
              <w:t xml:space="preserve">                        "code": "DiagnosticReport",</w:t>
            </w:r>
          </w:p>
          <w:p w:rsidRPr="00200D29" w:rsidR="00471C9E" w:rsidP="00310808" w:rsidRDefault="00471C9E" w14:paraId="093CC70B" w14:textId="77777777">
            <w:pPr>
              <w:spacing w:after="0"/>
              <w:rPr>
                <w:rFonts w:ascii="Consolas" w:hAnsi="Consolas"/>
                <w:sz w:val="20"/>
                <w:szCs w:val="20"/>
              </w:rPr>
            </w:pPr>
            <w:r w:rsidRPr="00200D29">
              <w:rPr>
                <w:rFonts w:ascii="Consolas" w:hAnsi="Consolas"/>
                <w:sz w:val="20"/>
                <w:szCs w:val="20"/>
              </w:rPr>
              <w:t xml:space="preserve">                        "display": "DiagnosticReport"</w:t>
            </w:r>
          </w:p>
          <w:p w:rsidRPr="00200D29" w:rsidR="00471C9E" w:rsidP="00310808" w:rsidRDefault="00471C9E" w14:paraId="7BAC9E1A"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283A32A0"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5BB4DC3F"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44723899" w14:textId="77777777">
            <w:pPr>
              <w:spacing w:after="0"/>
              <w:rPr>
                <w:rFonts w:ascii="Consolas" w:hAnsi="Consolas"/>
                <w:sz w:val="20"/>
                <w:szCs w:val="20"/>
              </w:rPr>
            </w:pPr>
            <w:r w:rsidRPr="00200D29">
              <w:rPr>
                <w:rFonts w:ascii="Consolas" w:hAnsi="Consolas"/>
                <w:sz w:val="20"/>
                <w:szCs w:val="20"/>
              </w:rPr>
              <w:t xml:space="preserve">            "valueReference": {</w:t>
            </w:r>
          </w:p>
          <w:p w:rsidRPr="00200D29" w:rsidR="00471C9E" w:rsidP="00310808" w:rsidRDefault="00471C9E" w14:paraId="6CF22C02" w14:textId="77777777">
            <w:pPr>
              <w:spacing w:after="0"/>
              <w:rPr>
                <w:rFonts w:ascii="Consolas" w:hAnsi="Consolas"/>
                <w:sz w:val="20"/>
                <w:szCs w:val="20"/>
              </w:rPr>
            </w:pPr>
            <w:r w:rsidRPr="00200D29">
              <w:rPr>
                <w:rFonts w:ascii="Consolas" w:hAnsi="Consolas"/>
                <w:sz w:val="20"/>
                <w:szCs w:val="20"/>
              </w:rPr>
              <w:t xml:space="preserve">                "reference": "https://</w:t>
            </w:r>
            <w:r>
              <w:rPr>
                <w:rFonts w:ascii="Consolas" w:hAnsi="Consolas"/>
                <w:sz w:val="20"/>
                <w:szCs w:val="20"/>
              </w:rPr>
              <w:t>api.service.nhs.uk</w:t>
            </w:r>
            <w:r w:rsidRPr="00200D29">
              <w:rPr>
                <w:rFonts w:ascii="Consolas" w:hAnsi="Consolas"/>
                <w:sz w:val="20"/>
                <w:szCs w:val="20"/>
              </w:rPr>
              <w:t>/DiagnosticReport/c52c80dc-d553-4f94-9461-2a69b765fa7e"</w:t>
            </w:r>
          </w:p>
          <w:p w:rsidRPr="00200D29" w:rsidR="00471C9E" w:rsidP="00310808" w:rsidRDefault="00471C9E" w14:paraId="218F2E2F"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0CEB7275"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3F929A84" w14:textId="77777777">
            <w:pPr>
              <w:spacing w:after="0"/>
              <w:rPr>
                <w:rFonts w:ascii="Consolas" w:hAnsi="Consolas"/>
                <w:sz w:val="20"/>
                <w:szCs w:val="20"/>
              </w:rPr>
            </w:pPr>
            <w:r w:rsidRPr="00200D29">
              <w:rPr>
                <w:rFonts w:ascii="Consolas" w:hAnsi="Consolas"/>
                <w:sz w:val="20"/>
                <w:szCs w:val="20"/>
              </w:rPr>
              <w:t xml:space="preserve">    ],</w:t>
            </w:r>
          </w:p>
          <w:p w:rsidRPr="00200D29" w:rsidR="00471C9E" w:rsidP="00310808" w:rsidRDefault="00471C9E" w14:paraId="763E93A4" w14:textId="77777777">
            <w:pPr>
              <w:spacing w:after="0"/>
              <w:rPr>
                <w:rFonts w:ascii="Consolas" w:hAnsi="Consolas"/>
                <w:sz w:val="20"/>
                <w:szCs w:val="20"/>
              </w:rPr>
            </w:pPr>
            <w:r w:rsidRPr="00200D29">
              <w:rPr>
                <w:rFonts w:ascii="Consolas" w:hAnsi="Consolas"/>
                <w:sz w:val="20"/>
                <w:szCs w:val="20"/>
              </w:rPr>
              <w:t xml:space="preserve">    "meta": {</w:t>
            </w:r>
          </w:p>
          <w:p w:rsidRPr="00200D29" w:rsidR="00471C9E" w:rsidP="00310808" w:rsidRDefault="00471C9E" w14:paraId="59B2E4AD" w14:textId="77777777">
            <w:pPr>
              <w:spacing w:after="0"/>
              <w:rPr>
                <w:rFonts w:ascii="Consolas" w:hAnsi="Consolas"/>
                <w:sz w:val="20"/>
                <w:szCs w:val="20"/>
              </w:rPr>
            </w:pPr>
            <w:r w:rsidRPr="00200D29">
              <w:rPr>
                <w:rFonts w:ascii="Consolas" w:hAnsi="Consolas"/>
                <w:sz w:val="20"/>
                <w:szCs w:val="20"/>
              </w:rPr>
              <w:t xml:space="preserve">        "versionId": "cacf28af-d71e-4a97-aa83-225418d9f6e1",</w:t>
            </w:r>
          </w:p>
          <w:p w:rsidRPr="00200D29" w:rsidR="00471C9E" w:rsidP="00310808" w:rsidRDefault="00471C9E" w14:paraId="3EFBA27B" w14:textId="77777777">
            <w:pPr>
              <w:spacing w:after="0"/>
              <w:rPr>
                <w:rFonts w:ascii="Consolas" w:hAnsi="Consolas"/>
                <w:sz w:val="20"/>
                <w:szCs w:val="20"/>
              </w:rPr>
            </w:pPr>
            <w:r w:rsidRPr="00200D29">
              <w:rPr>
                <w:rFonts w:ascii="Consolas" w:hAnsi="Consolas"/>
                <w:sz w:val="20"/>
                <w:szCs w:val="20"/>
              </w:rPr>
              <w:t xml:space="preserve">        "lastUpdated": "2022-08-02T16:26:57.322+00:00"</w:t>
            </w:r>
          </w:p>
          <w:p w:rsidRPr="00200D29" w:rsidR="00471C9E" w:rsidP="00310808" w:rsidRDefault="00471C9E" w14:paraId="56951629" w14:textId="77777777">
            <w:pPr>
              <w:spacing w:after="0"/>
              <w:rPr>
                <w:rFonts w:ascii="Consolas" w:hAnsi="Consolas"/>
                <w:sz w:val="20"/>
                <w:szCs w:val="20"/>
              </w:rPr>
            </w:pPr>
            <w:r w:rsidRPr="00200D29">
              <w:rPr>
                <w:rFonts w:ascii="Consolas" w:hAnsi="Consolas"/>
                <w:sz w:val="20"/>
                <w:szCs w:val="20"/>
              </w:rPr>
              <w:t xml:space="preserve">    }</w:t>
            </w:r>
          </w:p>
          <w:p w:rsidRPr="00BC3053" w:rsidR="00471C9E" w:rsidP="00310808" w:rsidRDefault="00471C9E" w14:paraId="307FF5B1" w14:textId="77777777">
            <w:pPr>
              <w:rPr>
                <w:rFonts w:ascii="Consolas" w:hAnsi="Consolas"/>
                <w:color w:val="auto"/>
                <w:sz w:val="20"/>
                <w:szCs w:val="20"/>
              </w:rPr>
            </w:pPr>
            <w:r w:rsidRPr="00200D29">
              <w:rPr>
                <w:rFonts w:ascii="Consolas" w:hAnsi="Consolas"/>
                <w:sz w:val="20"/>
                <w:szCs w:val="20"/>
              </w:rPr>
              <w:t>}</w:t>
            </w:r>
          </w:p>
        </w:tc>
      </w:tr>
    </w:tbl>
    <w:p w:rsidRPr="00A71A99" w:rsidR="00471C9E" w:rsidP="00471C9E" w:rsidRDefault="00471C9E" w14:paraId="2651E6C3" w14:textId="77777777"/>
    <w:p w:rsidR="00471C9E" w:rsidP="00471C9E" w:rsidRDefault="00471C9E" w14:paraId="2F0E9837" w14:textId="77777777">
      <w:pPr>
        <w:pStyle w:val="Heading2"/>
        <w:numPr>
          <w:ilvl w:val="0"/>
          <w:numId w:val="15"/>
        </w:numPr>
        <w:tabs>
          <w:tab w:val="num" w:pos="432"/>
        </w:tabs>
        <w:ind w:left="432" w:hanging="432"/>
      </w:pPr>
      <w:bookmarkStart w:name="_Toc110355019" w:id="81"/>
      <w:bookmarkStart w:name="_Toc110355627" w:id="82"/>
      <w:r>
        <w:t>Notification of Diagnostic Report</w:t>
      </w:r>
      <w:bookmarkEnd w:id="81"/>
      <w:bookmarkEnd w:id="82"/>
    </w:p>
    <w:p w:rsidR="00471C9E" w:rsidP="00471C9E" w:rsidRDefault="00471C9E" w14:paraId="5DF2337F" w14:textId="77777777">
      <w:pPr>
        <w:pStyle w:val="Heading3"/>
        <w:numPr>
          <w:ilvl w:val="0"/>
          <w:numId w:val="0"/>
        </w:numPr>
        <w:ind w:left="960" w:hanging="960"/>
      </w:pPr>
      <w:bookmarkStart w:name="_Toc110355020" w:id="83"/>
      <w:r>
        <w:t>Request</w:t>
      </w:r>
      <w:bookmarkEnd w:id="83"/>
    </w:p>
    <w:tbl>
      <w:tblPr>
        <w:tblStyle w:val="TableGrid"/>
        <w:tblW w:w="0" w:type="auto"/>
        <w:tblLook w:val="04A0" w:firstRow="1" w:lastRow="0" w:firstColumn="1" w:lastColumn="0" w:noHBand="0" w:noVBand="1"/>
      </w:tblPr>
      <w:tblGrid>
        <w:gridCol w:w="9016"/>
      </w:tblGrid>
      <w:tr w:rsidR="00471C9E" w:rsidTr="00310808" w14:paraId="076DC073" w14:textId="77777777">
        <w:tc>
          <w:tcPr>
            <w:tcW w:w="9016" w:type="dxa"/>
          </w:tcPr>
          <w:p w:rsidRPr="003B2933" w:rsidR="00471C9E" w:rsidP="00310808" w:rsidRDefault="00471C9E" w14:paraId="2FAE6DD9" w14:textId="77777777">
            <w:pPr>
              <w:spacing w:after="0"/>
              <w:rPr>
                <w:rFonts w:ascii="Consolas" w:hAnsi="Consolas"/>
                <w:color w:val="auto"/>
                <w:sz w:val="20"/>
                <w:szCs w:val="20"/>
              </w:rPr>
            </w:pPr>
            <w:r w:rsidRPr="003B2933">
              <w:rPr>
                <w:rFonts w:ascii="Consolas" w:hAnsi="Consolas"/>
                <w:color w:val="auto"/>
                <w:sz w:val="20"/>
                <w:szCs w:val="20"/>
              </w:rPr>
              <w:t>POST /</w:t>
            </w:r>
            <w:r>
              <w:rPr>
                <w:rFonts w:ascii="Consolas" w:hAnsi="Consolas"/>
                <w:sz w:val="20"/>
                <w:szCs w:val="20"/>
              </w:rPr>
              <w:t>ehr/fhir</w:t>
            </w:r>
            <w:r w:rsidRPr="003B2933">
              <w:rPr>
                <w:rFonts w:ascii="Consolas" w:hAnsi="Consolas"/>
                <w:color w:val="auto"/>
                <w:sz w:val="20"/>
                <w:szCs w:val="20"/>
              </w:rPr>
              <w:t xml:space="preserve"> HTTP/1.1</w:t>
            </w:r>
          </w:p>
          <w:p w:rsidRPr="003B2933" w:rsidR="00471C9E" w:rsidP="00310808" w:rsidRDefault="00471C9E" w14:paraId="51B8E816" w14:textId="77777777">
            <w:pPr>
              <w:spacing w:after="0"/>
              <w:rPr>
                <w:rFonts w:ascii="Consolas" w:hAnsi="Consolas"/>
                <w:color w:val="auto"/>
                <w:sz w:val="20"/>
                <w:szCs w:val="20"/>
              </w:rPr>
            </w:pPr>
            <w:r w:rsidRPr="003B2933">
              <w:rPr>
                <w:rFonts w:ascii="Consolas" w:hAnsi="Consolas"/>
                <w:color w:val="auto"/>
                <w:sz w:val="20"/>
                <w:szCs w:val="20"/>
              </w:rPr>
              <w:t xml:space="preserve">Host: </w:t>
            </w:r>
            <w:r w:rsidRPr="00563F48">
              <w:rPr>
                <w:rFonts w:ascii="Consolas" w:hAnsi="Consolas"/>
                <w:sz w:val="20"/>
                <w:szCs w:val="20"/>
              </w:rPr>
              <w:t>www.christie.nhs.uk</w:t>
            </w:r>
          </w:p>
          <w:p w:rsidRPr="003B2933" w:rsidR="00471C9E" w:rsidP="00310808" w:rsidRDefault="00471C9E" w14:paraId="3DAC6E0E" w14:textId="77777777">
            <w:pPr>
              <w:spacing w:after="0"/>
              <w:rPr>
                <w:rFonts w:ascii="Consolas" w:hAnsi="Consolas"/>
                <w:color w:val="auto"/>
                <w:sz w:val="20"/>
                <w:szCs w:val="20"/>
              </w:rPr>
            </w:pPr>
            <w:r w:rsidRPr="003B2933">
              <w:rPr>
                <w:rFonts w:ascii="Consolas" w:hAnsi="Consolas"/>
                <w:color w:val="auto"/>
                <w:sz w:val="20"/>
                <w:szCs w:val="20"/>
              </w:rPr>
              <w:t>Content-Type: application/</w:t>
            </w:r>
            <w:r>
              <w:rPr>
                <w:rFonts w:ascii="Consolas" w:hAnsi="Consolas"/>
                <w:sz w:val="20"/>
                <w:szCs w:val="20"/>
              </w:rPr>
              <w:t>fhir+</w:t>
            </w:r>
            <w:r w:rsidRPr="003B2933">
              <w:rPr>
                <w:rFonts w:ascii="Consolas" w:hAnsi="Consolas"/>
                <w:color w:val="auto"/>
                <w:sz w:val="20"/>
                <w:szCs w:val="20"/>
              </w:rPr>
              <w:t>json</w:t>
            </w:r>
          </w:p>
          <w:p w:rsidRPr="009A172C" w:rsidR="00471C9E" w:rsidP="00310808" w:rsidRDefault="00471C9E" w14:paraId="1B06F5AA" w14:textId="77777777">
            <w:pPr>
              <w:rPr>
                <w:rFonts w:ascii="Consolas" w:hAnsi="Consolas" w:eastAsiaTheme="minorHAnsi" w:cstheme="minorBidi"/>
                <w:sz w:val="20"/>
                <w:szCs w:val="20"/>
              </w:rPr>
            </w:pPr>
            <w:r w:rsidRPr="003B2933">
              <w:rPr>
                <w:rFonts w:ascii="Consolas" w:hAnsi="Consolas"/>
                <w:color w:val="auto"/>
                <w:sz w:val="20"/>
                <w:szCs w:val="20"/>
              </w:rPr>
              <w:t>Content-Length: 60</w:t>
            </w:r>
            <w:r>
              <w:rPr>
                <w:rFonts w:ascii="Consolas" w:hAnsi="Consolas"/>
                <w:sz w:val="20"/>
                <w:szCs w:val="20"/>
              </w:rPr>
              <w:t>362</w:t>
            </w:r>
          </w:p>
          <w:p w:rsidR="00471C9E" w:rsidP="00310808" w:rsidRDefault="00471C9E" w14:paraId="750B47C8" w14:textId="77777777">
            <w:pPr>
              <w:shd w:val="clear" w:color="auto" w:fill="FFFFFE"/>
              <w:spacing w:line="270" w:lineRule="atLeast"/>
              <w:rPr>
                <w:rFonts w:ascii="Consolas" w:hAnsi="Consolas" w:cs="Courier New"/>
                <w:sz w:val="20"/>
                <w:szCs w:val="20"/>
                <w:lang w:eastAsia="en-GB"/>
              </w:rPr>
            </w:pPr>
          </w:p>
          <w:p w:rsidRPr="002933D5" w:rsidR="00471C9E" w:rsidP="00310808" w:rsidRDefault="00471C9E" w14:paraId="4CCDB95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w:t>
            </w:r>
          </w:p>
          <w:p w:rsidRPr="002933D5" w:rsidR="00471C9E" w:rsidP="00310808" w:rsidRDefault="00471C9E" w14:paraId="0B4D32C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"resourceType": "DiagnosticReport",</w:t>
            </w:r>
          </w:p>
          <w:p w:rsidRPr="002933D5" w:rsidR="00471C9E" w:rsidP="00310808" w:rsidRDefault="00471C9E" w14:paraId="2BA1B7C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 "c52c80dc-d553-4f94-9461-2a69b765fa7e",</w:t>
            </w:r>
          </w:p>
          <w:p w:rsidRPr="002933D5" w:rsidR="00471C9E" w:rsidP="00310808" w:rsidRDefault="00471C9E" w14:paraId="76147C6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"meta": {</w:t>
            </w:r>
          </w:p>
          <w:p w:rsidRPr="002933D5" w:rsidR="00471C9E" w:rsidP="00310808" w:rsidRDefault="00471C9E" w14:paraId="0AF541D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"profile": [</w:t>
            </w:r>
          </w:p>
          <w:p w:rsidRPr="002933D5" w:rsidR="00471C9E" w:rsidP="00310808" w:rsidRDefault="00471C9E" w14:paraId="7DEC182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"https://fhir.hl7.org.uk/StructureDefinition/UKCore-DiagnosticReport"</w:t>
            </w:r>
          </w:p>
          <w:p w:rsidRPr="002933D5" w:rsidR="00471C9E" w:rsidP="00310808" w:rsidRDefault="00471C9E" w14:paraId="6567160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EC4518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"versionId": "ca635b24-de18-4fcd-8a60-2c22e798b9f8",</w:t>
            </w:r>
          </w:p>
          <w:p w:rsidRPr="002933D5" w:rsidR="00471C9E" w:rsidP="00310808" w:rsidRDefault="00471C9E" w14:paraId="0C7852C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"lastUpdated": "2022-08-02T14:51:46.939+00:00"</w:t>
            </w:r>
          </w:p>
          <w:p w:rsidRPr="002933D5" w:rsidR="00471C9E" w:rsidP="00310808" w:rsidRDefault="00471C9E" w14:paraId="7F0B7E1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6F2341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"text": {</w:t>
            </w:r>
          </w:p>
          <w:p w:rsidRPr="002933D5" w:rsidR="00471C9E" w:rsidP="00310808" w:rsidRDefault="00471C9E" w14:paraId="44C5457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"status": "generated",</w:t>
            </w:r>
          </w:p>
          <w:p w:rsidRPr="002933D5" w:rsidR="00471C9E" w:rsidP="00310808" w:rsidRDefault="00471C9E" w14:paraId="5F071B2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UKCore-DiagnosticReport-MichaelJonesReport-Example&amp;quot; &lt;/p&gt;&lt;/div&gt;&lt;/div&gt;"</w:t>
            </w:r>
          </w:p>
          <w:p w:rsidRPr="002933D5" w:rsidR="00471C9E" w:rsidP="00310808" w:rsidRDefault="00471C9E" w14:paraId="2EAAA6F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3D3A00D"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"identifier": [</w:t>
            </w:r>
          </w:p>
          <w:p w:rsidRPr="002933D5" w:rsidR="00471C9E" w:rsidP="00310808" w:rsidRDefault="00471C9E" w14:paraId="48B0028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lastRenderedPageBreak/>
              <w:t>        {</w:t>
            </w:r>
          </w:p>
          <w:p w:rsidRPr="002933D5" w:rsidR="00471C9E" w:rsidP="00310808" w:rsidRDefault="00471C9E" w14:paraId="235D5C1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"https://mft.nhs.uk/nwglh/lims",</w:t>
            </w:r>
          </w:p>
          <w:p w:rsidRPr="002933D5" w:rsidR="00471C9E" w:rsidP="00310808" w:rsidRDefault="00471C9E" w14:paraId="4FA2CBE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"value": "DPYDGenomicReport",</w:t>
            </w:r>
          </w:p>
          <w:p w:rsidRPr="002933D5" w:rsidR="00471C9E" w:rsidP="00310808" w:rsidRDefault="00471C9E" w14:paraId="337525D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"assigner": {</w:t>
            </w:r>
          </w:p>
          <w:p w:rsidRPr="002933D5" w:rsidR="00471C9E" w:rsidP="00310808" w:rsidRDefault="00471C9E" w14:paraId="3038DF6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/Organization/1b81b2e9-d428-4cf6-8d9f-b3f3e3833430"</w:t>
            </w:r>
          </w:p>
          <w:p w:rsidRPr="002933D5" w:rsidR="00471C9E" w:rsidP="00310808" w:rsidRDefault="00471C9E" w14:paraId="10DE49E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AC60F9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B4FEFB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24AB0DC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"basedOn": [</w:t>
            </w:r>
          </w:p>
          <w:p w:rsidRPr="002933D5" w:rsidR="00471C9E" w:rsidP="00310808" w:rsidRDefault="00471C9E" w14:paraId="513B5E4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D9CE0B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/ServiceRequest/7f70bb0c-5792-46d4-bbfd-c48cbcd3895b"</w:t>
            </w:r>
          </w:p>
          <w:p w:rsidRPr="002933D5" w:rsidR="00471C9E" w:rsidP="00310808" w:rsidRDefault="00471C9E" w14:paraId="3665062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CA8BE0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08F32E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"status": "final",</w:t>
            </w:r>
          </w:p>
          <w:p w:rsidRPr="002933D5" w:rsidR="00471C9E" w:rsidP="00310808" w:rsidRDefault="00471C9E" w14:paraId="20A0239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"category": [</w:t>
            </w:r>
          </w:p>
          <w:p w:rsidRPr="002933D5" w:rsidR="00471C9E" w:rsidP="00310808" w:rsidRDefault="00471C9E" w14:paraId="3A81BAE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DED385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30965EE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3C4B2B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"http://terminology.hl7.org/CodeSystem/v2-0074",</w:t>
            </w:r>
          </w:p>
          <w:p w:rsidRPr="002933D5" w:rsidR="00471C9E" w:rsidP="00310808" w:rsidRDefault="00471C9E" w14:paraId="7C080F2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"LAB",</w:t>
            </w:r>
          </w:p>
          <w:p w:rsidRPr="002933D5" w:rsidR="00471C9E" w:rsidP="00310808" w:rsidRDefault="00471C9E" w14:paraId="5C3A701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"Laboratory"</w:t>
            </w:r>
          </w:p>
          <w:p w:rsidRPr="002933D5" w:rsidR="00471C9E" w:rsidP="00310808" w:rsidRDefault="00471C9E" w14:paraId="48EACDE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2E96BC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FD7D9B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6C79B5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29F476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w:t>
            </w:r>
          </w:p>
          <w:p w:rsidRPr="002933D5" w:rsidR="00471C9E" w:rsidP="00310808" w:rsidRDefault="00471C9E" w14:paraId="3383ECE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672323C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A20179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"http://snomed.info/sct",</w:t>
            </w:r>
          </w:p>
          <w:p w:rsidRPr="002933D5" w:rsidR="00471C9E" w:rsidP="00310808" w:rsidRDefault="00471C9E" w14:paraId="4C36636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"4321000179101",</w:t>
            </w:r>
          </w:p>
          <w:p w:rsidRPr="002933D5" w:rsidR="00471C9E" w:rsidP="00310808" w:rsidRDefault="00471C9E" w14:paraId="5D8F8AC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"Hematology report (record artifact)"</w:t>
            </w:r>
          </w:p>
          <w:p w:rsidRPr="002933D5" w:rsidR="00471C9E" w:rsidP="00310808" w:rsidRDefault="00471C9E" w14:paraId="66CBEEE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897E78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69941C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07DBAE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"subject": {</w:t>
            </w:r>
          </w:p>
          <w:p w:rsidRPr="002933D5" w:rsidR="00471C9E" w:rsidP="00310808" w:rsidRDefault="00471C9E" w14:paraId="6276EAB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/Patient/f52cae9c-81eb-422c-be58-8363e72144aa"</w:t>
            </w:r>
          </w:p>
          <w:p w:rsidRPr="002933D5" w:rsidR="00471C9E" w:rsidP="00310808" w:rsidRDefault="00471C9E" w14:paraId="0716F89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74BCD1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"encounter": {</w:t>
            </w:r>
          </w:p>
          <w:p w:rsidRPr="002933D5" w:rsidR="00471C9E" w:rsidP="00310808" w:rsidRDefault="00471C9E" w14:paraId="5206C39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"Encounter/UKCore-Encounter-OncologyConsultation-Example"</w:t>
            </w:r>
          </w:p>
          <w:p w:rsidRPr="002933D5" w:rsidR="00471C9E" w:rsidP="00310808" w:rsidRDefault="00471C9E" w14:paraId="688A5D7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F30370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"issued": "2022-07-15T09:00:00Z",</w:t>
            </w:r>
          </w:p>
          <w:p w:rsidRPr="002933D5" w:rsidR="00471C9E" w:rsidP="00310808" w:rsidRDefault="00471C9E" w14:paraId="17BC0C78"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"performer": [</w:t>
            </w:r>
          </w:p>
          <w:p w:rsidRPr="002933D5" w:rsidR="00471C9E" w:rsidP="00310808" w:rsidRDefault="00471C9E" w14:paraId="243713E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7003B3F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/Organization/1b81b2e9-d428-4cf6-8d9f-b3f3e3833430"</w:t>
            </w:r>
          </w:p>
          <w:p w:rsidRPr="002933D5" w:rsidR="00471C9E" w:rsidP="00310808" w:rsidRDefault="00471C9E" w14:paraId="591B571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8E97AF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001EBBC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"resultsInterpreter": [</w:t>
            </w:r>
          </w:p>
          <w:p w:rsidRPr="002933D5" w:rsidR="00471C9E" w:rsidP="00310808" w:rsidRDefault="00471C9E" w14:paraId="3617AD8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lastRenderedPageBreak/>
              <w:t>        {</w:t>
            </w:r>
          </w:p>
          <w:p w:rsidRPr="002933D5" w:rsidR="00471C9E" w:rsidP="00310808" w:rsidRDefault="00471C9E" w14:paraId="45689F6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"identifier": {</w:t>
            </w:r>
          </w:p>
          <w:p w:rsidRPr="002933D5" w:rsidR="00471C9E" w:rsidP="00310808" w:rsidRDefault="00471C9E" w14:paraId="59B93E90"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"https://fhir.nhs.uk/Id/ods-organization-code",</w:t>
            </w:r>
          </w:p>
          <w:p w:rsidRPr="002933D5" w:rsidR="00471C9E" w:rsidP="00310808" w:rsidRDefault="00471C9E" w14:paraId="32A200F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"value": "REP"</w:t>
            </w:r>
          </w:p>
          <w:p w:rsidRPr="002933D5" w:rsidR="00471C9E" w:rsidP="00310808" w:rsidRDefault="00471C9E" w14:paraId="0C0BD7B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D5FC5C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1E340B0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D982FA3"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"specimen": [</w:t>
            </w:r>
          </w:p>
          <w:p w:rsidRPr="002933D5" w:rsidR="00471C9E" w:rsidP="00310808" w:rsidRDefault="00471C9E" w14:paraId="6268521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722EA77"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"reference": "https://</w:t>
            </w:r>
            <w:r>
              <w:rPr>
                <w:rFonts w:ascii="Consolas" w:hAnsi="Consolas" w:cs="Courier New"/>
                <w:sz w:val="20"/>
                <w:szCs w:val="20"/>
                <w:lang w:eastAsia="en-GB"/>
              </w:rPr>
              <w:t>api.service.nhs.uk</w:t>
            </w:r>
            <w:r w:rsidRPr="002933D5">
              <w:rPr>
                <w:rFonts w:ascii="Consolas" w:hAnsi="Consolas" w:cs="Courier New"/>
                <w:color w:val="auto"/>
                <w:sz w:val="20"/>
                <w:szCs w:val="20"/>
                <w:lang w:eastAsia="en-GB"/>
              </w:rPr>
              <w:t>/Specimen/e64a0757-f092-47ff-ad36-e8ff0c3b6fa1"</w:t>
            </w:r>
          </w:p>
          <w:p w:rsidRPr="002933D5" w:rsidR="00471C9E" w:rsidP="00310808" w:rsidRDefault="00471C9E" w14:paraId="7189BF74"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C82B86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DE8492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"conclusionCode": [</w:t>
            </w:r>
          </w:p>
          <w:p w:rsidRPr="002933D5" w:rsidR="00471C9E" w:rsidP="00310808" w:rsidRDefault="00471C9E" w14:paraId="634BA79F"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686A770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"coding": [</w:t>
            </w:r>
          </w:p>
          <w:p w:rsidRPr="002933D5" w:rsidR="00471C9E" w:rsidP="00310808" w:rsidRDefault="00471C9E" w14:paraId="5764E91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54FBF6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"system": "http://snomed.info/sct",</w:t>
            </w:r>
          </w:p>
          <w:p w:rsidRPr="002933D5" w:rsidR="00471C9E" w:rsidP="00310808" w:rsidRDefault="00471C9E" w14:paraId="6F6E78EE"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"code": "738542003",</w:t>
            </w:r>
          </w:p>
          <w:p w:rsidRPr="002933D5" w:rsidR="00471C9E" w:rsidP="00310808" w:rsidRDefault="00471C9E" w14:paraId="7C222A3C"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"display": "Dihydropyrimidine dehydrogenase poor metabolizer (finding)"</w:t>
            </w:r>
          </w:p>
          <w:p w:rsidRPr="002933D5" w:rsidR="00471C9E" w:rsidP="00310808" w:rsidRDefault="00471C9E" w14:paraId="45BB2FAA"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39206DF1"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2C26809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C1F9949"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43487876"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"presentedForm": [</w:t>
            </w:r>
          </w:p>
          <w:p w:rsidRPr="002933D5" w:rsidR="00471C9E" w:rsidP="00310808" w:rsidRDefault="00471C9E" w14:paraId="4E4212C5"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w:t>
            </w:r>
          </w:p>
          <w:p w:rsidRPr="002933D5" w:rsidR="00471C9E" w:rsidP="00310808" w:rsidRDefault="00471C9E" w14:paraId="57D6E97B"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"contentType": "application/pdf",</w:t>
            </w:r>
          </w:p>
          <w:p w:rsidRPr="002933D5" w:rsidR="00471C9E" w:rsidP="00310808" w:rsidRDefault="00471C9E" w14:paraId="6AC7EC52" w14:textId="77777777">
            <w:pPr>
              <w:shd w:val="clear" w:color="auto" w:fill="FFFFFE"/>
              <w:spacing w:after="0"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"language": "en-GB",</w:t>
            </w:r>
          </w:p>
          <w:p w:rsidRPr="003B2933" w:rsidR="00471C9E" w:rsidP="00310808" w:rsidRDefault="00471C9E" w14:paraId="12C2016D" w14:textId="77777777">
            <w:pPr>
              <w:shd w:val="clear" w:color="auto" w:fill="FFFFFE"/>
              <w:spacing w:line="270" w:lineRule="atLeast"/>
              <w:rPr>
                <w:rFonts w:ascii="Consolas" w:hAnsi="Consolas" w:cs="Courier New"/>
                <w:color w:val="auto"/>
                <w:sz w:val="20"/>
                <w:szCs w:val="20"/>
                <w:lang w:eastAsia="en-GB"/>
              </w:rPr>
            </w:pPr>
            <w:r w:rsidRPr="002933D5">
              <w:rPr>
                <w:rFonts w:ascii="Consolas" w:hAnsi="Consolas" w:cs="Courier New"/>
                <w:color w:val="auto"/>
                <w:sz w:val="20"/>
                <w:szCs w:val="20"/>
                <w:lang w:eastAsia="en-GB"/>
              </w:rPr>
              <w:t>            "data": "JVBERi0xLjQNJeLjz9</w:t>
            </w:r>
            <w:r w:rsidRPr="003B2933">
              <w:rPr>
                <w:rFonts w:ascii="Consolas" w:hAnsi="Consolas" w:cs="Courier New"/>
                <w:color w:val="auto"/>
                <w:sz w:val="20"/>
                <w:szCs w:val="20"/>
                <w:lang w:eastAsia="en-GB"/>
              </w:rPr>
              <w:t>&lt;&lt;DATA_TRUNCATED&gt;&gt;0KMTE2DQolJUVPRg0K",</w:t>
            </w:r>
          </w:p>
          <w:p w:rsidRPr="003B2933" w:rsidR="00471C9E" w:rsidP="00310808" w:rsidRDefault="00471C9E" w14:paraId="37BD5AFC"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"size": 539588,</w:t>
            </w:r>
          </w:p>
          <w:p w:rsidRPr="003B2933" w:rsidR="00471C9E" w:rsidP="00310808" w:rsidRDefault="00471C9E" w14:paraId="76584BB6"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"title": "Genomic Report for DPYD deficiency for Michael Jones",</w:t>
            </w:r>
          </w:p>
          <w:p w:rsidRPr="003B2933" w:rsidR="00471C9E" w:rsidP="00310808" w:rsidRDefault="00471C9E" w14:paraId="345D80FA"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"creation": "2022-07-15T09:00:00Z"</w:t>
            </w:r>
          </w:p>
          <w:p w:rsidRPr="003B2933" w:rsidR="00471C9E" w:rsidP="00310808" w:rsidRDefault="00471C9E" w14:paraId="0229B40A"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w:t>
            </w:r>
          </w:p>
          <w:p w:rsidRPr="003B2933" w:rsidR="00471C9E" w:rsidP="00310808" w:rsidRDefault="00471C9E" w14:paraId="14ECA679" w14:textId="77777777">
            <w:pPr>
              <w:shd w:val="clear" w:color="auto" w:fill="FFFFFE"/>
              <w:spacing w:after="0" w:line="270" w:lineRule="atLeast"/>
              <w:rPr>
                <w:rFonts w:ascii="Consolas" w:hAnsi="Consolas" w:cs="Courier New"/>
                <w:color w:val="auto"/>
                <w:sz w:val="20"/>
                <w:szCs w:val="20"/>
                <w:lang w:eastAsia="en-GB"/>
              </w:rPr>
            </w:pPr>
            <w:r w:rsidRPr="003B2933">
              <w:rPr>
                <w:rFonts w:ascii="Consolas" w:hAnsi="Consolas" w:cs="Courier New"/>
                <w:color w:val="auto"/>
                <w:sz w:val="20"/>
                <w:szCs w:val="20"/>
                <w:lang w:eastAsia="en-GB"/>
              </w:rPr>
              <w:t>    ]</w:t>
            </w:r>
          </w:p>
          <w:p w:rsidR="00471C9E" w:rsidP="00310808" w:rsidRDefault="00471C9E" w14:paraId="55BB2455" w14:textId="77777777">
            <w:r w:rsidRPr="003B2933">
              <w:rPr>
                <w:rFonts w:ascii="Consolas" w:hAnsi="Consolas" w:cs="Courier New"/>
                <w:color w:val="auto"/>
                <w:sz w:val="20"/>
                <w:szCs w:val="20"/>
                <w:lang w:eastAsia="en-GB"/>
              </w:rPr>
              <w:t>}</w:t>
            </w:r>
          </w:p>
        </w:tc>
      </w:tr>
    </w:tbl>
    <w:p w:rsidRPr="00A71A99" w:rsidR="00471C9E" w:rsidP="00471C9E" w:rsidRDefault="00471C9E" w14:paraId="187CC104" w14:textId="77777777"/>
    <w:p w:rsidR="00471C9E" w:rsidP="00471C9E" w:rsidRDefault="00471C9E" w14:paraId="050563A4" w14:textId="77777777">
      <w:pPr>
        <w:pStyle w:val="Heading3"/>
        <w:numPr>
          <w:ilvl w:val="0"/>
          <w:numId w:val="0"/>
        </w:numPr>
        <w:ind w:left="960" w:hanging="960"/>
      </w:pPr>
      <w:bookmarkStart w:name="_Toc110355021" w:id="84"/>
      <w:r>
        <w:t>Response</w:t>
      </w:r>
      <w:bookmarkEnd w:id="84"/>
    </w:p>
    <w:p w:rsidRPr="00533A59" w:rsidR="00471C9E" w:rsidP="00471C9E" w:rsidRDefault="00471C9E" w14:paraId="3ACC2BFF" w14:textId="77777777">
      <w:r>
        <w:t>Note: This is a response from the requester to the GMS broker and there is as yet not requirement that the response be consumed by the central proker</w:t>
      </w:r>
    </w:p>
    <w:tbl>
      <w:tblPr>
        <w:tblStyle w:val="TableGrid"/>
        <w:tblW w:w="0" w:type="auto"/>
        <w:tblLook w:val="04A0" w:firstRow="1" w:lastRow="0" w:firstColumn="1" w:lastColumn="0" w:noHBand="0" w:noVBand="1"/>
      </w:tblPr>
      <w:tblGrid>
        <w:gridCol w:w="9016"/>
      </w:tblGrid>
      <w:tr w:rsidR="00471C9E" w:rsidTr="00310808" w14:paraId="0C29EC38" w14:textId="77777777">
        <w:tc>
          <w:tcPr>
            <w:tcW w:w="9016" w:type="dxa"/>
          </w:tcPr>
          <w:p w:rsidR="00471C9E" w:rsidP="00310808" w:rsidRDefault="00471C9E" w14:paraId="45C0AFED" w14:textId="77777777">
            <w:r>
              <w:t>200 OK</w:t>
            </w:r>
          </w:p>
        </w:tc>
      </w:tr>
    </w:tbl>
    <w:p w:rsidRPr="00A71A99" w:rsidR="00471C9E" w:rsidP="00471C9E" w:rsidRDefault="00471C9E" w14:paraId="3F57E102" w14:textId="77777777"/>
    <w:p w:rsidR="00471C9E" w:rsidP="00471C9E" w:rsidRDefault="00471C9E" w14:paraId="295FDA34" w14:textId="77777777">
      <w:pPr>
        <w:pStyle w:val="Heading2"/>
        <w:numPr>
          <w:ilvl w:val="0"/>
          <w:numId w:val="15"/>
        </w:numPr>
        <w:tabs>
          <w:tab w:val="num" w:pos="432"/>
        </w:tabs>
        <w:ind w:left="432" w:hanging="432"/>
      </w:pPr>
      <w:bookmarkStart w:name="_Toc110355022" w:id="85"/>
      <w:bookmarkStart w:name="_Toc110355628" w:id="86"/>
      <w:r>
        <w:t>Final marking of Request as complete</w:t>
      </w:r>
      <w:bookmarkEnd w:id="85"/>
      <w:bookmarkEnd w:id="86"/>
    </w:p>
    <w:p w:rsidR="00471C9E" w:rsidP="00471C9E" w:rsidRDefault="00471C9E" w14:paraId="5D42B383" w14:textId="77777777">
      <w:pPr>
        <w:pStyle w:val="Heading3"/>
        <w:numPr>
          <w:ilvl w:val="0"/>
          <w:numId w:val="0"/>
        </w:numPr>
        <w:ind w:left="960" w:hanging="960"/>
      </w:pPr>
      <w:bookmarkStart w:name="_Toc110355023" w:id="87"/>
      <w:r>
        <w:t>Request</w:t>
      </w:r>
      <w:bookmarkEnd w:id="87"/>
    </w:p>
    <w:tbl>
      <w:tblPr>
        <w:tblStyle w:val="TableGrid"/>
        <w:tblW w:w="0" w:type="auto"/>
        <w:tblLook w:val="04A0" w:firstRow="1" w:lastRow="0" w:firstColumn="1" w:lastColumn="0" w:noHBand="0" w:noVBand="1"/>
      </w:tblPr>
      <w:tblGrid>
        <w:gridCol w:w="9016"/>
      </w:tblGrid>
      <w:tr w:rsidRPr="00822206" w:rsidR="00471C9E" w:rsidTr="00310808" w14:paraId="53160DB7" w14:textId="77777777">
        <w:tc>
          <w:tcPr>
            <w:tcW w:w="9016" w:type="dxa"/>
          </w:tcPr>
          <w:p w:rsidRPr="00822206" w:rsidR="00471C9E" w:rsidP="00310808" w:rsidRDefault="00471C9E" w14:paraId="62ED9263" w14:textId="77777777">
            <w:pPr>
              <w:spacing w:after="0"/>
              <w:rPr>
                <w:rFonts w:ascii="Consolas" w:hAnsi="Consolas"/>
                <w:color w:val="auto"/>
                <w:sz w:val="20"/>
                <w:szCs w:val="20"/>
              </w:rPr>
            </w:pPr>
            <w:r w:rsidRPr="00822206">
              <w:rPr>
                <w:rFonts w:ascii="Consolas" w:hAnsi="Consolas"/>
                <w:color w:val="auto"/>
                <w:sz w:val="20"/>
                <w:szCs w:val="20"/>
              </w:rPr>
              <w:t xml:space="preserve">PUT </w:t>
            </w:r>
            <w:r>
              <w:rPr>
                <w:rFonts w:ascii="Consolas" w:hAnsi="Consolas"/>
                <w:sz w:val="20"/>
                <w:szCs w:val="20"/>
              </w:rPr>
              <w:t>/GMS</w:t>
            </w:r>
            <w:r w:rsidRPr="00822206">
              <w:rPr>
                <w:rFonts w:ascii="Consolas" w:hAnsi="Consolas"/>
                <w:color w:val="auto"/>
                <w:sz w:val="20"/>
                <w:szCs w:val="20"/>
              </w:rPr>
              <w:t>/ServiceRequest/7f70bb0c-5792-46d4-bbfd-c48cbcd3895b HTTP/1.1</w:t>
            </w:r>
          </w:p>
          <w:p w:rsidRPr="00822206" w:rsidR="00471C9E" w:rsidP="00310808" w:rsidRDefault="00471C9E" w14:paraId="4F15CC16" w14:textId="77777777">
            <w:pPr>
              <w:spacing w:after="0"/>
              <w:rPr>
                <w:rFonts w:ascii="Consolas" w:hAnsi="Consolas"/>
                <w:color w:val="auto"/>
                <w:sz w:val="20"/>
                <w:szCs w:val="20"/>
              </w:rPr>
            </w:pPr>
            <w:r w:rsidRPr="00822206">
              <w:rPr>
                <w:rFonts w:ascii="Consolas" w:hAnsi="Consolas"/>
                <w:color w:val="auto"/>
                <w:sz w:val="20"/>
                <w:szCs w:val="20"/>
              </w:rPr>
              <w:t xml:space="preserve">Host: </w:t>
            </w:r>
            <w:r>
              <w:rPr>
                <w:rFonts w:ascii="Consolas" w:hAnsi="Consolas"/>
                <w:sz w:val="20"/>
                <w:szCs w:val="20"/>
              </w:rPr>
              <w:t>api.service.nhs.uk</w:t>
            </w:r>
          </w:p>
          <w:p w:rsidRPr="00822206" w:rsidR="00471C9E" w:rsidP="00310808" w:rsidRDefault="00471C9E" w14:paraId="124345F5" w14:textId="77777777">
            <w:pPr>
              <w:spacing w:after="0"/>
              <w:rPr>
                <w:rFonts w:ascii="Consolas" w:hAnsi="Consolas"/>
                <w:color w:val="auto"/>
                <w:sz w:val="20"/>
                <w:szCs w:val="20"/>
              </w:rPr>
            </w:pPr>
            <w:r w:rsidRPr="00822206">
              <w:rPr>
                <w:rFonts w:ascii="Consolas" w:hAnsi="Consolas"/>
                <w:color w:val="auto"/>
                <w:sz w:val="20"/>
                <w:szCs w:val="20"/>
              </w:rPr>
              <w:lastRenderedPageBreak/>
              <w:t>Content-Type: application/json</w:t>
            </w:r>
          </w:p>
          <w:p w:rsidRPr="00822206" w:rsidR="00471C9E" w:rsidP="00310808" w:rsidRDefault="00471C9E" w14:paraId="39DF72F0" w14:textId="77777777">
            <w:pPr>
              <w:spacing w:after="0"/>
              <w:rPr>
                <w:rFonts w:ascii="Consolas" w:hAnsi="Consolas"/>
                <w:color w:val="auto"/>
                <w:sz w:val="20"/>
                <w:szCs w:val="20"/>
              </w:rPr>
            </w:pPr>
            <w:r w:rsidRPr="00822206">
              <w:rPr>
                <w:rFonts w:ascii="Consolas" w:hAnsi="Consolas"/>
                <w:color w:val="auto"/>
                <w:sz w:val="20"/>
                <w:szCs w:val="20"/>
              </w:rPr>
              <w:t>Content-Length: 2472</w:t>
            </w:r>
          </w:p>
          <w:p w:rsidRPr="00822206" w:rsidR="00471C9E" w:rsidP="00310808" w:rsidRDefault="00471C9E" w14:paraId="4C493E19" w14:textId="77777777">
            <w:pPr>
              <w:spacing w:after="0"/>
              <w:rPr>
                <w:rFonts w:ascii="Consolas" w:hAnsi="Consolas"/>
                <w:color w:val="auto"/>
                <w:sz w:val="20"/>
                <w:szCs w:val="20"/>
              </w:rPr>
            </w:pPr>
          </w:p>
          <w:p w:rsidRPr="00822206" w:rsidR="00471C9E" w:rsidP="00310808" w:rsidRDefault="00471C9E" w14:paraId="30E027EA" w14:textId="77777777">
            <w:pPr>
              <w:spacing w:after="0"/>
              <w:rPr>
                <w:rFonts w:ascii="Consolas" w:hAnsi="Consolas"/>
                <w:color w:val="auto"/>
                <w:sz w:val="20"/>
                <w:szCs w:val="20"/>
              </w:rPr>
            </w:pPr>
            <w:r w:rsidRPr="00822206">
              <w:rPr>
                <w:rFonts w:ascii="Consolas" w:hAnsi="Consolas"/>
                <w:color w:val="auto"/>
                <w:sz w:val="20"/>
                <w:szCs w:val="20"/>
              </w:rPr>
              <w:t>{</w:t>
            </w:r>
          </w:p>
          <w:p w:rsidRPr="00822206" w:rsidR="00471C9E" w:rsidP="00310808" w:rsidRDefault="00471C9E" w14:paraId="226805E4" w14:textId="77777777">
            <w:pPr>
              <w:spacing w:after="0"/>
              <w:rPr>
                <w:rFonts w:ascii="Consolas" w:hAnsi="Consolas"/>
                <w:color w:val="auto"/>
                <w:sz w:val="20"/>
                <w:szCs w:val="20"/>
              </w:rPr>
            </w:pPr>
            <w:r w:rsidRPr="00822206">
              <w:rPr>
                <w:rFonts w:ascii="Consolas" w:hAnsi="Consolas"/>
                <w:color w:val="auto"/>
                <w:sz w:val="20"/>
                <w:szCs w:val="20"/>
              </w:rPr>
              <w:t xml:space="preserve">    "resourceType": "ServiceRequest",</w:t>
            </w:r>
          </w:p>
          <w:p w:rsidRPr="00822206" w:rsidR="00471C9E" w:rsidP="00310808" w:rsidRDefault="00471C9E" w14:paraId="0BB6B30E" w14:textId="77777777">
            <w:pPr>
              <w:spacing w:after="0"/>
              <w:rPr>
                <w:rFonts w:ascii="Consolas" w:hAnsi="Consolas"/>
                <w:color w:val="auto"/>
                <w:sz w:val="20"/>
                <w:szCs w:val="20"/>
              </w:rPr>
            </w:pPr>
            <w:r w:rsidRPr="00822206">
              <w:rPr>
                <w:rFonts w:ascii="Consolas" w:hAnsi="Consolas"/>
                <w:color w:val="auto"/>
                <w:sz w:val="20"/>
                <w:szCs w:val="20"/>
              </w:rPr>
              <w:t xml:space="preserve">    "id": "7f70bb0c-5792-46d4-bbfd-c48cbcd3895b",</w:t>
            </w:r>
          </w:p>
          <w:p w:rsidRPr="00822206" w:rsidR="00471C9E" w:rsidP="00310808" w:rsidRDefault="00471C9E" w14:paraId="7AFFCE8A" w14:textId="77777777">
            <w:pPr>
              <w:spacing w:after="0"/>
              <w:rPr>
                <w:rFonts w:ascii="Consolas" w:hAnsi="Consolas"/>
                <w:color w:val="auto"/>
                <w:sz w:val="20"/>
                <w:szCs w:val="20"/>
              </w:rPr>
            </w:pPr>
            <w:r w:rsidRPr="00822206">
              <w:rPr>
                <w:rFonts w:ascii="Consolas" w:hAnsi="Consolas"/>
                <w:color w:val="auto"/>
                <w:sz w:val="20"/>
                <w:szCs w:val="20"/>
              </w:rPr>
              <w:t xml:space="preserve">    "text": {</w:t>
            </w:r>
          </w:p>
          <w:p w:rsidRPr="00822206" w:rsidR="00471C9E" w:rsidP="00310808" w:rsidRDefault="00471C9E" w14:paraId="42A375A6" w14:textId="77777777">
            <w:pPr>
              <w:spacing w:after="0"/>
              <w:rPr>
                <w:rFonts w:ascii="Consolas" w:hAnsi="Consolas"/>
                <w:color w:val="auto"/>
                <w:sz w:val="20"/>
                <w:szCs w:val="20"/>
              </w:rPr>
            </w:pPr>
            <w:r w:rsidRPr="00822206">
              <w:rPr>
                <w:rFonts w:ascii="Consolas" w:hAnsi="Consolas"/>
                <w:color w:val="auto"/>
                <w:sz w:val="20"/>
                <w:szCs w:val="20"/>
              </w:rPr>
              <w:t xml:space="preserve">        "status": "generated",</w:t>
            </w:r>
          </w:p>
          <w:p w:rsidRPr="00822206" w:rsidR="00471C9E" w:rsidP="00310808" w:rsidRDefault="00471C9E" w14:paraId="13E54257" w14:textId="77777777">
            <w:pPr>
              <w:spacing w:after="0"/>
              <w:rPr>
                <w:rFonts w:ascii="Consolas" w:hAnsi="Consolas"/>
                <w:color w:val="auto"/>
                <w:sz w:val="20"/>
                <w:szCs w:val="20"/>
              </w:rPr>
            </w:pPr>
            <w:r w:rsidRPr="00822206">
              <w:rPr>
                <w:rFonts w:ascii="Consolas" w:hAnsi="Consolas"/>
                <w:color w:val="auto"/>
                <w:sz w:val="20"/>
                <w:szCs w:val="20"/>
              </w:rPr>
              <w:t xml:space="preserve">        "div": "&lt;div xmlns=\"http://www.w3.org/1999/xhtml\"&gt;&lt;p&gt;&lt;b&gt;Generated Narrative&lt;/b&gt;&lt;/p&gt;&lt;div style=\"display: inline-block; background-color: #d9e0e7; padding: 6px; margin: 4px; border: 1px solid #8da1b4; border-radius: 5px; line-height: 60%\"&gt;&lt;p style=\"margin-bottom: 0px\"&gt;Resource &amp;quot; UKCore-ServiceRequest-MichaelJonesDYPDRequest-Example&amp;quot; &lt;/p&gt;&lt;/div&gt;&lt;/div&gt;"</w:t>
            </w:r>
          </w:p>
          <w:p w:rsidRPr="00822206" w:rsidR="00471C9E" w:rsidP="00310808" w:rsidRDefault="00471C9E" w14:paraId="5D2EBFB2"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57D036D" w14:textId="77777777">
            <w:pPr>
              <w:spacing w:after="0"/>
              <w:rPr>
                <w:rFonts w:ascii="Consolas" w:hAnsi="Consolas"/>
                <w:color w:val="auto"/>
                <w:sz w:val="20"/>
                <w:szCs w:val="20"/>
              </w:rPr>
            </w:pPr>
            <w:r w:rsidRPr="00822206">
              <w:rPr>
                <w:rFonts w:ascii="Consolas" w:hAnsi="Consolas"/>
                <w:color w:val="auto"/>
                <w:sz w:val="20"/>
                <w:szCs w:val="20"/>
              </w:rPr>
              <w:t xml:space="preserve">    "identifier": [</w:t>
            </w:r>
          </w:p>
          <w:p w:rsidRPr="00822206" w:rsidR="00471C9E" w:rsidP="00310808" w:rsidRDefault="00471C9E" w14:paraId="07F95ECB"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04B63E55" w14:textId="77777777">
            <w:pPr>
              <w:spacing w:after="0"/>
              <w:rPr>
                <w:rFonts w:ascii="Consolas" w:hAnsi="Consolas"/>
                <w:color w:val="auto"/>
                <w:sz w:val="20"/>
                <w:szCs w:val="20"/>
              </w:rPr>
            </w:pPr>
            <w:r w:rsidRPr="00822206">
              <w:rPr>
                <w:rFonts w:ascii="Consolas" w:hAnsi="Consolas"/>
                <w:color w:val="auto"/>
                <w:sz w:val="20"/>
                <w:szCs w:val="20"/>
              </w:rPr>
              <w:t xml:space="preserve">            "system": "https://www.christie.nhs.uk/ehr",</w:t>
            </w:r>
          </w:p>
          <w:p w:rsidRPr="00822206" w:rsidR="00471C9E" w:rsidP="00310808" w:rsidRDefault="00471C9E" w14:paraId="5E81F946" w14:textId="77777777">
            <w:pPr>
              <w:spacing w:after="0"/>
              <w:rPr>
                <w:rFonts w:ascii="Consolas" w:hAnsi="Consolas"/>
                <w:color w:val="auto"/>
                <w:sz w:val="20"/>
                <w:szCs w:val="20"/>
              </w:rPr>
            </w:pPr>
            <w:r w:rsidRPr="00822206">
              <w:rPr>
                <w:rFonts w:ascii="Consolas" w:hAnsi="Consolas"/>
                <w:color w:val="auto"/>
                <w:sz w:val="20"/>
                <w:szCs w:val="20"/>
              </w:rPr>
              <w:t xml:space="preserve">            "value": "LabOrder123456",</w:t>
            </w:r>
          </w:p>
          <w:p w:rsidRPr="00822206" w:rsidR="00471C9E" w:rsidP="00310808" w:rsidRDefault="00471C9E" w14:paraId="3B44EDB0" w14:textId="77777777">
            <w:pPr>
              <w:spacing w:after="0"/>
              <w:rPr>
                <w:rFonts w:ascii="Consolas" w:hAnsi="Consolas"/>
                <w:color w:val="auto"/>
                <w:sz w:val="20"/>
                <w:szCs w:val="20"/>
              </w:rPr>
            </w:pPr>
            <w:r w:rsidRPr="00822206">
              <w:rPr>
                <w:rFonts w:ascii="Consolas" w:hAnsi="Consolas"/>
                <w:color w:val="auto"/>
                <w:sz w:val="20"/>
                <w:szCs w:val="20"/>
              </w:rPr>
              <w:t xml:space="preserve">            "assigner":  {</w:t>
            </w:r>
          </w:p>
          <w:p w:rsidRPr="00822206" w:rsidR="00471C9E" w:rsidP="00310808" w:rsidRDefault="00471C9E" w14:paraId="5E5F4B0F" w14:textId="77777777">
            <w:pPr>
              <w:spacing w:after="0"/>
              <w:rPr>
                <w:rFonts w:ascii="Consolas" w:hAnsi="Consolas"/>
                <w:color w:val="auto"/>
                <w:sz w:val="20"/>
                <w:szCs w:val="20"/>
              </w:rPr>
            </w:pPr>
            <w:r w:rsidRPr="00822206">
              <w:rPr>
                <w:rFonts w:ascii="Consolas" w:hAnsi="Consolas"/>
                <w:color w:val="auto"/>
                <w:sz w:val="20"/>
                <w:szCs w:val="20"/>
              </w:rPr>
              <w:t xml:space="preserve">                "reference": "urn:uuid:9af435fd-4bbf-4cc6-81c6-9f2800c2c513"</w:t>
            </w:r>
          </w:p>
          <w:p w:rsidRPr="00822206" w:rsidR="00471C9E" w:rsidP="00310808" w:rsidRDefault="00471C9E" w14:paraId="08CF5B4A"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15EDDB62"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1060C9A"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401E4D28" w14:textId="77777777">
            <w:pPr>
              <w:spacing w:after="0"/>
              <w:rPr>
                <w:rFonts w:ascii="Consolas" w:hAnsi="Consolas"/>
                <w:color w:val="auto"/>
                <w:sz w:val="20"/>
                <w:szCs w:val="20"/>
              </w:rPr>
            </w:pPr>
            <w:r w:rsidRPr="00822206">
              <w:rPr>
                <w:rFonts w:ascii="Consolas" w:hAnsi="Consolas"/>
                <w:color w:val="auto"/>
                <w:sz w:val="20"/>
                <w:szCs w:val="20"/>
              </w:rPr>
              <w:t xml:space="preserve">    "instantiatesUri": [</w:t>
            </w:r>
          </w:p>
          <w:p w:rsidRPr="00822206" w:rsidR="00471C9E" w:rsidP="00310808" w:rsidRDefault="00471C9E" w14:paraId="6582CFDF" w14:textId="77777777">
            <w:pPr>
              <w:spacing w:after="0"/>
              <w:rPr>
                <w:rFonts w:ascii="Consolas" w:hAnsi="Consolas"/>
                <w:color w:val="auto"/>
                <w:sz w:val="20"/>
                <w:szCs w:val="20"/>
              </w:rPr>
            </w:pPr>
            <w:r w:rsidRPr="00822206">
              <w:rPr>
                <w:rFonts w:ascii="Consolas" w:hAnsi="Consolas"/>
                <w:color w:val="auto"/>
                <w:sz w:val="20"/>
                <w:szCs w:val="20"/>
              </w:rPr>
              <w:t xml:space="preserve">        "https://www.england.nhs.uk/wp-content/uploads/2020/11/1869-dpyd-policy-statement.pdf"</w:t>
            </w:r>
          </w:p>
          <w:p w:rsidRPr="00822206" w:rsidR="00471C9E" w:rsidP="00310808" w:rsidRDefault="00471C9E" w14:paraId="666D7DC5"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117ECDA7" w14:textId="77777777">
            <w:pPr>
              <w:spacing w:after="0"/>
              <w:rPr>
                <w:rFonts w:ascii="Consolas" w:hAnsi="Consolas"/>
                <w:color w:val="auto"/>
                <w:sz w:val="20"/>
                <w:szCs w:val="20"/>
              </w:rPr>
            </w:pPr>
            <w:r w:rsidRPr="00822206">
              <w:rPr>
                <w:rFonts w:ascii="Consolas" w:hAnsi="Consolas"/>
                <w:color w:val="auto"/>
                <w:sz w:val="20"/>
                <w:szCs w:val="20"/>
              </w:rPr>
              <w:t xml:space="preserve">    "basedOn": [</w:t>
            </w:r>
          </w:p>
          <w:p w:rsidRPr="00822206" w:rsidR="00471C9E" w:rsidP="00310808" w:rsidRDefault="00471C9E" w14:paraId="48A44666"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12DA2E0" w14:textId="77777777">
            <w:pPr>
              <w:spacing w:after="0"/>
              <w:rPr>
                <w:rFonts w:ascii="Consolas" w:hAnsi="Consolas"/>
                <w:color w:val="auto"/>
                <w:sz w:val="20"/>
                <w:szCs w:val="20"/>
              </w:rPr>
            </w:pPr>
            <w:r w:rsidRPr="00822206">
              <w:rPr>
                <w:rFonts w:ascii="Consolas" w:hAnsi="Consolas"/>
                <w:color w:val="auto"/>
                <w:sz w:val="20"/>
                <w:szCs w:val="20"/>
              </w:rPr>
              <w:t xml:space="preserve">            "display": "UKCore-CarePlan-PancreaticCancerPlan-Example"</w:t>
            </w:r>
          </w:p>
          <w:p w:rsidRPr="00822206" w:rsidR="00471C9E" w:rsidP="00310808" w:rsidRDefault="00471C9E" w14:paraId="2ECE53D4"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3C72A76F"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158E28BD" w14:textId="77777777">
            <w:pPr>
              <w:spacing w:after="0"/>
              <w:rPr>
                <w:rFonts w:ascii="Consolas" w:hAnsi="Consolas"/>
                <w:color w:val="auto"/>
                <w:sz w:val="20"/>
                <w:szCs w:val="20"/>
              </w:rPr>
            </w:pPr>
            <w:r w:rsidRPr="00822206">
              <w:rPr>
                <w:rFonts w:ascii="Consolas" w:hAnsi="Consolas"/>
                <w:color w:val="auto"/>
                <w:sz w:val="20"/>
                <w:szCs w:val="20"/>
              </w:rPr>
              <w:t xml:space="preserve">    "status": "completed",</w:t>
            </w:r>
          </w:p>
          <w:p w:rsidRPr="00822206" w:rsidR="00471C9E" w:rsidP="00310808" w:rsidRDefault="00471C9E" w14:paraId="09BDA538" w14:textId="77777777">
            <w:pPr>
              <w:spacing w:after="0"/>
              <w:rPr>
                <w:rFonts w:ascii="Consolas" w:hAnsi="Consolas"/>
                <w:color w:val="auto"/>
                <w:sz w:val="20"/>
                <w:szCs w:val="20"/>
              </w:rPr>
            </w:pPr>
            <w:r w:rsidRPr="00822206">
              <w:rPr>
                <w:rFonts w:ascii="Consolas" w:hAnsi="Consolas"/>
                <w:color w:val="auto"/>
                <w:sz w:val="20"/>
                <w:szCs w:val="20"/>
              </w:rPr>
              <w:t xml:space="preserve">    "intent": "order",</w:t>
            </w:r>
          </w:p>
          <w:p w:rsidRPr="00822206" w:rsidR="00471C9E" w:rsidP="00310808" w:rsidRDefault="00471C9E" w14:paraId="4B77FE8E" w14:textId="77777777">
            <w:pPr>
              <w:spacing w:after="0"/>
              <w:rPr>
                <w:rFonts w:ascii="Consolas" w:hAnsi="Consolas"/>
                <w:color w:val="auto"/>
                <w:sz w:val="20"/>
                <w:szCs w:val="20"/>
              </w:rPr>
            </w:pPr>
            <w:r w:rsidRPr="00822206">
              <w:rPr>
                <w:rFonts w:ascii="Consolas" w:hAnsi="Consolas"/>
                <w:color w:val="auto"/>
                <w:sz w:val="20"/>
                <w:szCs w:val="20"/>
              </w:rPr>
              <w:t xml:space="preserve">    "category": [</w:t>
            </w:r>
          </w:p>
          <w:p w:rsidRPr="00822206" w:rsidR="00471C9E" w:rsidP="00310808" w:rsidRDefault="00471C9E" w14:paraId="556D63AD" w14:textId="77777777">
            <w:pPr>
              <w:spacing w:after="0"/>
              <w:rPr>
                <w:rFonts w:ascii="Consolas" w:hAnsi="Consolas"/>
                <w:color w:val="auto"/>
                <w:sz w:val="20"/>
                <w:szCs w:val="20"/>
              </w:rPr>
            </w:pPr>
            <w:r w:rsidRPr="00822206">
              <w:rPr>
                <w:rFonts w:ascii="Consolas" w:hAnsi="Consolas"/>
                <w:color w:val="auto"/>
                <w:sz w:val="20"/>
                <w:szCs w:val="20"/>
              </w:rPr>
              <w:t xml:space="preserve">        { </w:t>
            </w:r>
          </w:p>
          <w:p w:rsidRPr="00822206" w:rsidR="00471C9E" w:rsidP="00310808" w:rsidRDefault="00471C9E" w14:paraId="6095D8BC" w14:textId="77777777">
            <w:pPr>
              <w:spacing w:after="0"/>
              <w:rPr>
                <w:rFonts w:ascii="Consolas" w:hAnsi="Consolas"/>
                <w:color w:val="auto"/>
                <w:sz w:val="20"/>
                <w:szCs w:val="20"/>
              </w:rPr>
            </w:pPr>
            <w:r w:rsidRPr="00822206">
              <w:rPr>
                <w:rFonts w:ascii="Consolas" w:hAnsi="Consolas"/>
                <w:color w:val="auto"/>
                <w:sz w:val="20"/>
                <w:szCs w:val="20"/>
              </w:rPr>
              <w:t xml:space="preserve">            "coding": [</w:t>
            </w:r>
          </w:p>
          <w:p w:rsidRPr="00822206" w:rsidR="00471C9E" w:rsidP="00310808" w:rsidRDefault="00471C9E" w14:paraId="6FA88BEC" w14:textId="77777777">
            <w:pPr>
              <w:spacing w:after="0"/>
              <w:rPr>
                <w:rFonts w:ascii="Consolas" w:hAnsi="Consolas"/>
                <w:color w:val="auto"/>
                <w:sz w:val="20"/>
                <w:szCs w:val="20"/>
              </w:rPr>
            </w:pPr>
            <w:r w:rsidRPr="00822206">
              <w:rPr>
                <w:rFonts w:ascii="Consolas" w:hAnsi="Consolas"/>
                <w:color w:val="auto"/>
                <w:sz w:val="20"/>
                <w:szCs w:val="20"/>
              </w:rPr>
              <w:t xml:space="preserve">                { </w:t>
            </w:r>
          </w:p>
          <w:p w:rsidRPr="00822206" w:rsidR="00471C9E" w:rsidP="00310808" w:rsidRDefault="00471C9E" w14:paraId="300CBE98" w14:textId="77777777">
            <w:pPr>
              <w:spacing w:after="0"/>
              <w:rPr>
                <w:rFonts w:ascii="Consolas" w:hAnsi="Consolas"/>
                <w:color w:val="auto"/>
                <w:sz w:val="20"/>
                <w:szCs w:val="20"/>
              </w:rPr>
            </w:pPr>
            <w:r w:rsidRPr="00822206">
              <w:rPr>
                <w:rFonts w:ascii="Consolas" w:hAnsi="Consolas"/>
                <w:color w:val="auto"/>
                <w:sz w:val="20"/>
                <w:szCs w:val="20"/>
              </w:rPr>
              <w:t xml:space="preserve">                    "system": "http://snomed.info/sct", </w:t>
            </w:r>
          </w:p>
          <w:p w:rsidRPr="00822206" w:rsidR="00471C9E" w:rsidP="00310808" w:rsidRDefault="00471C9E" w14:paraId="73F88962" w14:textId="77777777">
            <w:pPr>
              <w:spacing w:after="0"/>
              <w:rPr>
                <w:rFonts w:ascii="Consolas" w:hAnsi="Consolas"/>
                <w:color w:val="auto"/>
                <w:sz w:val="20"/>
                <w:szCs w:val="20"/>
              </w:rPr>
            </w:pPr>
            <w:r w:rsidRPr="00822206">
              <w:rPr>
                <w:rFonts w:ascii="Consolas" w:hAnsi="Consolas"/>
                <w:color w:val="auto"/>
                <w:sz w:val="20"/>
                <w:szCs w:val="20"/>
              </w:rPr>
              <w:t xml:space="preserve">                    "code": "108252007", </w:t>
            </w:r>
          </w:p>
          <w:p w:rsidRPr="00822206" w:rsidR="00471C9E" w:rsidP="00310808" w:rsidRDefault="00471C9E" w14:paraId="20BB6F56" w14:textId="77777777">
            <w:pPr>
              <w:spacing w:after="0"/>
              <w:rPr>
                <w:rFonts w:ascii="Consolas" w:hAnsi="Consolas"/>
                <w:color w:val="auto"/>
                <w:sz w:val="20"/>
                <w:szCs w:val="20"/>
              </w:rPr>
            </w:pPr>
            <w:r w:rsidRPr="00822206">
              <w:rPr>
                <w:rFonts w:ascii="Consolas" w:hAnsi="Consolas"/>
                <w:color w:val="auto"/>
                <w:sz w:val="20"/>
                <w:szCs w:val="20"/>
              </w:rPr>
              <w:t xml:space="preserve">                    "display": "Laboratory procedure"</w:t>
            </w:r>
          </w:p>
          <w:p w:rsidRPr="00822206" w:rsidR="00471C9E" w:rsidP="00310808" w:rsidRDefault="00471C9E" w14:paraId="51AAFE19"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27E2E657"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46AB689A"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38D8C359"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ECAFA48" w14:textId="77777777">
            <w:pPr>
              <w:spacing w:after="0"/>
              <w:rPr>
                <w:rFonts w:ascii="Consolas" w:hAnsi="Consolas"/>
                <w:color w:val="auto"/>
                <w:sz w:val="20"/>
                <w:szCs w:val="20"/>
              </w:rPr>
            </w:pPr>
            <w:r w:rsidRPr="00822206">
              <w:rPr>
                <w:rFonts w:ascii="Consolas" w:hAnsi="Consolas"/>
                <w:color w:val="auto"/>
                <w:sz w:val="20"/>
                <w:szCs w:val="20"/>
              </w:rPr>
              <w:t xml:space="preserve">    "priority": "routine",</w:t>
            </w:r>
          </w:p>
          <w:p w:rsidRPr="00822206" w:rsidR="00471C9E" w:rsidP="00310808" w:rsidRDefault="00471C9E" w14:paraId="7BF08AE6" w14:textId="77777777">
            <w:pPr>
              <w:spacing w:after="0"/>
              <w:rPr>
                <w:rFonts w:ascii="Consolas" w:hAnsi="Consolas"/>
                <w:color w:val="auto"/>
                <w:sz w:val="20"/>
                <w:szCs w:val="20"/>
              </w:rPr>
            </w:pPr>
            <w:r w:rsidRPr="00822206">
              <w:rPr>
                <w:rFonts w:ascii="Consolas" w:hAnsi="Consolas"/>
                <w:color w:val="auto"/>
                <w:sz w:val="20"/>
                <w:szCs w:val="20"/>
              </w:rPr>
              <w:t xml:space="preserve">    "doNotPerform": "false",</w:t>
            </w:r>
          </w:p>
          <w:p w:rsidRPr="00822206" w:rsidR="00471C9E" w:rsidP="00310808" w:rsidRDefault="00471C9E" w14:paraId="560D8560" w14:textId="77777777">
            <w:pPr>
              <w:spacing w:after="0"/>
              <w:rPr>
                <w:rFonts w:ascii="Consolas" w:hAnsi="Consolas"/>
                <w:color w:val="auto"/>
                <w:sz w:val="20"/>
                <w:szCs w:val="20"/>
              </w:rPr>
            </w:pPr>
            <w:r w:rsidRPr="00822206">
              <w:rPr>
                <w:rFonts w:ascii="Consolas" w:hAnsi="Consolas"/>
                <w:color w:val="auto"/>
                <w:sz w:val="20"/>
                <w:szCs w:val="20"/>
              </w:rPr>
              <w:t xml:space="preserve">    "code": { </w:t>
            </w:r>
          </w:p>
          <w:p w:rsidRPr="00822206" w:rsidR="00471C9E" w:rsidP="00310808" w:rsidRDefault="00471C9E" w14:paraId="5FC29C66" w14:textId="77777777">
            <w:pPr>
              <w:spacing w:after="0"/>
              <w:rPr>
                <w:rFonts w:ascii="Consolas" w:hAnsi="Consolas"/>
                <w:color w:val="auto"/>
                <w:sz w:val="20"/>
                <w:szCs w:val="20"/>
              </w:rPr>
            </w:pPr>
            <w:r w:rsidRPr="00822206">
              <w:rPr>
                <w:rFonts w:ascii="Consolas" w:hAnsi="Consolas"/>
                <w:color w:val="auto"/>
                <w:sz w:val="20"/>
                <w:szCs w:val="20"/>
              </w:rPr>
              <w:t xml:space="preserve">        "coding": [</w:t>
            </w:r>
          </w:p>
          <w:p w:rsidRPr="00822206" w:rsidR="00471C9E" w:rsidP="00310808" w:rsidRDefault="00471C9E" w14:paraId="47F6DDCE" w14:textId="77777777">
            <w:pPr>
              <w:spacing w:after="0"/>
              <w:rPr>
                <w:rFonts w:ascii="Consolas" w:hAnsi="Consolas"/>
                <w:color w:val="auto"/>
                <w:sz w:val="20"/>
                <w:szCs w:val="20"/>
              </w:rPr>
            </w:pPr>
            <w:r w:rsidRPr="00822206">
              <w:rPr>
                <w:rFonts w:ascii="Consolas" w:hAnsi="Consolas"/>
                <w:color w:val="auto"/>
                <w:sz w:val="20"/>
                <w:szCs w:val="20"/>
              </w:rPr>
              <w:t xml:space="preserve">            { </w:t>
            </w:r>
          </w:p>
          <w:p w:rsidRPr="00822206" w:rsidR="00471C9E" w:rsidP="00310808" w:rsidRDefault="00471C9E" w14:paraId="64A7FF20" w14:textId="77777777">
            <w:pPr>
              <w:spacing w:after="0"/>
              <w:rPr>
                <w:rFonts w:ascii="Consolas" w:hAnsi="Consolas"/>
                <w:color w:val="auto"/>
                <w:sz w:val="20"/>
                <w:szCs w:val="20"/>
              </w:rPr>
            </w:pPr>
            <w:r w:rsidRPr="00822206">
              <w:rPr>
                <w:rFonts w:ascii="Consolas" w:hAnsi="Consolas"/>
                <w:color w:val="auto"/>
                <w:sz w:val="20"/>
                <w:szCs w:val="20"/>
              </w:rPr>
              <w:t xml:space="preserve">                "system": "https://www.england.nhs.uk/publication/national-genomic-test-directories", </w:t>
            </w:r>
          </w:p>
          <w:p w:rsidRPr="00822206" w:rsidR="00471C9E" w:rsidP="00310808" w:rsidRDefault="00471C9E" w14:paraId="1BF35FEB" w14:textId="77777777">
            <w:pPr>
              <w:spacing w:after="0"/>
              <w:rPr>
                <w:rFonts w:ascii="Consolas" w:hAnsi="Consolas"/>
                <w:color w:val="auto"/>
                <w:sz w:val="20"/>
                <w:szCs w:val="20"/>
              </w:rPr>
            </w:pPr>
            <w:r w:rsidRPr="00822206">
              <w:rPr>
                <w:rFonts w:ascii="Consolas" w:hAnsi="Consolas"/>
                <w:color w:val="auto"/>
                <w:sz w:val="20"/>
                <w:szCs w:val="20"/>
              </w:rPr>
              <w:t xml:space="preserve">                "code": "M219.3", </w:t>
            </w:r>
          </w:p>
          <w:p w:rsidRPr="00822206" w:rsidR="00471C9E" w:rsidP="00310808" w:rsidRDefault="00471C9E" w14:paraId="62B3866C" w14:textId="77777777">
            <w:pPr>
              <w:spacing w:after="0"/>
              <w:rPr>
                <w:rFonts w:ascii="Consolas" w:hAnsi="Consolas"/>
                <w:color w:val="auto"/>
                <w:sz w:val="20"/>
                <w:szCs w:val="20"/>
              </w:rPr>
            </w:pPr>
            <w:r w:rsidRPr="00822206">
              <w:rPr>
                <w:rFonts w:ascii="Consolas" w:hAnsi="Consolas"/>
                <w:color w:val="auto"/>
                <w:sz w:val="20"/>
                <w:szCs w:val="20"/>
              </w:rPr>
              <w:t xml:space="preserve">                "display": "DPYD hotspot"</w:t>
            </w:r>
          </w:p>
          <w:p w:rsidRPr="00822206" w:rsidR="00471C9E" w:rsidP="00310808" w:rsidRDefault="00471C9E" w14:paraId="1C38C516"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48EDAD64"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121AB58"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63B73CE3" w14:textId="77777777">
            <w:pPr>
              <w:spacing w:after="0"/>
              <w:rPr>
                <w:rFonts w:ascii="Consolas" w:hAnsi="Consolas"/>
                <w:color w:val="auto"/>
                <w:sz w:val="20"/>
                <w:szCs w:val="20"/>
              </w:rPr>
            </w:pPr>
            <w:r w:rsidRPr="00822206">
              <w:rPr>
                <w:rFonts w:ascii="Consolas" w:hAnsi="Consolas"/>
                <w:color w:val="auto"/>
                <w:sz w:val="20"/>
                <w:szCs w:val="20"/>
              </w:rPr>
              <w:t xml:space="preserve">    "subject":  {</w:t>
            </w:r>
          </w:p>
          <w:p w:rsidRPr="00822206" w:rsidR="00471C9E" w:rsidP="00310808" w:rsidRDefault="00471C9E" w14:paraId="07A7BC37" w14:textId="77777777">
            <w:pPr>
              <w:spacing w:after="0"/>
              <w:rPr>
                <w:rFonts w:ascii="Consolas" w:hAnsi="Consolas"/>
                <w:color w:val="auto"/>
                <w:sz w:val="20"/>
                <w:szCs w:val="20"/>
              </w:rPr>
            </w:pPr>
            <w:r w:rsidRPr="00822206">
              <w:rPr>
                <w:rFonts w:ascii="Consolas" w:hAnsi="Consolas"/>
                <w:color w:val="auto"/>
                <w:sz w:val="20"/>
                <w:szCs w:val="20"/>
              </w:rPr>
              <w:t xml:space="preserve">        "reference": "urn:uuid:41e4b604-37f3-4799-a6b3-ab5b104f3c97"</w:t>
            </w:r>
          </w:p>
          <w:p w:rsidRPr="00822206" w:rsidR="00471C9E" w:rsidP="00310808" w:rsidRDefault="00471C9E" w14:paraId="48EC4519" w14:textId="77777777">
            <w:pPr>
              <w:spacing w:after="0"/>
              <w:rPr>
                <w:rFonts w:ascii="Consolas" w:hAnsi="Consolas"/>
                <w:color w:val="auto"/>
                <w:sz w:val="20"/>
                <w:szCs w:val="20"/>
              </w:rPr>
            </w:pPr>
            <w:r w:rsidRPr="00822206">
              <w:rPr>
                <w:rFonts w:ascii="Consolas" w:hAnsi="Consolas"/>
                <w:color w:val="auto"/>
                <w:sz w:val="20"/>
                <w:szCs w:val="20"/>
              </w:rPr>
              <w:lastRenderedPageBreak/>
              <w:t xml:space="preserve">    },</w:t>
            </w:r>
          </w:p>
          <w:p w:rsidRPr="00822206" w:rsidR="00471C9E" w:rsidP="00310808" w:rsidRDefault="00471C9E" w14:paraId="2B23B5FC" w14:textId="77777777">
            <w:pPr>
              <w:spacing w:after="0"/>
              <w:rPr>
                <w:rFonts w:ascii="Consolas" w:hAnsi="Consolas"/>
                <w:color w:val="auto"/>
                <w:sz w:val="20"/>
                <w:szCs w:val="20"/>
              </w:rPr>
            </w:pPr>
            <w:r w:rsidRPr="00822206">
              <w:rPr>
                <w:rFonts w:ascii="Consolas" w:hAnsi="Consolas"/>
                <w:color w:val="auto"/>
                <w:sz w:val="20"/>
                <w:szCs w:val="20"/>
              </w:rPr>
              <w:t xml:space="preserve">    "encounter":  {</w:t>
            </w:r>
          </w:p>
          <w:p w:rsidRPr="00822206" w:rsidR="00471C9E" w:rsidP="00310808" w:rsidRDefault="00471C9E" w14:paraId="14095F96" w14:textId="77777777">
            <w:pPr>
              <w:spacing w:after="0"/>
              <w:rPr>
                <w:rFonts w:ascii="Consolas" w:hAnsi="Consolas"/>
                <w:color w:val="auto"/>
                <w:sz w:val="20"/>
                <w:szCs w:val="20"/>
              </w:rPr>
            </w:pPr>
            <w:r w:rsidRPr="00822206">
              <w:rPr>
                <w:rFonts w:ascii="Consolas" w:hAnsi="Consolas"/>
                <w:color w:val="auto"/>
                <w:sz w:val="20"/>
                <w:szCs w:val="20"/>
              </w:rPr>
              <w:t xml:space="preserve">        "display": "UKCore-Encounter-OncologyConsultation-Example"</w:t>
            </w:r>
          </w:p>
          <w:p w:rsidRPr="00822206" w:rsidR="00471C9E" w:rsidP="00310808" w:rsidRDefault="00471C9E" w14:paraId="46A4CB91"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3B225DDB" w14:textId="77777777">
            <w:pPr>
              <w:spacing w:after="0"/>
              <w:rPr>
                <w:rFonts w:ascii="Consolas" w:hAnsi="Consolas"/>
                <w:color w:val="auto"/>
                <w:sz w:val="20"/>
                <w:szCs w:val="20"/>
              </w:rPr>
            </w:pPr>
            <w:r w:rsidRPr="00822206">
              <w:rPr>
                <w:rFonts w:ascii="Consolas" w:hAnsi="Consolas"/>
                <w:color w:val="auto"/>
                <w:sz w:val="20"/>
                <w:szCs w:val="20"/>
              </w:rPr>
              <w:t xml:space="preserve">    "authoredOn": "2022-07-11T09:00:00Z",</w:t>
            </w:r>
          </w:p>
          <w:p w:rsidRPr="00822206" w:rsidR="00471C9E" w:rsidP="00310808" w:rsidRDefault="00471C9E" w14:paraId="30776EC7" w14:textId="77777777">
            <w:pPr>
              <w:spacing w:after="0"/>
              <w:rPr>
                <w:rFonts w:ascii="Consolas" w:hAnsi="Consolas"/>
                <w:color w:val="auto"/>
                <w:sz w:val="20"/>
                <w:szCs w:val="20"/>
              </w:rPr>
            </w:pPr>
            <w:r w:rsidRPr="00822206">
              <w:rPr>
                <w:rFonts w:ascii="Consolas" w:hAnsi="Consolas"/>
                <w:color w:val="auto"/>
                <w:sz w:val="20"/>
                <w:szCs w:val="20"/>
              </w:rPr>
              <w:t xml:space="preserve">    "requester": {</w:t>
            </w:r>
          </w:p>
          <w:p w:rsidRPr="00822206" w:rsidR="00471C9E" w:rsidP="00310808" w:rsidRDefault="00471C9E" w14:paraId="70E1A86C" w14:textId="77777777">
            <w:pPr>
              <w:spacing w:after="0"/>
              <w:rPr>
                <w:rFonts w:ascii="Consolas" w:hAnsi="Consolas"/>
                <w:color w:val="auto"/>
                <w:sz w:val="20"/>
                <w:szCs w:val="20"/>
              </w:rPr>
            </w:pPr>
            <w:r w:rsidRPr="00822206">
              <w:rPr>
                <w:rFonts w:ascii="Consolas" w:hAnsi="Consolas"/>
                <w:color w:val="auto"/>
                <w:sz w:val="20"/>
                <w:szCs w:val="20"/>
              </w:rPr>
              <w:t xml:space="preserve">        "reference": "urn:uuid:6e1a8ea3-3a59-40aa-b943-5c896a30e43a"</w:t>
            </w:r>
          </w:p>
          <w:p w:rsidRPr="00822206" w:rsidR="00471C9E" w:rsidP="00310808" w:rsidRDefault="00471C9E" w14:paraId="1C07392A"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5C28B289" w14:textId="77777777">
            <w:pPr>
              <w:spacing w:after="0"/>
              <w:rPr>
                <w:rFonts w:ascii="Consolas" w:hAnsi="Consolas"/>
                <w:color w:val="auto"/>
                <w:sz w:val="20"/>
                <w:szCs w:val="20"/>
              </w:rPr>
            </w:pPr>
            <w:r w:rsidRPr="00822206">
              <w:rPr>
                <w:rFonts w:ascii="Consolas" w:hAnsi="Consolas"/>
                <w:color w:val="auto"/>
                <w:sz w:val="20"/>
                <w:szCs w:val="20"/>
              </w:rPr>
              <w:t xml:space="preserve">    "performer": [</w:t>
            </w:r>
          </w:p>
          <w:p w:rsidRPr="00822206" w:rsidR="00471C9E" w:rsidP="00310808" w:rsidRDefault="00471C9E" w14:paraId="2056070A"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1F58D93C" w14:textId="77777777">
            <w:pPr>
              <w:spacing w:after="0"/>
              <w:rPr>
                <w:rFonts w:ascii="Consolas" w:hAnsi="Consolas"/>
                <w:color w:val="auto"/>
                <w:sz w:val="20"/>
                <w:szCs w:val="20"/>
              </w:rPr>
            </w:pPr>
            <w:r w:rsidRPr="00822206">
              <w:rPr>
                <w:rFonts w:ascii="Consolas" w:hAnsi="Consolas"/>
                <w:color w:val="auto"/>
                <w:sz w:val="20"/>
                <w:szCs w:val="20"/>
              </w:rPr>
              <w:t xml:space="preserve">            "reference": "urn:uuid:309aba59-ce1a-4ee6-bc82-ab44fa1bf904"</w:t>
            </w:r>
          </w:p>
          <w:p w:rsidRPr="00822206" w:rsidR="00471C9E" w:rsidP="00310808" w:rsidRDefault="00471C9E" w14:paraId="2E929B07"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49523947"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726C3B8C" w14:textId="77777777">
            <w:pPr>
              <w:spacing w:after="0"/>
              <w:rPr>
                <w:rFonts w:ascii="Consolas" w:hAnsi="Consolas"/>
                <w:color w:val="auto"/>
                <w:sz w:val="20"/>
                <w:szCs w:val="20"/>
              </w:rPr>
            </w:pPr>
            <w:r w:rsidRPr="00822206">
              <w:rPr>
                <w:rFonts w:ascii="Consolas" w:hAnsi="Consolas"/>
                <w:color w:val="auto"/>
                <w:sz w:val="20"/>
                <w:szCs w:val="20"/>
              </w:rPr>
              <w:t xml:space="preserve">    "reasonCode": [</w:t>
            </w:r>
          </w:p>
          <w:p w:rsidRPr="00822206" w:rsidR="00471C9E" w:rsidP="00310808" w:rsidRDefault="00471C9E" w14:paraId="3D355322" w14:textId="77777777">
            <w:pPr>
              <w:spacing w:after="0"/>
              <w:rPr>
                <w:rFonts w:ascii="Consolas" w:hAnsi="Consolas"/>
                <w:color w:val="auto"/>
                <w:sz w:val="20"/>
                <w:szCs w:val="20"/>
              </w:rPr>
            </w:pPr>
            <w:r w:rsidRPr="00822206">
              <w:rPr>
                <w:rFonts w:ascii="Consolas" w:hAnsi="Consolas"/>
                <w:color w:val="auto"/>
                <w:sz w:val="20"/>
                <w:szCs w:val="20"/>
              </w:rPr>
              <w:t xml:space="preserve">        { </w:t>
            </w:r>
          </w:p>
          <w:p w:rsidRPr="00822206" w:rsidR="00471C9E" w:rsidP="00310808" w:rsidRDefault="00471C9E" w14:paraId="41C32122" w14:textId="77777777">
            <w:pPr>
              <w:spacing w:after="0"/>
              <w:rPr>
                <w:rFonts w:ascii="Consolas" w:hAnsi="Consolas"/>
                <w:color w:val="auto"/>
                <w:sz w:val="20"/>
                <w:szCs w:val="20"/>
              </w:rPr>
            </w:pPr>
            <w:r w:rsidRPr="00822206">
              <w:rPr>
                <w:rFonts w:ascii="Consolas" w:hAnsi="Consolas"/>
                <w:color w:val="auto"/>
                <w:sz w:val="20"/>
                <w:szCs w:val="20"/>
              </w:rPr>
              <w:t xml:space="preserve">            "coding": [</w:t>
            </w:r>
          </w:p>
          <w:p w:rsidRPr="00822206" w:rsidR="00471C9E" w:rsidP="00310808" w:rsidRDefault="00471C9E" w14:paraId="75DAF0C3" w14:textId="77777777">
            <w:pPr>
              <w:spacing w:after="0"/>
              <w:rPr>
                <w:rFonts w:ascii="Consolas" w:hAnsi="Consolas"/>
                <w:color w:val="auto"/>
                <w:sz w:val="20"/>
                <w:szCs w:val="20"/>
              </w:rPr>
            </w:pPr>
            <w:r w:rsidRPr="00822206">
              <w:rPr>
                <w:rFonts w:ascii="Consolas" w:hAnsi="Consolas"/>
                <w:color w:val="auto"/>
                <w:sz w:val="20"/>
                <w:szCs w:val="20"/>
              </w:rPr>
              <w:t xml:space="preserve">                { </w:t>
            </w:r>
          </w:p>
          <w:p w:rsidRPr="00822206" w:rsidR="00471C9E" w:rsidP="00310808" w:rsidRDefault="00471C9E" w14:paraId="6B5359C1" w14:textId="77777777">
            <w:pPr>
              <w:spacing w:after="0"/>
              <w:rPr>
                <w:rFonts w:ascii="Consolas" w:hAnsi="Consolas"/>
                <w:color w:val="auto"/>
                <w:sz w:val="20"/>
                <w:szCs w:val="20"/>
              </w:rPr>
            </w:pPr>
            <w:r w:rsidRPr="00822206">
              <w:rPr>
                <w:rFonts w:ascii="Consolas" w:hAnsi="Consolas"/>
                <w:color w:val="auto"/>
                <w:sz w:val="20"/>
                <w:szCs w:val="20"/>
              </w:rPr>
              <w:t xml:space="preserve">                    "system": "http://snomed.info/sct", </w:t>
            </w:r>
          </w:p>
          <w:p w:rsidRPr="00822206" w:rsidR="00471C9E" w:rsidP="00310808" w:rsidRDefault="00471C9E" w14:paraId="77A7371F" w14:textId="77777777">
            <w:pPr>
              <w:spacing w:after="0"/>
              <w:rPr>
                <w:rFonts w:ascii="Consolas" w:hAnsi="Consolas"/>
                <w:color w:val="auto"/>
                <w:sz w:val="20"/>
                <w:szCs w:val="20"/>
              </w:rPr>
            </w:pPr>
            <w:r w:rsidRPr="00822206">
              <w:rPr>
                <w:rFonts w:ascii="Consolas" w:hAnsi="Consolas"/>
                <w:color w:val="auto"/>
                <w:sz w:val="20"/>
                <w:szCs w:val="20"/>
              </w:rPr>
              <w:t xml:space="preserve">                    "code": "363418001", </w:t>
            </w:r>
          </w:p>
          <w:p w:rsidRPr="00822206" w:rsidR="00471C9E" w:rsidP="00310808" w:rsidRDefault="00471C9E" w14:paraId="64FAA3C2" w14:textId="77777777">
            <w:pPr>
              <w:spacing w:after="0"/>
              <w:rPr>
                <w:rFonts w:ascii="Consolas" w:hAnsi="Consolas"/>
                <w:color w:val="auto"/>
                <w:sz w:val="20"/>
                <w:szCs w:val="20"/>
              </w:rPr>
            </w:pPr>
            <w:r w:rsidRPr="00822206">
              <w:rPr>
                <w:rFonts w:ascii="Consolas" w:hAnsi="Consolas"/>
                <w:color w:val="auto"/>
                <w:sz w:val="20"/>
                <w:szCs w:val="20"/>
              </w:rPr>
              <w:t xml:space="preserve">                    "display": "Malignant tumor of pancreas (disorder)"</w:t>
            </w:r>
          </w:p>
          <w:p w:rsidRPr="00822206" w:rsidR="00471C9E" w:rsidP="00310808" w:rsidRDefault="00471C9E" w14:paraId="7E694149"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26FA785F"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71E888E2"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00D84509" w14:textId="77777777">
            <w:pPr>
              <w:spacing w:after="0"/>
              <w:rPr>
                <w:rFonts w:ascii="Consolas" w:hAnsi="Consolas"/>
                <w:color w:val="auto"/>
                <w:sz w:val="20"/>
                <w:szCs w:val="20"/>
              </w:rPr>
            </w:pPr>
            <w:r w:rsidRPr="00822206">
              <w:rPr>
                <w:rFonts w:ascii="Consolas" w:hAnsi="Consolas"/>
                <w:color w:val="auto"/>
                <w:sz w:val="20"/>
                <w:szCs w:val="20"/>
              </w:rPr>
              <w:t xml:space="preserve">    ]</w:t>
            </w:r>
          </w:p>
          <w:p w:rsidRPr="00822206" w:rsidR="00471C9E" w:rsidP="00310808" w:rsidRDefault="00471C9E" w14:paraId="03DD125C" w14:textId="77777777">
            <w:pPr>
              <w:rPr>
                <w:rFonts w:ascii="Consolas" w:hAnsi="Consolas"/>
                <w:color w:val="auto"/>
                <w:sz w:val="20"/>
                <w:szCs w:val="20"/>
              </w:rPr>
            </w:pPr>
            <w:r w:rsidRPr="00822206">
              <w:rPr>
                <w:rFonts w:ascii="Consolas" w:hAnsi="Consolas"/>
                <w:color w:val="auto"/>
                <w:sz w:val="20"/>
                <w:szCs w:val="20"/>
              </w:rPr>
              <w:t>}</w:t>
            </w:r>
          </w:p>
        </w:tc>
      </w:tr>
    </w:tbl>
    <w:p w:rsidRPr="00A71A99" w:rsidR="00471C9E" w:rsidP="00471C9E" w:rsidRDefault="00471C9E" w14:paraId="101916F5" w14:textId="77777777"/>
    <w:p w:rsidR="00471C9E" w:rsidP="00471C9E" w:rsidRDefault="00471C9E" w14:paraId="2D9277B1" w14:textId="77777777">
      <w:pPr>
        <w:pStyle w:val="Heading3"/>
        <w:numPr>
          <w:ilvl w:val="0"/>
          <w:numId w:val="0"/>
        </w:numPr>
        <w:ind w:left="960" w:hanging="960"/>
      </w:pPr>
      <w:bookmarkStart w:name="_Toc110355024" w:id="88"/>
      <w:r>
        <w:t>Response</w:t>
      </w:r>
      <w:bookmarkEnd w:id="88"/>
    </w:p>
    <w:tbl>
      <w:tblPr>
        <w:tblStyle w:val="TableGrid"/>
        <w:tblW w:w="0" w:type="auto"/>
        <w:tblLook w:val="04A0" w:firstRow="1" w:lastRow="0" w:firstColumn="1" w:lastColumn="0" w:noHBand="0" w:noVBand="1"/>
      </w:tblPr>
      <w:tblGrid>
        <w:gridCol w:w="9016"/>
      </w:tblGrid>
      <w:tr w:rsidRPr="00C83EB0" w:rsidR="00471C9E" w:rsidTr="00310808" w14:paraId="52962B31" w14:textId="77777777">
        <w:tc>
          <w:tcPr>
            <w:tcW w:w="9016" w:type="dxa"/>
          </w:tcPr>
          <w:p w:rsidRPr="00C83EB0" w:rsidR="00471C9E" w:rsidP="00310808" w:rsidRDefault="00471C9E" w14:paraId="67068E1A" w14:textId="77777777">
            <w:pPr>
              <w:rPr>
                <w:rFonts w:ascii="Consolas" w:hAnsi="Consolas"/>
                <w:color w:val="auto"/>
                <w:sz w:val="20"/>
                <w:szCs w:val="20"/>
              </w:rPr>
            </w:pPr>
            <w:r w:rsidRPr="00C83EB0">
              <w:rPr>
                <w:rFonts w:ascii="Consolas" w:hAnsi="Consolas"/>
                <w:color w:val="auto"/>
                <w:sz w:val="20"/>
                <w:szCs w:val="20"/>
              </w:rPr>
              <w:t>201 Created</w:t>
            </w:r>
          </w:p>
          <w:p w:rsidRPr="00C83EB0" w:rsidR="00471C9E" w:rsidP="00310808" w:rsidRDefault="00471C9E" w14:paraId="01865C42" w14:textId="77777777">
            <w:pPr>
              <w:rPr>
                <w:rFonts w:ascii="Consolas" w:hAnsi="Consolas"/>
                <w:color w:val="auto"/>
                <w:sz w:val="20"/>
                <w:szCs w:val="20"/>
              </w:rPr>
            </w:pPr>
            <w:r w:rsidRPr="00C83EB0">
              <w:rPr>
                <w:rFonts w:ascii="Consolas" w:hAnsi="Consolas"/>
                <w:color w:val="auto"/>
                <w:sz w:val="20"/>
                <w:szCs w:val="20"/>
              </w:rPr>
              <w:t>Date: Tue, 02 Aug 2022 15:14:59 GMT</w:t>
            </w:r>
          </w:p>
          <w:p w:rsidRPr="00C83EB0" w:rsidR="00471C9E" w:rsidP="00310808" w:rsidRDefault="00471C9E" w14:paraId="1A8DF72B" w14:textId="77777777">
            <w:pPr>
              <w:rPr>
                <w:rFonts w:ascii="Consolas" w:hAnsi="Consolas"/>
                <w:color w:val="auto"/>
                <w:sz w:val="20"/>
                <w:szCs w:val="20"/>
              </w:rPr>
            </w:pPr>
            <w:r w:rsidRPr="00C83EB0">
              <w:rPr>
                <w:rFonts w:ascii="Consolas" w:hAnsi="Consolas"/>
                <w:color w:val="auto"/>
                <w:sz w:val="20"/>
                <w:szCs w:val="20"/>
              </w:rPr>
              <w:t>Content-Type: application/fhir+json; fhirVersion=4.0; charset=utf-8</w:t>
            </w:r>
          </w:p>
          <w:p w:rsidRPr="00C83EB0" w:rsidR="00471C9E" w:rsidP="00310808" w:rsidRDefault="00471C9E" w14:paraId="534FE006" w14:textId="77777777">
            <w:pPr>
              <w:rPr>
                <w:rFonts w:ascii="Consolas" w:hAnsi="Consolas"/>
                <w:color w:val="auto"/>
                <w:sz w:val="20"/>
                <w:szCs w:val="20"/>
              </w:rPr>
            </w:pPr>
            <w:r w:rsidRPr="00C83EB0">
              <w:rPr>
                <w:rFonts w:ascii="Consolas" w:hAnsi="Consolas"/>
                <w:color w:val="auto"/>
                <w:sz w:val="20"/>
                <w:szCs w:val="20"/>
              </w:rPr>
              <w:t>Content-Length: 2180</w:t>
            </w:r>
          </w:p>
          <w:p w:rsidRPr="00C83EB0" w:rsidR="00471C9E" w:rsidP="00310808" w:rsidRDefault="00471C9E" w14:paraId="3A521C63" w14:textId="77777777">
            <w:pPr>
              <w:rPr>
                <w:rFonts w:ascii="Consolas" w:hAnsi="Consolas"/>
                <w:color w:val="auto"/>
                <w:sz w:val="20"/>
                <w:szCs w:val="20"/>
              </w:rPr>
            </w:pPr>
            <w:r w:rsidRPr="00C83EB0">
              <w:rPr>
                <w:rFonts w:ascii="Consolas" w:hAnsi="Consolas"/>
                <w:color w:val="auto"/>
                <w:sz w:val="20"/>
                <w:szCs w:val="20"/>
              </w:rPr>
              <w:t>Connection: keep-alive</w:t>
            </w:r>
          </w:p>
          <w:p w:rsidRPr="00C83EB0" w:rsidR="00471C9E" w:rsidP="00310808" w:rsidRDefault="00471C9E" w14:paraId="7B17C7CB" w14:textId="77777777">
            <w:pPr>
              <w:rPr>
                <w:rFonts w:ascii="Consolas" w:hAnsi="Consolas"/>
                <w:color w:val="auto"/>
                <w:sz w:val="20"/>
                <w:szCs w:val="20"/>
              </w:rPr>
            </w:pPr>
            <w:r w:rsidRPr="00C83EB0">
              <w:rPr>
                <w:rFonts w:ascii="Consolas" w:hAnsi="Consolas"/>
                <w:color w:val="auto"/>
                <w:sz w:val="20"/>
                <w:szCs w:val="20"/>
              </w:rPr>
              <w:t>ETag: W/\"f94eba57-ae87-4fe1-a6e7-992337a8763b\"</w:t>
            </w:r>
          </w:p>
          <w:p w:rsidRPr="00C83EB0" w:rsidR="00471C9E" w:rsidP="00310808" w:rsidRDefault="00471C9E" w14:paraId="5A58C209" w14:textId="77777777">
            <w:pPr>
              <w:rPr>
                <w:rFonts w:ascii="Consolas" w:hAnsi="Consolas"/>
                <w:color w:val="auto"/>
                <w:sz w:val="20"/>
                <w:szCs w:val="20"/>
              </w:rPr>
            </w:pPr>
            <w:r w:rsidRPr="00C83EB0">
              <w:rPr>
                <w:rFonts w:ascii="Consolas" w:hAnsi="Consolas"/>
                <w:color w:val="auto"/>
                <w:sz w:val="20"/>
                <w:szCs w:val="20"/>
              </w:rPr>
              <w:t>Last-Modified: Tue, 02 Aug 2022 15:14:59 GMT</w:t>
            </w:r>
          </w:p>
          <w:p w:rsidRPr="00C83EB0" w:rsidR="00471C9E" w:rsidP="00310808" w:rsidRDefault="00471C9E" w14:paraId="1A18C6E3" w14:textId="77777777">
            <w:pPr>
              <w:rPr>
                <w:rFonts w:ascii="Consolas" w:hAnsi="Consolas"/>
                <w:color w:val="auto"/>
                <w:sz w:val="20"/>
                <w:szCs w:val="20"/>
              </w:rPr>
            </w:pPr>
            <w:r w:rsidRPr="00C83EB0">
              <w:rPr>
                <w:rFonts w:ascii="Consolas" w:hAnsi="Consolas"/>
                <w:color w:val="auto"/>
                <w:sz w:val="20"/>
                <w:szCs w:val="20"/>
              </w:rPr>
              <w:t>Location: https://</w:t>
            </w:r>
            <w:r>
              <w:rPr>
                <w:rFonts w:ascii="Consolas" w:hAnsi="Consolas"/>
                <w:sz w:val="20"/>
                <w:szCs w:val="20"/>
              </w:rPr>
              <w:t>api.service.nhs.uk</w:t>
            </w:r>
            <w:r w:rsidRPr="00C83EB0">
              <w:rPr>
                <w:rFonts w:ascii="Consolas" w:hAnsi="Consolas"/>
                <w:color w:val="auto"/>
                <w:sz w:val="20"/>
                <w:szCs w:val="20"/>
              </w:rPr>
              <w:t>/ServiceRequest/7f70bb0c-5792-46d4-bbfd-c48cbcd3895b/_history/f94eba57-ae87-4fe1-a6e7-992337a8763b</w:t>
            </w:r>
          </w:p>
          <w:p w:rsidRPr="00C83EB0" w:rsidR="00471C9E" w:rsidP="00310808" w:rsidRDefault="00471C9E" w14:paraId="4392B05B" w14:textId="77777777">
            <w:pPr>
              <w:rPr>
                <w:rFonts w:ascii="Consolas" w:hAnsi="Consolas"/>
                <w:color w:val="auto"/>
                <w:sz w:val="20"/>
                <w:szCs w:val="20"/>
              </w:rPr>
            </w:pPr>
          </w:p>
          <w:p w:rsidRPr="001B3AD2" w:rsidR="00471C9E" w:rsidP="00310808" w:rsidRDefault="00471C9E" w14:paraId="6D846E3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w:t>
            </w:r>
          </w:p>
          <w:p w:rsidRPr="001B3AD2" w:rsidR="00471C9E" w:rsidP="00310808" w:rsidRDefault="00471C9E" w14:paraId="0C8642E7"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"resourceType": "ServiceRequest",</w:t>
            </w:r>
          </w:p>
          <w:p w:rsidRPr="001B3AD2" w:rsidR="00471C9E" w:rsidP="00310808" w:rsidRDefault="00471C9E" w14:paraId="15C14D7F"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"id": "7f70bb0c-5792-46d4-bbfd-c48cbcd3895b",</w:t>
            </w:r>
          </w:p>
          <w:p w:rsidRPr="001B3AD2" w:rsidR="00471C9E" w:rsidP="00310808" w:rsidRDefault="00471C9E" w14:paraId="33C6AFB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"text": {</w:t>
            </w:r>
          </w:p>
          <w:p w:rsidRPr="001B3AD2" w:rsidR="00471C9E" w:rsidP="00310808" w:rsidRDefault="00471C9E" w14:paraId="6850E51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"status": "generated",</w:t>
            </w:r>
          </w:p>
          <w:p w:rsidRPr="001B3AD2" w:rsidR="00471C9E" w:rsidP="00310808" w:rsidRDefault="00471C9E" w14:paraId="02726241"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"div": "&lt;div xmlns=\"http://www.w3.org/1999/xhtml\"&gt;&lt;p&gt;&lt;b&gt;Generated Narrative&lt;/b&gt;&lt;/p&gt;&lt;div style=\"display: inline-block; background-color: #d9e0e7; padding: 6px; margin: 4px; border: 1px solid #8da1b4; border-radius: 5px; line-height: 60%\"&gt;&lt;p style=\"margin-bottom: 0px\"&gt;Resource &amp;quot; UKCore-ServiceRequest-MichaelJonesDYPDRequest-Example&amp;quot; &lt;/p&gt;&lt;/div&gt;&lt;/div&gt;"</w:t>
            </w:r>
          </w:p>
          <w:p w:rsidRPr="001B3AD2" w:rsidR="00471C9E" w:rsidP="00310808" w:rsidRDefault="00471C9E" w14:paraId="79300D7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3823EE4"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lastRenderedPageBreak/>
              <w:t>    "identifier": [</w:t>
            </w:r>
          </w:p>
          <w:p w:rsidRPr="001B3AD2" w:rsidR="00471C9E" w:rsidP="00310808" w:rsidRDefault="00471C9E" w14:paraId="76B3908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61BBC9B4"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"system": "https://www.christie.nhs.uk/ehr",</w:t>
            </w:r>
          </w:p>
          <w:p w:rsidRPr="001B3AD2" w:rsidR="00471C9E" w:rsidP="00310808" w:rsidRDefault="00471C9E" w14:paraId="7C35EF9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"value": "LabOrder123456",</w:t>
            </w:r>
          </w:p>
          <w:p w:rsidRPr="001B3AD2" w:rsidR="00471C9E" w:rsidP="00310808" w:rsidRDefault="00471C9E" w14:paraId="3C35F8C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"assigner": {</w:t>
            </w:r>
          </w:p>
          <w:p w:rsidRPr="001B3AD2" w:rsidR="00471C9E" w:rsidP="00310808" w:rsidRDefault="00471C9E" w14:paraId="7D94F03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"reference": "urn:uuid:9af435fd-4bbf-4cc6-81c6-9f2800c2c513"</w:t>
            </w:r>
          </w:p>
          <w:p w:rsidRPr="001B3AD2" w:rsidR="00471C9E" w:rsidP="00310808" w:rsidRDefault="00471C9E" w14:paraId="55D10BC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FBCE2E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1C5A6296"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5284C8B7"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"instantiatesUri": [</w:t>
            </w:r>
          </w:p>
          <w:p w:rsidRPr="001B3AD2" w:rsidR="00471C9E" w:rsidP="00310808" w:rsidRDefault="00471C9E" w14:paraId="4B15057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"https://www.england.nhs.uk/wp-content/uploads/2020/11/1869-dpyd-policy-statement.pdf"</w:t>
            </w:r>
          </w:p>
          <w:p w:rsidRPr="001B3AD2" w:rsidR="00471C9E" w:rsidP="00310808" w:rsidRDefault="00471C9E" w14:paraId="007FC981"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162057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"basedOn": [</w:t>
            </w:r>
          </w:p>
          <w:p w:rsidRPr="001B3AD2" w:rsidR="00471C9E" w:rsidP="00310808" w:rsidRDefault="00471C9E" w14:paraId="6878C1D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7BB1DE2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"display": "UKCore-CarePlan-PancreaticCancerPlan-Example"</w:t>
            </w:r>
          </w:p>
          <w:p w:rsidRPr="001B3AD2" w:rsidR="00471C9E" w:rsidP="00310808" w:rsidRDefault="00471C9E" w14:paraId="71A35D3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33C2741"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55BAB07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"status": "completed",</w:t>
            </w:r>
          </w:p>
          <w:p w:rsidRPr="001B3AD2" w:rsidR="00471C9E" w:rsidP="00310808" w:rsidRDefault="00471C9E" w14:paraId="7610CCD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"intent": "order",</w:t>
            </w:r>
          </w:p>
          <w:p w:rsidRPr="001B3AD2" w:rsidR="00471C9E" w:rsidP="00310808" w:rsidRDefault="00471C9E" w14:paraId="7D8F983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"category": [</w:t>
            </w:r>
          </w:p>
          <w:p w:rsidRPr="001B3AD2" w:rsidR="00471C9E" w:rsidP="00310808" w:rsidRDefault="00471C9E" w14:paraId="08CE774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73C2B2C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"coding": [</w:t>
            </w:r>
          </w:p>
          <w:p w:rsidRPr="001B3AD2" w:rsidR="00471C9E" w:rsidP="00310808" w:rsidRDefault="00471C9E" w14:paraId="0F51BA9D"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D70DA9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"system": "http://snomed.info/sct",</w:t>
            </w:r>
          </w:p>
          <w:p w:rsidRPr="001B3AD2" w:rsidR="00471C9E" w:rsidP="00310808" w:rsidRDefault="00471C9E" w14:paraId="7D7EF6F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"code": "108252007",</w:t>
            </w:r>
          </w:p>
          <w:p w:rsidRPr="001B3AD2" w:rsidR="00471C9E" w:rsidP="00310808" w:rsidRDefault="00471C9E" w14:paraId="0AD49A2D"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"display": "Laboratory procedure"</w:t>
            </w:r>
          </w:p>
          <w:p w:rsidRPr="001B3AD2" w:rsidR="00471C9E" w:rsidP="00310808" w:rsidRDefault="00471C9E" w14:paraId="192B785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33B503E4"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2630A95"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6C99DE47"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65F1361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"priority": "routine",</w:t>
            </w:r>
          </w:p>
          <w:p w:rsidRPr="001B3AD2" w:rsidR="00471C9E" w:rsidP="00310808" w:rsidRDefault="00471C9E" w14:paraId="71B3EFC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"doNotPerform": </w:t>
            </w:r>
            <w:r w:rsidRPr="001B3AD2">
              <w:rPr>
                <w:rFonts w:ascii="Consolas" w:hAnsi="Consolas" w:cs="Courier New"/>
                <w:b/>
                <w:bCs/>
                <w:color w:val="auto"/>
                <w:sz w:val="20"/>
                <w:szCs w:val="20"/>
                <w:lang w:eastAsia="en-GB"/>
              </w:rPr>
              <w:t>false</w:t>
            </w:r>
            <w:r w:rsidRPr="001B3AD2">
              <w:rPr>
                <w:rFonts w:ascii="Consolas" w:hAnsi="Consolas" w:cs="Courier New"/>
                <w:color w:val="auto"/>
                <w:sz w:val="20"/>
                <w:szCs w:val="20"/>
                <w:lang w:eastAsia="en-GB"/>
              </w:rPr>
              <w:t>,</w:t>
            </w:r>
          </w:p>
          <w:p w:rsidRPr="001B3AD2" w:rsidR="00471C9E" w:rsidP="00310808" w:rsidRDefault="00471C9E" w14:paraId="1F02C20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"code": {</w:t>
            </w:r>
          </w:p>
          <w:p w:rsidRPr="001B3AD2" w:rsidR="00471C9E" w:rsidP="00310808" w:rsidRDefault="00471C9E" w14:paraId="47DAF98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"coding": [</w:t>
            </w:r>
          </w:p>
          <w:p w:rsidRPr="001B3AD2" w:rsidR="00471C9E" w:rsidP="00310808" w:rsidRDefault="00471C9E" w14:paraId="36A3D8EF"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6C60C56"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"system": "https://www.england.nhs.uk/publication/national-genomic-test-directories",</w:t>
            </w:r>
          </w:p>
          <w:p w:rsidRPr="001B3AD2" w:rsidR="00471C9E" w:rsidP="00310808" w:rsidRDefault="00471C9E" w14:paraId="36D40BF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"code": "M219.3",</w:t>
            </w:r>
          </w:p>
          <w:p w:rsidRPr="001B3AD2" w:rsidR="00471C9E" w:rsidP="00310808" w:rsidRDefault="00471C9E" w14:paraId="7FDC02E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"display": "DPYD hotspot"</w:t>
            </w:r>
          </w:p>
          <w:p w:rsidRPr="001B3AD2" w:rsidR="00471C9E" w:rsidP="00310808" w:rsidRDefault="00471C9E" w14:paraId="36695C7F"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030E4DA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56C6C20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20DB09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"subject": {</w:t>
            </w:r>
          </w:p>
          <w:p w:rsidRPr="001B3AD2" w:rsidR="00471C9E" w:rsidP="00310808" w:rsidRDefault="00471C9E" w14:paraId="023CE7A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"reference": "urn:uuid:41e4b604-37f3-4799-a6b3-ab5b104f3c97"</w:t>
            </w:r>
          </w:p>
          <w:p w:rsidRPr="001B3AD2" w:rsidR="00471C9E" w:rsidP="00310808" w:rsidRDefault="00471C9E" w14:paraId="7590A89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9A1AE43"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"encounter": {</w:t>
            </w:r>
          </w:p>
          <w:p w:rsidRPr="001B3AD2" w:rsidR="00471C9E" w:rsidP="00310808" w:rsidRDefault="00471C9E" w14:paraId="5AA70A4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"display": "UKCore-Encounter-OncologyConsultation-Example"</w:t>
            </w:r>
          </w:p>
          <w:p w:rsidRPr="001B3AD2" w:rsidR="00471C9E" w:rsidP="00310808" w:rsidRDefault="00471C9E" w14:paraId="5542C3CD"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7D5E602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"authoredOn": "2022-07-11T09:00:00Z",</w:t>
            </w:r>
          </w:p>
          <w:p w:rsidRPr="001B3AD2" w:rsidR="00471C9E" w:rsidP="00310808" w:rsidRDefault="00471C9E" w14:paraId="289C4384"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"requester": {</w:t>
            </w:r>
          </w:p>
          <w:p w:rsidRPr="001B3AD2" w:rsidR="00471C9E" w:rsidP="00310808" w:rsidRDefault="00471C9E" w14:paraId="0DD6D607"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lastRenderedPageBreak/>
              <w:t>        "reference": "urn:uuid:6e1a8ea3-3a59-40aa-b943-5c896a30e43a"</w:t>
            </w:r>
          </w:p>
          <w:p w:rsidRPr="001B3AD2" w:rsidR="00471C9E" w:rsidP="00310808" w:rsidRDefault="00471C9E" w14:paraId="05DD916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020D5FF"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"performer": [</w:t>
            </w:r>
          </w:p>
          <w:p w:rsidRPr="001B3AD2" w:rsidR="00471C9E" w:rsidP="00310808" w:rsidRDefault="00471C9E" w14:paraId="26BE517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6E48BE36"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"reference": "urn:uuid:309aba59-ce1a-4ee6-bc82-ab44fa1bf904"</w:t>
            </w:r>
          </w:p>
          <w:p w:rsidRPr="001B3AD2" w:rsidR="00471C9E" w:rsidP="00310808" w:rsidRDefault="00471C9E" w14:paraId="77B6185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1FD0FC8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F758E8E"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"reasonCode": [</w:t>
            </w:r>
          </w:p>
          <w:p w:rsidRPr="001B3AD2" w:rsidR="00471C9E" w:rsidP="00310808" w:rsidRDefault="00471C9E" w14:paraId="4BEAB58D"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0643C582"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"coding": [</w:t>
            </w:r>
          </w:p>
          <w:p w:rsidRPr="001B3AD2" w:rsidR="00471C9E" w:rsidP="00310808" w:rsidRDefault="00471C9E" w14:paraId="70FCB33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97323A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"system": "http://snomed.info/sct",</w:t>
            </w:r>
          </w:p>
          <w:p w:rsidRPr="001B3AD2" w:rsidR="00471C9E" w:rsidP="00310808" w:rsidRDefault="00471C9E" w14:paraId="412BE18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"code": "363418001",</w:t>
            </w:r>
          </w:p>
          <w:p w:rsidRPr="001B3AD2" w:rsidR="00471C9E" w:rsidP="00310808" w:rsidRDefault="00471C9E" w14:paraId="4B78282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"display": "Malignant tumor of pancreas (disorder)"</w:t>
            </w:r>
          </w:p>
          <w:p w:rsidRPr="001B3AD2" w:rsidR="00471C9E" w:rsidP="00310808" w:rsidRDefault="00471C9E" w14:paraId="5BA827E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5D104979"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54DF7E66"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1D00E7EC"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46CE0C8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"meta": {</w:t>
            </w:r>
          </w:p>
          <w:p w:rsidRPr="001B3AD2" w:rsidR="00471C9E" w:rsidP="00310808" w:rsidRDefault="00471C9E" w14:paraId="69C41918"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"versionId": "f94eba57-ae87-4fe1-a6e7-992337a8763b",</w:t>
            </w:r>
          </w:p>
          <w:p w:rsidRPr="001B3AD2" w:rsidR="00471C9E" w:rsidP="00310808" w:rsidRDefault="00471C9E" w14:paraId="23039D70"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"lastUpdated": "2022-08-02T15:14:59.703+00:00"</w:t>
            </w:r>
          </w:p>
          <w:p w:rsidRPr="001B3AD2" w:rsidR="00471C9E" w:rsidP="00310808" w:rsidRDefault="00471C9E" w14:paraId="5CBBA4DB"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    }</w:t>
            </w:r>
          </w:p>
          <w:p w:rsidRPr="001B3AD2" w:rsidR="00471C9E" w:rsidP="00310808" w:rsidRDefault="00471C9E" w14:paraId="25B0573A" w14:textId="77777777">
            <w:pPr>
              <w:shd w:val="clear" w:color="auto" w:fill="FFFFFE"/>
              <w:spacing w:after="0" w:line="270" w:lineRule="atLeast"/>
              <w:rPr>
                <w:rFonts w:ascii="Consolas" w:hAnsi="Consolas" w:cs="Courier New"/>
                <w:color w:val="auto"/>
                <w:sz w:val="20"/>
                <w:szCs w:val="20"/>
                <w:lang w:eastAsia="en-GB"/>
              </w:rPr>
            </w:pPr>
            <w:r w:rsidRPr="001B3AD2">
              <w:rPr>
                <w:rFonts w:ascii="Consolas" w:hAnsi="Consolas" w:cs="Courier New"/>
                <w:color w:val="auto"/>
                <w:sz w:val="20"/>
                <w:szCs w:val="20"/>
                <w:lang w:eastAsia="en-GB"/>
              </w:rPr>
              <w:t>}</w:t>
            </w:r>
          </w:p>
          <w:p w:rsidRPr="00C83EB0" w:rsidR="00471C9E" w:rsidP="00310808" w:rsidRDefault="00471C9E" w14:paraId="790F1499" w14:textId="77777777">
            <w:pPr>
              <w:rPr>
                <w:rFonts w:ascii="Consolas" w:hAnsi="Consolas"/>
                <w:color w:val="auto"/>
                <w:sz w:val="20"/>
                <w:szCs w:val="20"/>
              </w:rPr>
            </w:pPr>
          </w:p>
        </w:tc>
      </w:tr>
    </w:tbl>
    <w:p w:rsidR="00471C9E" w:rsidP="00471C9E" w:rsidRDefault="00471C9E" w14:paraId="6603C925" w14:textId="77777777"/>
    <w:p w:rsidR="00471C9E" w:rsidP="00471C9E" w:rsidRDefault="00471C9E" w14:paraId="3A48822F" w14:textId="77777777">
      <w:pPr>
        <w:rPr>
          <w:rFonts w:asciiTheme="majorHAnsi" w:hAnsiTheme="majorHAnsi" w:eastAsiaTheme="majorEastAsia" w:cstheme="majorBidi"/>
          <w:color w:val="004689" w:themeColor="accent1" w:themeShade="BF"/>
          <w:sz w:val="32"/>
          <w:szCs w:val="32"/>
        </w:rPr>
      </w:pPr>
      <w:r>
        <w:br w:type="page"/>
      </w:r>
    </w:p>
    <w:p w:rsidR="00471C9E" w:rsidP="00471C9E" w:rsidRDefault="00471C9E" w14:paraId="0AB71494" w14:textId="77777777">
      <w:pPr>
        <w:pStyle w:val="Heading1"/>
        <w:numPr>
          <w:ilvl w:val="0"/>
          <w:numId w:val="0"/>
        </w:numPr>
        <w:ind w:left="720" w:hanging="720"/>
      </w:pPr>
      <w:bookmarkStart w:name="_Toc110355025" w:id="89"/>
      <w:bookmarkStart w:name="_Toc110355629" w:id="90"/>
      <w:r>
        <w:lastRenderedPageBreak/>
        <w:t>Appendix A: DPYD Use Case description</w:t>
      </w:r>
      <w:bookmarkEnd w:id="89"/>
      <w:bookmarkEnd w:id="90"/>
    </w:p>
    <w:p w:rsidR="00471C9E" w:rsidP="00471C9E" w:rsidRDefault="00FF5537" w14:paraId="2C9D1A87" w14:textId="6225D9D8">
      <w:r>
        <w:object w:dxaOrig="1539" w:dyaOrig="991" w14:anchorId="392417B9">
          <v:shape id="_x0000_i1027" style="width:77pt;height:49.5pt" o:ole="" type="#_x0000_t75">
            <v:imagedata o:title="" r:id="rId40"/>
          </v:shape>
          <o:OLEObject Type="Embed" ProgID="AcroExch.Document.DC" ShapeID="_x0000_i1027" DrawAspect="Icon" ObjectID="_1722246797" r:id="rId41"/>
        </w:object>
      </w:r>
    </w:p>
    <w:p w:rsidR="00471C9E" w:rsidP="00471C9E" w:rsidRDefault="00471C9E" w14:paraId="220F7FB1" w14:textId="77777777"/>
    <w:p w:rsidR="00471C9E" w:rsidP="00471C9E" w:rsidRDefault="00471C9E" w14:paraId="47A26A30" w14:textId="77777777">
      <w:pPr>
        <w:rPr>
          <w:rFonts w:asciiTheme="majorHAnsi" w:hAnsiTheme="majorHAnsi" w:eastAsiaTheme="majorEastAsia" w:cstheme="majorBidi"/>
          <w:color w:val="004689" w:themeColor="accent1" w:themeShade="BF"/>
          <w:sz w:val="32"/>
          <w:szCs w:val="32"/>
        </w:rPr>
      </w:pPr>
      <w:r>
        <w:br w:type="page"/>
      </w:r>
    </w:p>
    <w:p w:rsidR="00471C9E" w:rsidP="00471C9E" w:rsidRDefault="00471C9E" w14:paraId="3CD098D1" w14:textId="77777777">
      <w:pPr>
        <w:pStyle w:val="Heading1"/>
        <w:numPr>
          <w:ilvl w:val="0"/>
          <w:numId w:val="0"/>
        </w:numPr>
        <w:ind w:left="720" w:hanging="720"/>
      </w:pPr>
      <w:bookmarkStart w:name="_Toc110355026" w:id="91"/>
      <w:bookmarkStart w:name="_Toc110355630" w:id="92"/>
      <w:r>
        <w:lastRenderedPageBreak/>
        <w:t>Appendix B: Genomic Medicine Service scoping document</w:t>
      </w:r>
      <w:bookmarkEnd w:id="91"/>
      <w:bookmarkEnd w:id="92"/>
    </w:p>
    <w:bookmarkStart w:name="_MON_1720967871" w:id="93"/>
    <w:bookmarkEnd w:id="93"/>
    <w:p w:rsidRPr="0062155A" w:rsidR="00471C9E" w:rsidP="00471C9E" w:rsidRDefault="00471C9E" w14:paraId="29835A8D" w14:textId="77777777">
      <w:r>
        <w:object w:dxaOrig="1539" w:dyaOrig="991" w14:anchorId="38AED70B">
          <v:shape id="_x0000_i1028" style="width:77pt;height:49.5pt" o:ole="" type="#_x0000_t75">
            <v:imagedata o:title="" r:id="rId42"/>
          </v:shape>
          <o:OLEObject Type="Embed" ProgID="Word.Document.12" ShapeID="_x0000_i1028" DrawAspect="Icon" ObjectID="_1722246798" r:id="rId43">
            <o:FieldCodes>\s</o:FieldCodes>
          </o:OLEObject>
        </w:object>
      </w:r>
    </w:p>
    <w:p w:rsidRPr="00D540B6" w:rsidR="000D3D12" w:rsidP="00471C9E" w:rsidRDefault="000D3D12" w14:paraId="2DCF0C0E" w14:textId="77777777">
      <w:pPr>
        <w:pStyle w:val="Heading1"/>
        <w:numPr>
          <w:ilvl w:val="0"/>
          <w:numId w:val="0"/>
        </w:numPr>
        <w:ind w:left="720" w:hanging="720"/>
        <w:rPr>
          <w:rFonts w:ascii="Calibri" w:hAnsi="Calibri" w:cs="Calibri"/>
        </w:rPr>
      </w:pPr>
    </w:p>
    <w:sectPr w:rsidRPr="00D540B6" w:rsidR="000D3D12">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C1A87" w:rsidRDefault="00AC1A87" w14:paraId="4E3696ED" w14:textId="77777777">
      <w:r>
        <w:separator/>
      </w:r>
    </w:p>
  </w:endnote>
  <w:endnote w:type="continuationSeparator" w:id="0">
    <w:p w:rsidR="00AC1A87" w:rsidRDefault="00AC1A87" w14:paraId="4B5DBE83" w14:textId="77777777">
      <w:r>
        <w:continuationSeparator/>
      </w:r>
    </w:p>
  </w:endnote>
  <w:endnote w:type="continuationNotice" w:id="1">
    <w:p w:rsidR="00AC1A87" w:rsidRDefault="00AC1A87" w14:paraId="6BAA6F07"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utigerLTStd-Light">
    <w:altName w:val="Calibri"/>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D33" w:rsidRDefault="00D37D33" w14:paraId="37974458"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5AC5" w:rsidP="00E249FF" w:rsidRDefault="00615AC5" w14:paraId="60D85565" w14:textId="77777777">
    <w:pPr>
      <w:pStyle w:val="Footer"/>
    </w:pPr>
  </w:p>
  <w:p w:rsidR="00615AC5" w:rsidP="00C318D6" w:rsidRDefault="00615AC5" w14:paraId="6650E88B" w14:textId="77777777">
    <w:pPr>
      <w:pStyle w:val="Footer"/>
      <w:jc w:val="right"/>
    </w:pPr>
  </w:p>
  <w:p w:rsidRPr="001E2958" w:rsidR="00615AC5" w:rsidP="00215FD9" w:rsidRDefault="000971A9" w14:paraId="48F60911" w14:textId="77777777">
    <w:pPr>
      <w:pStyle w:val="Footer"/>
    </w:pPr>
    <w:r>
      <w:t xml:space="preserve">Copyright © </w:t>
    </w:r>
    <w:sdt>
      <w:sdtPr>
        <w:alias w:val="Year"/>
        <w:tag w:val="YYYY"/>
        <w:id w:val="-951789870"/>
      </w:sdtPr>
      <w:sdtContent>
        <w:r>
          <w:t>20</w:t>
        </w:r>
        <w:r w:rsidR="007E13CC">
          <w:t>20</w:t>
        </w:r>
      </w:sdtContent>
    </w:sdt>
    <w:r>
      <w:t xml:space="preserve"> NHS Digital</w:t>
    </w:r>
    <w:r w:rsidR="00615AC5">
      <w:tab/>
    </w:r>
    <w:r w:rsidRPr="001E2958" w:rsidR="00615AC5">
      <w:t xml:space="preserve">Page </w:t>
    </w:r>
    <w:r w:rsidRPr="001E2958" w:rsidR="00615AC5">
      <w:fldChar w:fldCharType="begin"/>
    </w:r>
    <w:r w:rsidRPr="001E2958" w:rsidR="00615AC5">
      <w:instrText xml:space="preserve"> PAGE  \* Arabic  \* MERGEFORMAT </w:instrText>
    </w:r>
    <w:r w:rsidRPr="001E2958" w:rsidR="00615AC5">
      <w:fldChar w:fldCharType="separate"/>
    </w:r>
    <w:r>
      <w:rPr>
        <w:noProof/>
      </w:rPr>
      <w:t>4</w:t>
    </w:r>
    <w:r w:rsidRPr="001E2958" w:rsidR="00615AC5">
      <w:fldChar w:fldCharType="end"/>
    </w:r>
    <w:r w:rsidRPr="001E2958" w:rsidR="00615AC5">
      <w:t xml:space="preserve"> of </w:t>
    </w:r>
    <w:r w:rsidR="00353503">
      <w:rPr>
        <w:noProof/>
      </w:rPr>
      <w:fldChar w:fldCharType="begin"/>
    </w:r>
    <w:r w:rsidR="00353503">
      <w:rPr>
        <w:noProof/>
      </w:rPr>
      <w:instrText xml:space="preserve"> NUMPAGES </w:instrText>
    </w:r>
    <w:r w:rsidR="00353503">
      <w:rPr>
        <w:noProof/>
      </w:rPr>
      <w:fldChar w:fldCharType="separate"/>
    </w:r>
    <w:r>
      <w:rPr>
        <w:noProof/>
      </w:rPr>
      <w:t>4</w:t>
    </w:r>
    <w:r w:rsidR="0035350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5AC5" w:rsidP="00E249FF" w:rsidRDefault="00615AC5" w14:paraId="58EF9D42" w14:textId="77777777">
    <w:pPr>
      <w:pStyle w:val="Footer"/>
    </w:pPr>
  </w:p>
  <w:p w:rsidR="00615AC5" w:rsidP="00E249FF" w:rsidRDefault="00615AC5" w14:paraId="7B70CB3C" w14:textId="77777777">
    <w:pPr>
      <w:pStyle w:val="Footer"/>
    </w:pPr>
    <w:r>
      <w:t>Copyright ©</w:t>
    </w:r>
    <w:sdt>
      <w:sdtPr>
        <w:alias w:val="Year"/>
        <w:tag w:val="YYYY"/>
        <w:id w:val="-1048608770"/>
        <w:lock w:val="sdtLocked"/>
      </w:sdtPr>
      <w:sdtContent>
        <w:r w:rsidR="00353503">
          <w:t xml:space="preserve"> </w:t>
        </w:r>
        <w:r>
          <w:t>20</w:t>
        </w:r>
        <w:r w:rsidR="00D37D33">
          <w:t>20</w:t>
        </w:r>
      </w:sdtContent>
    </w:sdt>
    <w:r w:rsidR="000971A9">
      <w:t xml:space="preserve"> NHS Digital</w:t>
    </w:r>
    <w:r>
      <w:tab/>
    </w:r>
    <w:r w:rsidRPr="001E2958">
      <w:t xml:space="preserve">Page </w:t>
    </w:r>
    <w:r w:rsidRPr="001E2958">
      <w:fldChar w:fldCharType="begin"/>
    </w:r>
    <w:r w:rsidRPr="001E2958">
      <w:instrText xml:space="preserve"> PAGE  \* Arabic  \* MERGEFORMAT </w:instrText>
    </w:r>
    <w:r w:rsidRPr="001E2958">
      <w:fldChar w:fldCharType="separate"/>
    </w:r>
    <w:r w:rsidR="00DE4075">
      <w:rPr>
        <w:noProof/>
      </w:rPr>
      <w:t>1</w:t>
    </w:r>
    <w:r w:rsidRPr="001E2958">
      <w:fldChar w:fldCharType="end"/>
    </w:r>
    <w:r w:rsidRPr="001E2958">
      <w:t xml:space="preserve"> of </w:t>
    </w:r>
    <w:r w:rsidR="00353503">
      <w:rPr>
        <w:noProof/>
      </w:rPr>
      <w:fldChar w:fldCharType="begin"/>
    </w:r>
    <w:r w:rsidR="00353503">
      <w:rPr>
        <w:noProof/>
      </w:rPr>
      <w:instrText xml:space="preserve"> NUMPAGES </w:instrText>
    </w:r>
    <w:r w:rsidR="00353503">
      <w:rPr>
        <w:noProof/>
      </w:rPr>
      <w:fldChar w:fldCharType="separate"/>
    </w:r>
    <w:r w:rsidR="00DE4075">
      <w:rPr>
        <w:noProof/>
      </w:rPr>
      <w:t>1</w:t>
    </w:r>
    <w:r w:rsidR="00353503">
      <w:rPr>
        <w:noProof/>
      </w:rPr>
      <w:fldChar w:fldCharType="end"/>
    </w:r>
    <w:r>
      <w:br/>
    </w:r>
  </w:p>
  <w:p w:rsidR="00615AC5" w:rsidP="00E249FF" w:rsidRDefault="00615AC5" w14:paraId="3131C0F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C1A87" w:rsidRDefault="00AC1A87" w14:paraId="53108C69" w14:textId="77777777">
      <w:r>
        <w:separator/>
      </w:r>
    </w:p>
  </w:footnote>
  <w:footnote w:type="continuationSeparator" w:id="0">
    <w:p w:rsidR="00AC1A87" w:rsidRDefault="00AC1A87" w14:paraId="161821B4" w14:textId="77777777">
      <w:r>
        <w:continuationSeparator/>
      </w:r>
    </w:p>
  </w:footnote>
  <w:footnote w:type="continuationNotice" w:id="1">
    <w:p w:rsidR="00AC1A87" w:rsidRDefault="00AC1A87" w14:paraId="27A49656"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37D33" w:rsidRDefault="00D37D33" w14:paraId="1BECD04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15AC5" w:rsidP="00CE7577" w:rsidRDefault="00000000" w14:paraId="0411060D" w14:textId="15511689">
    <w:pPr>
      <w:pStyle w:val="Header"/>
      <w:tabs>
        <w:tab w:val="clear" w:pos="9639"/>
        <w:tab w:val="right" w:pos="9781"/>
      </w:tabs>
    </w:pPr>
    <w:sdt>
      <w:sdtPr>
        <w:alias w:val="Title"/>
        <w:tag w:val=""/>
        <w:id w:val="-1262984887"/>
        <w:placeholder>
          <w:docPart w:val="D8980766E919423CA6B3211B9EB7A8AD"/>
        </w:placeholder>
        <w:dataBinding w:prefixMappings="xmlns:ns0='http://purl.org/dc/elements/1.1/' xmlns:ns1='http://schemas.openxmlformats.org/package/2006/metadata/core-properties' " w:xpath="/ns1:coreProperties[1]/ns0:title[1]" w:storeItemID="{6C3C8BC8-F283-45AE-878A-BAB7291924A1}"/>
        <w:text/>
      </w:sdtPr>
      <w:sdtContent>
        <w:r w:rsidR="00656D68">
          <w:t>Genomics Medicine Service Request/Report workflow</w:t>
        </w:r>
      </w:sdtContent>
    </w:sdt>
    <w:r w:rsidR="00615AC5">
      <w:tab/>
    </w:r>
    <w:r w:rsidRPr="009A450D" w:rsidR="00615AC5">
      <w:t xml:space="preserve">v </w:t>
    </w:r>
    <w:sdt>
      <w:sdtPr>
        <w:alias w:val="Category"/>
        <w:tag w:val="version"/>
        <w:id w:val="492919741"/>
        <w:dataBinding w:prefixMappings="xmlns:ns0='http://purl.org/dc/elements/1.1/' xmlns:ns1='http://schemas.openxmlformats.org/package/2006/metadata/core-properties' " w:xpath="/ns1:coreProperties[1]/ns1:category[1]" w:storeItemID="{6C3C8BC8-F283-45AE-878A-BAB7291924A1}"/>
        <w:text/>
      </w:sdtPr>
      <w:sdtContent>
        <w:r w:rsidR="00615AC5">
          <w:t>0.1</w:t>
        </w:r>
      </w:sdtContent>
    </w:sdt>
    <w:r w:rsidRPr="009A450D" w:rsidR="00615AC5">
      <w:t xml:space="preserve"> </w:t>
    </w:r>
    <w:sdt>
      <w:sdtPr>
        <w:alias w:val="Status"/>
        <w:tag w:val=""/>
        <w:id w:val="1007566844"/>
        <w:dataBinding w:prefixMappings="xmlns:ns0='http://purl.org/dc/elements/1.1/' xmlns:ns1='http://schemas.openxmlformats.org/package/2006/metadata/core-properties' " w:xpath="/ns1:coreProperties[1]/ns1:contentStatus[1]" w:storeItemID="{6C3C8BC8-F283-45AE-878A-BAB7291924A1}"/>
        <w:text/>
      </w:sdtPr>
      <w:sdtContent>
        <w:r w:rsidR="00B5258D">
          <w:t>Draft</w:t>
        </w:r>
      </w:sdtContent>
    </w:sdt>
    <w:r w:rsidRPr="009A450D" w:rsidR="00615AC5">
      <w:t xml:space="preserve"> </w:t>
    </w:r>
    <w:sdt>
      <w:sdtPr>
        <w:alias w:val="Publish Date"/>
        <w:tag w:val=""/>
        <w:id w:val="-1552527468"/>
        <w:dataBinding w:prefixMappings="xmlns:ns0='http://schemas.microsoft.com/office/2006/coverPageProps' " w:xpath="/ns0:CoverPageProperties[1]/ns0:PublishDate[1]" w:storeItemID="{55AF091B-3C7A-41E3-B477-F2FDAA23CFDA}"/>
        <w:date w:fullDate="2022-08-02T00:00:00Z">
          <w:dateFormat w:val="dd/MM/yyyy"/>
          <w:lid w:val="en-GB"/>
          <w:storeMappedDataAs w:val="dateTime"/>
          <w:calendar w:val="gregorian"/>
        </w:date>
      </w:sdtPr>
      <w:sdtContent>
        <w:r w:rsidR="00504439">
          <w:t>02/08/2022</w:t>
        </w:r>
      </w:sdtContent>
    </w:sdt>
  </w:p>
  <w:p w:rsidR="00615AC5" w:rsidP="00BC33FE" w:rsidRDefault="00615AC5" w14:paraId="1C21C0B8" w14:textId="777777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615AC5" w:rsidP="00BA25A7" w:rsidRDefault="00615AC5" w14:paraId="5EBDDD10" w14:textId="77777777">
    <w:r>
      <w:rPr>
        <w:rFonts w:asciiTheme="minorHAnsi" w:hAnsiTheme="minorHAnsi"/>
        <w:b/>
        <w:bCs/>
        <w:noProof/>
        <w:lang w:eastAsia="en-GB"/>
      </w:rPr>
      <w:drawing>
        <wp:anchor distT="0" distB="0" distL="114300" distR="114300" simplePos="0" relativeHeight="251658241" behindDoc="1" locked="0" layoutInCell="1" allowOverlap="1" wp14:anchorId="16123D2A" wp14:editId="54C13A2A">
          <wp:simplePos x="0" y="0"/>
          <wp:positionH relativeFrom="page">
            <wp:posOffset>5922645</wp:posOffset>
          </wp:positionH>
          <wp:positionV relativeFrom="page">
            <wp:posOffset>215900</wp:posOffset>
          </wp:positionV>
          <wp:extent cx="1198800" cy="950400"/>
          <wp:effectExtent l="0" t="0" r="1905" b="2540"/>
          <wp:wrapTight wrapText="bothSides">
            <wp:wrapPolygon edited="0">
              <wp:start x="0" y="0"/>
              <wp:lineTo x="0" y="21225"/>
              <wp:lineTo x="21291" y="21225"/>
              <wp:lineTo x="2129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S Digital logo_RGB-01.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800" cy="950400"/>
                  </a:xfrm>
                  <a:prstGeom prst="rect">
                    <a:avLst/>
                  </a:prstGeom>
                </pic:spPr>
              </pic:pic>
            </a:graphicData>
          </a:graphic>
          <wp14:sizeRelH relativeFrom="margin">
            <wp14:pctWidth>0</wp14:pctWidth>
          </wp14:sizeRelH>
          <wp14:sizeRelV relativeFrom="margin">
            <wp14:pctHeight>0</wp14:pctHeight>
          </wp14:sizeRelV>
        </wp:anchor>
      </w:drawing>
    </w:r>
  </w:p>
  <w:p w:rsidR="00615AC5" w:rsidP="00BA25A7" w:rsidRDefault="00615AC5" w14:paraId="34D68DF9" w14:textId="77777777"/>
  <w:p w:rsidR="00615AC5" w:rsidP="00BA25A7" w:rsidRDefault="00615AC5" w14:paraId="26115729" w14:textId="77777777">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615AC5" w:rsidP="00DA41AC" w:rsidRDefault="00615AC5" w14:paraId="05FEDE15" w14:textId="77777777">
    <w:pPr>
      <w:pStyle w:val="Header"/>
      <w:pBdr>
        <w:bottom w:val="single" w:color="003350" w:sz="12" w:space="31"/>
      </w:pBdr>
    </w:pPr>
  </w:p>
  <w:p w:rsidR="00615AC5" w:rsidP="00DA41AC" w:rsidRDefault="00615AC5" w14:paraId="1D9A8759" w14:textId="77777777">
    <w:pPr>
      <w:pStyle w:val="Header"/>
      <w:pBdr>
        <w:bottom w:val="single" w:color="003350" w:sz="12" w:space="31"/>
      </w:pBdr>
      <w:tabs>
        <w:tab w:val="clear" w:pos="9639"/>
        <w:tab w:val="right" w:pos="9638"/>
      </w:tabs>
    </w:pPr>
  </w:p>
  <w:p w:rsidR="00615AC5" w:rsidP="00DA41AC" w:rsidRDefault="00615AC5" w14:paraId="4C473241" w14:textId="77777777">
    <w:pPr>
      <w:pStyle w:val="Header"/>
      <w:pBdr>
        <w:bottom w:val="single" w:color="003350" w:sz="12" w:space="31"/>
      </w:pBdr>
      <w:tabs>
        <w:tab w:val="clear" w:pos="9639"/>
        <w:tab w:val="right" w:pos="9638"/>
      </w:tabs>
    </w:pPr>
    <w:r>
      <w:rPr>
        <w:b/>
        <w:noProof/>
        <w:lang w:eastAsia="en-GB"/>
      </w:rPr>
      <w:drawing>
        <wp:anchor distT="0" distB="0" distL="114300" distR="114300" simplePos="0" relativeHeight="251658240" behindDoc="1" locked="0" layoutInCell="1" allowOverlap="1" wp14:anchorId="13E14928" wp14:editId="44C04C96">
          <wp:simplePos x="0" y="0"/>
          <wp:positionH relativeFrom="page">
            <wp:posOffset>648335</wp:posOffset>
          </wp:positionH>
          <wp:positionV relativeFrom="page">
            <wp:posOffset>396240</wp:posOffset>
          </wp:positionV>
          <wp:extent cx="2160270" cy="543560"/>
          <wp:effectExtent l="19050" t="0" r="0" b="0"/>
          <wp:wrapTight wrapText="bothSides">
            <wp:wrapPolygon edited="0">
              <wp:start x="-190" y="0"/>
              <wp:lineTo x="-190" y="21196"/>
              <wp:lineTo x="21524" y="21196"/>
              <wp:lineTo x="21524" y="0"/>
              <wp:lineTo x="-190" y="0"/>
            </wp:wrapPolygon>
          </wp:wrapTight>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2160270" cy="543560"/>
                  </a:xfrm>
                  <a:prstGeom prst="rect">
                    <a:avLst/>
                  </a:prstGeom>
                  <a:noFill/>
                  <a:ln w="9525">
                    <a:noFill/>
                    <a:miter lim="800000"/>
                    <a:headEnd/>
                    <a:tailEnd/>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F09FF"/>
    <w:multiLevelType w:val="hybridMultilevel"/>
    <w:tmpl w:val="3B940520"/>
    <w:lvl w:ilvl="0" w:tplc="0AC0C1CE">
      <w:numFmt w:val="bullet"/>
      <w:lvlText w:val="•"/>
      <w:lvlJc w:val="left"/>
      <w:pPr>
        <w:ind w:left="1080" w:hanging="72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19550741"/>
    <w:multiLevelType w:val="hybridMultilevel"/>
    <w:tmpl w:val="A8D0C282"/>
    <w:lvl w:ilvl="0" w:tplc="0AC0C1CE">
      <w:numFmt w:val="bullet"/>
      <w:lvlText w:val="•"/>
      <w:lvlJc w:val="left"/>
      <w:pPr>
        <w:ind w:left="1080" w:hanging="72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46F3568"/>
    <w:multiLevelType w:val="hybridMultilevel"/>
    <w:tmpl w:val="3A461CA4"/>
    <w:lvl w:ilvl="0" w:tplc="A3707DB0">
      <w:start w:val="1"/>
      <w:numFmt w:val="bullet"/>
      <w:pStyle w:val="Bulletlis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5525150"/>
    <w:multiLevelType w:val="hybridMultilevel"/>
    <w:tmpl w:val="59A8160A"/>
    <w:lvl w:ilvl="0" w:tplc="0AC0C1CE">
      <w:numFmt w:val="bullet"/>
      <w:lvlText w:val="•"/>
      <w:lvlJc w:val="left"/>
      <w:pPr>
        <w:ind w:left="1080" w:hanging="72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39D84818"/>
    <w:multiLevelType w:val="multilevel"/>
    <w:tmpl w:val="D0780E8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923088"/>
    <w:multiLevelType w:val="hybridMultilevel"/>
    <w:tmpl w:val="FF62E0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C2646C6"/>
    <w:multiLevelType w:val="hybridMultilevel"/>
    <w:tmpl w:val="A2949E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BD34A8"/>
    <w:multiLevelType w:val="hybridMultilevel"/>
    <w:tmpl w:val="DFE86A74"/>
    <w:lvl w:ilvl="0" w:tplc="B748DA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4DB166D"/>
    <w:multiLevelType w:val="multilevel"/>
    <w:tmpl w:val="17C2F2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B4122FF"/>
    <w:multiLevelType w:val="hybridMultilevel"/>
    <w:tmpl w:val="A63CDC66"/>
    <w:lvl w:ilvl="0" w:tplc="655E29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ED30B51"/>
    <w:multiLevelType w:val="hybridMultilevel"/>
    <w:tmpl w:val="1FFEC36A"/>
    <w:lvl w:ilvl="0" w:tplc="0809000F">
      <w:start w:val="1"/>
      <w:numFmt w:val="decimal"/>
      <w:lvlText w:val="%1."/>
      <w:lvlJc w:val="left"/>
      <w:pPr>
        <w:ind w:left="1080" w:hanging="72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1" w15:restartNumberingAfterBreak="0">
    <w:nsid w:val="64560207"/>
    <w:multiLevelType w:val="multilevel"/>
    <w:tmpl w:val="83A6E6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F4C7AE6"/>
    <w:multiLevelType w:val="hybridMultilevel"/>
    <w:tmpl w:val="B2585D78"/>
    <w:lvl w:ilvl="0" w:tplc="604464E8">
      <w:start w:val="1"/>
      <w:numFmt w:val="decimal"/>
      <w:pStyle w:val="Numberedlist"/>
      <w:lvlText w:val="%1)"/>
      <w:lvlJc w:val="left"/>
      <w:pPr>
        <w:ind w:left="360" w:hanging="360"/>
      </w:pPr>
      <w:rPr>
        <w:rFonts w:hint="default"/>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13" w15:restartNumberingAfterBreak="0">
    <w:nsid w:val="73DD2B23"/>
    <w:multiLevelType w:val="multilevel"/>
    <w:tmpl w:val="3FC8355E"/>
    <w:lvl w:ilvl="0">
      <w:start w:val="1"/>
      <w:numFmt w:val="decimal"/>
      <w:pStyle w:val="NumberedHeading"/>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75645977"/>
    <w:multiLevelType w:val="hybridMultilevel"/>
    <w:tmpl w:val="C9901560"/>
    <w:lvl w:ilvl="0" w:tplc="0AC0C1CE">
      <w:numFmt w:val="bullet"/>
      <w:lvlText w:val="•"/>
      <w:lvlJc w:val="left"/>
      <w:pPr>
        <w:ind w:left="1080" w:hanging="720"/>
      </w:pPr>
      <w:rPr>
        <w:rFonts w:hint="default" w:ascii="Arial" w:hAnsi="Arial" w:eastAsia="Times New Roman"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774F5186"/>
    <w:multiLevelType w:val="hybridMultilevel"/>
    <w:tmpl w:val="70D03F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9FD286F"/>
    <w:multiLevelType w:val="hybridMultilevel"/>
    <w:tmpl w:val="B9BAB5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7" w15:restartNumberingAfterBreak="0">
    <w:nsid w:val="7BEE22E3"/>
    <w:multiLevelType w:val="hybridMultilevel"/>
    <w:tmpl w:val="4D32FF3A"/>
    <w:lvl w:ilvl="0" w:tplc="08090001">
      <w:start w:val="1"/>
      <w:numFmt w:val="bullet"/>
      <w:lvlText w:val=""/>
      <w:lvlJc w:val="left"/>
      <w:pPr>
        <w:ind w:left="360" w:hanging="360"/>
      </w:pPr>
      <w:rPr>
        <w:rFonts w:hint="default" w:ascii="Symbol" w:hAnsi="Symbol"/>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num w:numId="1" w16cid:durableId="1005009912">
    <w:abstractNumId w:val="13"/>
  </w:num>
  <w:num w:numId="2" w16cid:durableId="176576331">
    <w:abstractNumId w:val="8"/>
  </w:num>
  <w:num w:numId="3" w16cid:durableId="369188927">
    <w:abstractNumId w:val="2"/>
  </w:num>
  <w:num w:numId="4" w16cid:durableId="1011565624">
    <w:abstractNumId w:val="17"/>
  </w:num>
  <w:num w:numId="5" w16cid:durableId="685912484">
    <w:abstractNumId w:val="11"/>
  </w:num>
  <w:num w:numId="6" w16cid:durableId="1925526554">
    <w:abstractNumId w:val="4"/>
  </w:num>
  <w:num w:numId="7" w16cid:durableId="1925263401">
    <w:abstractNumId w:val="12"/>
  </w:num>
  <w:num w:numId="8" w16cid:durableId="87624408">
    <w:abstractNumId w:val="5"/>
  </w:num>
  <w:num w:numId="9" w16cid:durableId="323120802">
    <w:abstractNumId w:val="16"/>
  </w:num>
  <w:num w:numId="10" w16cid:durableId="379675674">
    <w:abstractNumId w:val="1"/>
  </w:num>
  <w:num w:numId="11" w16cid:durableId="2003464060">
    <w:abstractNumId w:val="3"/>
  </w:num>
  <w:num w:numId="12" w16cid:durableId="1809545574">
    <w:abstractNumId w:val="0"/>
  </w:num>
  <w:num w:numId="13" w16cid:durableId="1115489199">
    <w:abstractNumId w:val="14"/>
  </w:num>
  <w:num w:numId="14" w16cid:durableId="1693071530">
    <w:abstractNumId w:val="10"/>
  </w:num>
  <w:num w:numId="15" w16cid:durableId="1653368125">
    <w:abstractNumId w:val="6"/>
  </w:num>
  <w:num w:numId="16" w16cid:durableId="436370942">
    <w:abstractNumId w:val="15"/>
  </w:num>
  <w:num w:numId="17" w16cid:durableId="1601402817">
    <w:abstractNumId w:val="9"/>
  </w:num>
  <w:num w:numId="18" w16cid:durableId="120615090">
    <w:abstractNumId w:val="7"/>
  </w:num>
  <w:numIdMacAtCleanup w:val="7"/>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removeDateAndTime/>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hdrShapeDefaults>
    <o:shapedefaults v:ext="edit" spidmax="2050">
      <o:colormru v:ext="edit" colors="#ededed,#e7e7e7"/>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5B7"/>
    <w:rsid w:val="0000101D"/>
    <w:rsid w:val="00001556"/>
    <w:rsid w:val="00001F61"/>
    <w:rsid w:val="0000300B"/>
    <w:rsid w:val="000057E7"/>
    <w:rsid w:val="00005C23"/>
    <w:rsid w:val="00006203"/>
    <w:rsid w:val="000065ED"/>
    <w:rsid w:val="000067A5"/>
    <w:rsid w:val="00007DA7"/>
    <w:rsid w:val="0001169A"/>
    <w:rsid w:val="00014D4F"/>
    <w:rsid w:val="00015F25"/>
    <w:rsid w:val="00017485"/>
    <w:rsid w:val="00020C60"/>
    <w:rsid w:val="00021367"/>
    <w:rsid w:val="00021E4B"/>
    <w:rsid w:val="000237C9"/>
    <w:rsid w:val="000241CE"/>
    <w:rsid w:val="000248D0"/>
    <w:rsid w:val="00024DEB"/>
    <w:rsid w:val="00026F7F"/>
    <w:rsid w:val="000329D7"/>
    <w:rsid w:val="000360A0"/>
    <w:rsid w:val="00037089"/>
    <w:rsid w:val="000379D9"/>
    <w:rsid w:val="00041B0C"/>
    <w:rsid w:val="000422B0"/>
    <w:rsid w:val="00042CF5"/>
    <w:rsid w:val="000435A5"/>
    <w:rsid w:val="00044407"/>
    <w:rsid w:val="00045E4F"/>
    <w:rsid w:val="000474F3"/>
    <w:rsid w:val="00047636"/>
    <w:rsid w:val="0005172D"/>
    <w:rsid w:val="00052020"/>
    <w:rsid w:val="000523BB"/>
    <w:rsid w:val="00052487"/>
    <w:rsid w:val="000533BC"/>
    <w:rsid w:val="00053E0B"/>
    <w:rsid w:val="000557A2"/>
    <w:rsid w:val="00055D55"/>
    <w:rsid w:val="000565E9"/>
    <w:rsid w:val="00056BF9"/>
    <w:rsid w:val="0006254F"/>
    <w:rsid w:val="00062BC2"/>
    <w:rsid w:val="000635C5"/>
    <w:rsid w:val="00066F72"/>
    <w:rsid w:val="00067153"/>
    <w:rsid w:val="000713A8"/>
    <w:rsid w:val="0007195C"/>
    <w:rsid w:val="000720AA"/>
    <w:rsid w:val="00072772"/>
    <w:rsid w:val="000743D7"/>
    <w:rsid w:val="000752E9"/>
    <w:rsid w:val="00080B96"/>
    <w:rsid w:val="0008111B"/>
    <w:rsid w:val="0008125E"/>
    <w:rsid w:val="00081EB5"/>
    <w:rsid w:val="00084C2F"/>
    <w:rsid w:val="000871A9"/>
    <w:rsid w:val="00087A78"/>
    <w:rsid w:val="00087E08"/>
    <w:rsid w:val="000903C6"/>
    <w:rsid w:val="00090645"/>
    <w:rsid w:val="000923B1"/>
    <w:rsid w:val="0009331D"/>
    <w:rsid w:val="00093BDC"/>
    <w:rsid w:val="0009523B"/>
    <w:rsid w:val="000971A9"/>
    <w:rsid w:val="000A009A"/>
    <w:rsid w:val="000A1A41"/>
    <w:rsid w:val="000A28B4"/>
    <w:rsid w:val="000A3813"/>
    <w:rsid w:val="000A4BE0"/>
    <w:rsid w:val="000A69AB"/>
    <w:rsid w:val="000A6A50"/>
    <w:rsid w:val="000A7882"/>
    <w:rsid w:val="000A7FC1"/>
    <w:rsid w:val="000B10A8"/>
    <w:rsid w:val="000B1D7A"/>
    <w:rsid w:val="000B1F50"/>
    <w:rsid w:val="000B295E"/>
    <w:rsid w:val="000B2F18"/>
    <w:rsid w:val="000B42CF"/>
    <w:rsid w:val="000B4669"/>
    <w:rsid w:val="000B5915"/>
    <w:rsid w:val="000B591F"/>
    <w:rsid w:val="000B6553"/>
    <w:rsid w:val="000B698B"/>
    <w:rsid w:val="000C07B8"/>
    <w:rsid w:val="000C2945"/>
    <w:rsid w:val="000C38B5"/>
    <w:rsid w:val="000C3A26"/>
    <w:rsid w:val="000C49C7"/>
    <w:rsid w:val="000C52F2"/>
    <w:rsid w:val="000C5A53"/>
    <w:rsid w:val="000D029A"/>
    <w:rsid w:val="000D055A"/>
    <w:rsid w:val="000D2721"/>
    <w:rsid w:val="000D3D12"/>
    <w:rsid w:val="000D4152"/>
    <w:rsid w:val="000D45EC"/>
    <w:rsid w:val="000D49CE"/>
    <w:rsid w:val="000D63F5"/>
    <w:rsid w:val="000D67D7"/>
    <w:rsid w:val="000D6E01"/>
    <w:rsid w:val="000D70CD"/>
    <w:rsid w:val="000E09BE"/>
    <w:rsid w:val="000E13B8"/>
    <w:rsid w:val="000E2955"/>
    <w:rsid w:val="000E33A3"/>
    <w:rsid w:val="000E3963"/>
    <w:rsid w:val="000E4888"/>
    <w:rsid w:val="000E6289"/>
    <w:rsid w:val="000E6387"/>
    <w:rsid w:val="000E69DD"/>
    <w:rsid w:val="000E6A0F"/>
    <w:rsid w:val="000E7248"/>
    <w:rsid w:val="000F03D6"/>
    <w:rsid w:val="000F0494"/>
    <w:rsid w:val="000F15B3"/>
    <w:rsid w:val="000F2E84"/>
    <w:rsid w:val="000F3370"/>
    <w:rsid w:val="000F626F"/>
    <w:rsid w:val="00100EB5"/>
    <w:rsid w:val="00102C19"/>
    <w:rsid w:val="00102F64"/>
    <w:rsid w:val="00102F7A"/>
    <w:rsid w:val="00103D0E"/>
    <w:rsid w:val="00105BDD"/>
    <w:rsid w:val="00106183"/>
    <w:rsid w:val="001067DE"/>
    <w:rsid w:val="00106858"/>
    <w:rsid w:val="00106BE0"/>
    <w:rsid w:val="00110B7A"/>
    <w:rsid w:val="00112CF4"/>
    <w:rsid w:val="00112EDA"/>
    <w:rsid w:val="0011335E"/>
    <w:rsid w:val="001137E6"/>
    <w:rsid w:val="00113E4E"/>
    <w:rsid w:val="00114576"/>
    <w:rsid w:val="00115A8C"/>
    <w:rsid w:val="001164D0"/>
    <w:rsid w:val="0011695D"/>
    <w:rsid w:val="00116B56"/>
    <w:rsid w:val="00116CF5"/>
    <w:rsid w:val="00116F6B"/>
    <w:rsid w:val="00117F0D"/>
    <w:rsid w:val="00120822"/>
    <w:rsid w:val="00121DF4"/>
    <w:rsid w:val="001222C2"/>
    <w:rsid w:val="00123192"/>
    <w:rsid w:val="00123763"/>
    <w:rsid w:val="00123A26"/>
    <w:rsid w:val="00127597"/>
    <w:rsid w:val="00127E6E"/>
    <w:rsid w:val="00130D21"/>
    <w:rsid w:val="00130FA9"/>
    <w:rsid w:val="00132B22"/>
    <w:rsid w:val="00134254"/>
    <w:rsid w:val="00134787"/>
    <w:rsid w:val="001356C7"/>
    <w:rsid w:val="001358F3"/>
    <w:rsid w:val="001363D2"/>
    <w:rsid w:val="001413A8"/>
    <w:rsid w:val="00143B0A"/>
    <w:rsid w:val="00143F7B"/>
    <w:rsid w:val="00144213"/>
    <w:rsid w:val="00145BCD"/>
    <w:rsid w:val="00146E98"/>
    <w:rsid w:val="00147FA4"/>
    <w:rsid w:val="00151B92"/>
    <w:rsid w:val="00151BA2"/>
    <w:rsid w:val="00151DB9"/>
    <w:rsid w:val="00151DDB"/>
    <w:rsid w:val="00152175"/>
    <w:rsid w:val="001530AE"/>
    <w:rsid w:val="00155D8C"/>
    <w:rsid w:val="00156BFB"/>
    <w:rsid w:val="00156F92"/>
    <w:rsid w:val="0016165F"/>
    <w:rsid w:val="00162700"/>
    <w:rsid w:val="00166B30"/>
    <w:rsid w:val="001671A5"/>
    <w:rsid w:val="001705AB"/>
    <w:rsid w:val="001735FA"/>
    <w:rsid w:val="0017425A"/>
    <w:rsid w:val="001744CE"/>
    <w:rsid w:val="00175E02"/>
    <w:rsid w:val="0017643A"/>
    <w:rsid w:val="00176AAF"/>
    <w:rsid w:val="00176CE1"/>
    <w:rsid w:val="0017748E"/>
    <w:rsid w:val="00180528"/>
    <w:rsid w:val="00181AB9"/>
    <w:rsid w:val="00183428"/>
    <w:rsid w:val="00183E37"/>
    <w:rsid w:val="00184654"/>
    <w:rsid w:val="00186013"/>
    <w:rsid w:val="00186818"/>
    <w:rsid w:val="00186908"/>
    <w:rsid w:val="00187F2B"/>
    <w:rsid w:val="00190190"/>
    <w:rsid w:val="00190BF2"/>
    <w:rsid w:val="001913F0"/>
    <w:rsid w:val="00191DFA"/>
    <w:rsid w:val="00192B2D"/>
    <w:rsid w:val="00193DB3"/>
    <w:rsid w:val="00194C22"/>
    <w:rsid w:val="00195025"/>
    <w:rsid w:val="00196477"/>
    <w:rsid w:val="00196DE2"/>
    <w:rsid w:val="0019724B"/>
    <w:rsid w:val="001A101D"/>
    <w:rsid w:val="001A2D79"/>
    <w:rsid w:val="001A3367"/>
    <w:rsid w:val="001A4718"/>
    <w:rsid w:val="001A53B1"/>
    <w:rsid w:val="001A54AF"/>
    <w:rsid w:val="001A6D09"/>
    <w:rsid w:val="001A6F14"/>
    <w:rsid w:val="001A6F1A"/>
    <w:rsid w:val="001A783E"/>
    <w:rsid w:val="001B0520"/>
    <w:rsid w:val="001B0DD1"/>
    <w:rsid w:val="001B0F6A"/>
    <w:rsid w:val="001B1133"/>
    <w:rsid w:val="001B1406"/>
    <w:rsid w:val="001B2818"/>
    <w:rsid w:val="001B4871"/>
    <w:rsid w:val="001B5122"/>
    <w:rsid w:val="001B5443"/>
    <w:rsid w:val="001B5596"/>
    <w:rsid w:val="001B59A3"/>
    <w:rsid w:val="001B65BC"/>
    <w:rsid w:val="001B6940"/>
    <w:rsid w:val="001B6B32"/>
    <w:rsid w:val="001B7494"/>
    <w:rsid w:val="001C1A55"/>
    <w:rsid w:val="001C203A"/>
    <w:rsid w:val="001C396F"/>
    <w:rsid w:val="001C3BCA"/>
    <w:rsid w:val="001C4398"/>
    <w:rsid w:val="001C4628"/>
    <w:rsid w:val="001C5C1C"/>
    <w:rsid w:val="001C6D58"/>
    <w:rsid w:val="001D087F"/>
    <w:rsid w:val="001D094F"/>
    <w:rsid w:val="001D13B8"/>
    <w:rsid w:val="001D15F9"/>
    <w:rsid w:val="001D16D7"/>
    <w:rsid w:val="001D343E"/>
    <w:rsid w:val="001D69F5"/>
    <w:rsid w:val="001D6C32"/>
    <w:rsid w:val="001D6CC9"/>
    <w:rsid w:val="001D7D21"/>
    <w:rsid w:val="001E09BD"/>
    <w:rsid w:val="001E0D1B"/>
    <w:rsid w:val="001E1D69"/>
    <w:rsid w:val="001E2958"/>
    <w:rsid w:val="001E4C47"/>
    <w:rsid w:val="001E5247"/>
    <w:rsid w:val="001E5848"/>
    <w:rsid w:val="001E7C20"/>
    <w:rsid w:val="001F0928"/>
    <w:rsid w:val="001F09B1"/>
    <w:rsid w:val="001F1147"/>
    <w:rsid w:val="001F4BFE"/>
    <w:rsid w:val="001F59DD"/>
    <w:rsid w:val="001F7572"/>
    <w:rsid w:val="001F79A0"/>
    <w:rsid w:val="00201AF9"/>
    <w:rsid w:val="00203E99"/>
    <w:rsid w:val="00206324"/>
    <w:rsid w:val="00206B7B"/>
    <w:rsid w:val="00206CB1"/>
    <w:rsid w:val="00207913"/>
    <w:rsid w:val="00210B1A"/>
    <w:rsid w:val="00212172"/>
    <w:rsid w:val="0021247A"/>
    <w:rsid w:val="0021389D"/>
    <w:rsid w:val="0021578F"/>
    <w:rsid w:val="00215FD9"/>
    <w:rsid w:val="00215FDB"/>
    <w:rsid w:val="00217C57"/>
    <w:rsid w:val="00220ABE"/>
    <w:rsid w:val="00220DFF"/>
    <w:rsid w:val="00221500"/>
    <w:rsid w:val="00221DF5"/>
    <w:rsid w:val="00221F4D"/>
    <w:rsid w:val="00222268"/>
    <w:rsid w:val="002229BE"/>
    <w:rsid w:val="00224FB9"/>
    <w:rsid w:val="0022591A"/>
    <w:rsid w:val="0023003F"/>
    <w:rsid w:val="002313BD"/>
    <w:rsid w:val="002314A9"/>
    <w:rsid w:val="00231AA1"/>
    <w:rsid w:val="00231D8C"/>
    <w:rsid w:val="00232D64"/>
    <w:rsid w:val="00233892"/>
    <w:rsid w:val="002353B8"/>
    <w:rsid w:val="00236EEE"/>
    <w:rsid w:val="00237A11"/>
    <w:rsid w:val="00240635"/>
    <w:rsid w:val="002406BB"/>
    <w:rsid w:val="00240BB3"/>
    <w:rsid w:val="00240E4B"/>
    <w:rsid w:val="0024137D"/>
    <w:rsid w:val="00241DC2"/>
    <w:rsid w:val="00242BF3"/>
    <w:rsid w:val="002432B3"/>
    <w:rsid w:val="00243E38"/>
    <w:rsid w:val="00246892"/>
    <w:rsid w:val="00246C42"/>
    <w:rsid w:val="00247269"/>
    <w:rsid w:val="00247CDE"/>
    <w:rsid w:val="00250A23"/>
    <w:rsid w:val="00251198"/>
    <w:rsid w:val="00251CEE"/>
    <w:rsid w:val="0025390C"/>
    <w:rsid w:val="00254066"/>
    <w:rsid w:val="00254570"/>
    <w:rsid w:val="00256BAC"/>
    <w:rsid w:val="002579F0"/>
    <w:rsid w:val="00257AE1"/>
    <w:rsid w:val="00260566"/>
    <w:rsid w:val="002605D3"/>
    <w:rsid w:val="002608C9"/>
    <w:rsid w:val="0026156D"/>
    <w:rsid w:val="00261D27"/>
    <w:rsid w:val="00262DC4"/>
    <w:rsid w:val="0026358C"/>
    <w:rsid w:val="002674F6"/>
    <w:rsid w:val="002707F9"/>
    <w:rsid w:val="00270B5D"/>
    <w:rsid w:val="002736F5"/>
    <w:rsid w:val="00273F06"/>
    <w:rsid w:val="00277EC7"/>
    <w:rsid w:val="0028038D"/>
    <w:rsid w:val="00282203"/>
    <w:rsid w:val="00282924"/>
    <w:rsid w:val="00282B6F"/>
    <w:rsid w:val="002844D3"/>
    <w:rsid w:val="00284979"/>
    <w:rsid w:val="00287CFF"/>
    <w:rsid w:val="00287F19"/>
    <w:rsid w:val="00291200"/>
    <w:rsid w:val="002937A2"/>
    <w:rsid w:val="00293C63"/>
    <w:rsid w:val="002943A7"/>
    <w:rsid w:val="0029447A"/>
    <w:rsid w:val="00296D0A"/>
    <w:rsid w:val="00296F6C"/>
    <w:rsid w:val="0029767C"/>
    <w:rsid w:val="002977A9"/>
    <w:rsid w:val="00297F16"/>
    <w:rsid w:val="002A04F9"/>
    <w:rsid w:val="002A0719"/>
    <w:rsid w:val="002A274F"/>
    <w:rsid w:val="002A3A5B"/>
    <w:rsid w:val="002A4017"/>
    <w:rsid w:val="002A4394"/>
    <w:rsid w:val="002A45FA"/>
    <w:rsid w:val="002A4FD3"/>
    <w:rsid w:val="002A5BDB"/>
    <w:rsid w:val="002A5BFF"/>
    <w:rsid w:val="002A6779"/>
    <w:rsid w:val="002A6EF5"/>
    <w:rsid w:val="002A76D0"/>
    <w:rsid w:val="002B0420"/>
    <w:rsid w:val="002B13CF"/>
    <w:rsid w:val="002B208F"/>
    <w:rsid w:val="002B261C"/>
    <w:rsid w:val="002B28C6"/>
    <w:rsid w:val="002B29B3"/>
    <w:rsid w:val="002B2B99"/>
    <w:rsid w:val="002B2BFC"/>
    <w:rsid w:val="002B2E85"/>
    <w:rsid w:val="002B3537"/>
    <w:rsid w:val="002B378B"/>
    <w:rsid w:val="002B3F14"/>
    <w:rsid w:val="002B4364"/>
    <w:rsid w:val="002B4742"/>
    <w:rsid w:val="002B47AB"/>
    <w:rsid w:val="002B5F88"/>
    <w:rsid w:val="002B6A3C"/>
    <w:rsid w:val="002C048D"/>
    <w:rsid w:val="002C3796"/>
    <w:rsid w:val="002C3E3C"/>
    <w:rsid w:val="002C65FE"/>
    <w:rsid w:val="002D01EF"/>
    <w:rsid w:val="002D09FD"/>
    <w:rsid w:val="002D0B30"/>
    <w:rsid w:val="002D0FFB"/>
    <w:rsid w:val="002D1BF6"/>
    <w:rsid w:val="002D1FEC"/>
    <w:rsid w:val="002D2C46"/>
    <w:rsid w:val="002D6D25"/>
    <w:rsid w:val="002E0C0C"/>
    <w:rsid w:val="002E1311"/>
    <w:rsid w:val="002E2329"/>
    <w:rsid w:val="002E4510"/>
    <w:rsid w:val="002E5015"/>
    <w:rsid w:val="002E7E54"/>
    <w:rsid w:val="002F38E9"/>
    <w:rsid w:val="002F4515"/>
    <w:rsid w:val="0030013B"/>
    <w:rsid w:val="0030022B"/>
    <w:rsid w:val="003006BD"/>
    <w:rsid w:val="003021B3"/>
    <w:rsid w:val="00302542"/>
    <w:rsid w:val="003031AC"/>
    <w:rsid w:val="003036D7"/>
    <w:rsid w:val="0030478E"/>
    <w:rsid w:val="00304D00"/>
    <w:rsid w:val="00305A9E"/>
    <w:rsid w:val="00305AB5"/>
    <w:rsid w:val="003062CE"/>
    <w:rsid w:val="0031191A"/>
    <w:rsid w:val="0031298D"/>
    <w:rsid w:val="00312F3F"/>
    <w:rsid w:val="00313588"/>
    <w:rsid w:val="00314F63"/>
    <w:rsid w:val="00316142"/>
    <w:rsid w:val="003200FE"/>
    <w:rsid w:val="00320262"/>
    <w:rsid w:val="00320C3F"/>
    <w:rsid w:val="00320D8E"/>
    <w:rsid w:val="0032169C"/>
    <w:rsid w:val="00323B87"/>
    <w:rsid w:val="0032477B"/>
    <w:rsid w:val="00325596"/>
    <w:rsid w:val="00327BC2"/>
    <w:rsid w:val="00331D45"/>
    <w:rsid w:val="00333922"/>
    <w:rsid w:val="00334FA6"/>
    <w:rsid w:val="00335606"/>
    <w:rsid w:val="0034060F"/>
    <w:rsid w:val="003407FE"/>
    <w:rsid w:val="00340B18"/>
    <w:rsid w:val="00340CED"/>
    <w:rsid w:val="003418DB"/>
    <w:rsid w:val="003430C3"/>
    <w:rsid w:val="003431A0"/>
    <w:rsid w:val="00343694"/>
    <w:rsid w:val="00344134"/>
    <w:rsid w:val="00344164"/>
    <w:rsid w:val="0034421C"/>
    <w:rsid w:val="003451F3"/>
    <w:rsid w:val="00345B99"/>
    <w:rsid w:val="00347EDC"/>
    <w:rsid w:val="003501E5"/>
    <w:rsid w:val="0035050F"/>
    <w:rsid w:val="003506AF"/>
    <w:rsid w:val="00350769"/>
    <w:rsid w:val="00350816"/>
    <w:rsid w:val="00350B88"/>
    <w:rsid w:val="00353503"/>
    <w:rsid w:val="003542AB"/>
    <w:rsid w:val="003545A9"/>
    <w:rsid w:val="00354AF4"/>
    <w:rsid w:val="00354CD5"/>
    <w:rsid w:val="003551F8"/>
    <w:rsid w:val="00355E2C"/>
    <w:rsid w:val="00360F01"/>
    <w:rsid w:val="00362526"/>
    <w:rsid w:val="0036498C"/>
    <w:rsid w:val="00364FE7"/>
    <w:rsid w:val="00365C95"/>
    <w:rsid w:val="0036674E"/>
    <w:rsid w:val="003669BE"/>
    <w:rsid w:val="00366D8D"/>
    <w:rsid w:val="003677F0"/>
    <w:rsid w:val="003679DB"/>
    <w:rsid w:val="0037095A"/>
    <w:rsid w:val="00370E6B"/>
    <w:rsid w:val="00372939"/>
    <w:rsid w:val="003734BB"/>
    <w:rsid w:val="00373B18"/>
    <w:rsid w:val="003750C8"/>
    <w:rsid w:val="003755C1"/>
    <w:rsid w:val="00375745"/>
    <w:rsid w:val="003759C7"/>
    <w:rsid w:val="00375CAC"/>
    <w:rsid w:val="00377269"/>
    <w:rsid w:val="00377FA4"/>
    <w:rsid w:val="00380CF5"/>
    <w:rsid w:val="00383515"/>
    <w:rsid w:val="003838D1"/>
    <w:rsid w:val="00384E4F"/>
    <w:rsid w:val="00385A8D"/>
    <w:rsid w:val="00386242"/>
    <w:rsid w:val="0038747D"/>
    <w:rsid w:val="00393197"/>
    <w:rsid w:val="00393E55"/>
    <w:rsid w:val="00393F11"/>
    <w:rsid w:val="00394D56"/>
    <w:rsid w:val="003957A3"/>
    <w:rsid w:val="00395FC0"/>
    <w:rsid w:val="003972D7"/>
    <w:rsid w:val="003A15A3"/>
    <w:rsid w:val="003A4022"/>
    <w:rsid w:val="003A5EF4"/>
    <w:rsid w:val="003A6E9B"/>
    <w:rsid w:val="003A6EB0"/>
    <w:rsid w:val="003A75D4"/>
    <w:rsid w:val="003A79ED"/>
    <w:rsid w:val="003B061C"/>
    <w:rsid w:val="003B0B23"/>
    <w:rsid w:val="003B0C7F"/>
    <w:rsid w:val="003B1D46"/>
    <w:rsid w:val="003B4E31"/>
    <w:rsid w:val="003B5558"/>
    <w:rsid w:val="003C1C25"/>
    <w:rsid w:val="003C1F6A"/>
    <w:rsid w:val="003C2DD2"/>
    <w:rsid w:val="003C2F90"/>
    <w:rsid w:val="003C501B"/>
    <w:rsid w:val="003C5105"/>
    <w:rsid w:val="003C52AB"/>
    <w:rsid w:val="003C5893"/>
    <w:rsid w:val="003C658F"/>
    <w:rsid w:val="003C751E"/>
    <w:rsid w:val="003D1351"/>
    <w:rsid w:val="003D1807"/>
    <w:rsid w:val="003D1A40"/>
    <w:rsid w:val="003D2B34"/>
    <w:rsid w:val="003D2D4E"/>
    <w:rsid w:val="003D3AF1"/>
    <w:rsid w:val="003D40DA"/>
    <w:rsid w:val="003D52F4"/>
    <w:rsid w:val="003D55BA"/>
    <w:rsid w:val="003D57D4"/>
    <w:rsid w:val="003D6F30"/>
    <w:rsid w:val="003E05B1"/>
    <w:rsid w:val="003E10D1"/>
    <w:rsid w:val="003E2466"/>
    <w:rsid w:val="003E382F"/>
    <w:rsid w:val="003E41CA"/>
    <w:rsid w:val="003E4510"/>
    <w:rsid w:val="003E49B4"/>
    <w:rsid w:val="003E5EC0"/>
    <w:rsid w:val="003E62DF"/>
    <w:rsid w:val="003F00BE"/>
    <w:rsid w:val="003F2327"/>
    <w:rsid w:val="003F2671"/>
    <w:rsid w:val="003F2CFA"/>
    <w:rsid w:val="003F3802"/>
    <w:rsid w:val="003F3F09"/>
    <w:rsid w:val="003F4346"/>
    <w:rsid w:val="003F4553"/>
    <w:rsid w:val="003F49DB"/>
    <w:rsid w:val="003F63ED"/>
    <w:rsid w:val="003F78DF"/>
    <w:rsid w:val="0040042C"/>
    <w:rsid w:val="00401AAA"/>
    <w:rsid w:val="004027DD"/>
    <w:rsid w:val="004059A4"/>
    <w:rsid w:val="00406C3F"/>
    <w:rsid w:val="004075C0"/>
    <w:rsid w:val="00411FD1"/>
    <w:rsid w:val="0041268B"/>
    <w:rsid w:val="00412A96"/>
    <w:rsid w:val="00412B6C"/>
    <w:rsid w:val="0041591F"/>
    <w:rsid w:val="004166D7"/>
    <w:rsid w:val="00417A74"/>
    <w:rsid w:val="0042150B"/>
    <w:rsid w:val="00425A31"/>
    <w:rsid w:val="00426619"/>
    <w:rsid w:val="00426796"/>
    <w:rsid w:val="00426995"/>
    <w:rsid w:val="00427A16"/>
    <w:rsid w:val="00427A44"/>
    <w:rsid w:val="00430870"/>
    <w:rsid w:val="00432204"/>
    <w:rsid w:val="00433EEF"/>
    <w:rsid w:val="0043403A"/>
    <w:rsid w:val="00434EA8"/>
    <w:rsid w:val="0043544C"/>
    <w:rsid w:val="00435731"/>
    <w:rsid w:val="00435923"/>
    <w:rsid w:val="004359E2"/>
    <w:rsid w:val="00436468"/>
    <w:rsid w:val="00436D30"/>
    <w:rsid w:val="00436DFC"/>
    <w:rsid w:val="004370C2"/>
    <w:rsid w:val="00437618"/>
    <w:rsid w:val="00440DE4"/>
    <w:rsid w:val="004416D1"/>
    <w:rsid w:val="00441EE0"/>
    <w:rsid w:val="0044206E"/>
    <w:rsid w:val="004420BB"/>
    <w:rsid w:val="00442C7D"/>
    <w:rsid w:val="004439B8"/>
    <w:rsid w:val="00443A9D"/>
    <w:rsid w:val="0044646B"/>
    <w:rsid w:val="00447331"/>
    <w:rsid w:val="004475FD"/>
    <w:rsid w:val="0044773B"/>
    <w:rsid w:val="00451043"/>
    <w:rsid w:val="004535B7"/>
    <w:rsid w:val="004537AB"/>
    <w:rsid w:val="00453D4A"/>
    <w:rsid w:val="004549F0"/>
    <w:rsid w:val="00454F81"/>
    <w:rsid w:val="00456472"/>
    <w:rsid w:val="00460B87"/>
    <w:rsid w:val="004611EC"/>
    <w:rsid w:val="00461C0D"/>
    <w:rsid w:val="00461E27"/>
    <w:rsid w:val="0046254E"/>
    <w:rsid w:val="0046340E"/>
    <w:rsid w:val="004650D2"/>
    <w:rsid w:val="00465135"/>
    <w:rsid w:val="004659A9"/>
    <w:rsid w:val="00470DC2"/>
    <w:rsid w:val="004716F5"/>
    <w:rsid w:val="00471C9E"/>
    <w:rsid w:val="004729DB"/>
    <w:rsid w:val="00473A51"/>
    <w:rsid w:val="004743AF"/>
    <w:rsid w:val="004761C2"/>
    <w:rsid w:val="0047657C"/>
    <w:rsid w:val="00476993"/>
    <w:rsid w:val="00476CC4"/>
    <w:rsid w:val="00477058"/>
    <w:rsid w:val="00477700"/>
    <w:rsid w:val="00477F43"/>
    <w:rsid w:val="00480161"/>
    <w:rsid w:val="00480578"/>
    <w:rsid w:val="0048133C"/>
    <w:rsid w:val="00481CF5"/>
    <w:rsid w:val="00482A26"/>
    <w:rsid w:val="00483097"/>
    <w:rsid w:val="00484A61"/>
    <w:rsid w:val="0048556E"/>
    <w:rsid w:val="0048561D"/>
    <w:rsid w:val="004857F5"/>
    <w:rsid w:val="00487D9E"/>
    <w:rsid w:val="00487E40"/>
    <w:rsid w:val="00490394"/>
    <w:rsid w:val="00490F35"/>
    <w:rsid w:val="004927D5"/>
    <w:rsid w:val="00492867"/>
    <w:rsid w:val="00492993"/>
    <w:rsid w:val="00495CC6"/>
    <w:rsid w:val="00495CD9"/>
    <w:rsid w:val="004964AE"/>
    <w:rsid w:val="0049761D"/>
    <w:rsid w:val="00497D7B"/>
    <w:rsid w:val="00497F11"/>
    <w:rsid w:val="00497F6D"/>
    <w:rsid w:val="004A07E5"/>
    <w:rsid w:val="004A0FBB"/>
    <w:rsid w:val="004A2320"/>
    <w:rsid w:val="004A432B"/>
    <w:rsid w:val="004A4BA2"/>
    <w:rsid w:val="004A53C6"/>
    <w:rsid w:val="004A6595"/>
    <w:rsid w:val="004A7153"/>
    <w:rsid w:val="004B0966"/>
    <w:rsid w:val="004B0A4F"/>
    <w:rsid w:val="004B1932"/>
    <w:rsid w:val="004B2010"/>
    <w:rsid w:val="004B2535"/>
    <w:rsid w:val="004B2DCE"/>
    <w:rsid w:val="004B2EB1"/>
    <w:rsid w:val="004B52F4"/>
    <w:rsid w:val="004B5E50"/>
    <w:rsid w:val="004B63D4"/>
    <w:rsid w:val="004B6725"/>
    <w:rsid w:val="004B69D7"/>
    <w:rsid w:val="004C072D"/>
    <w:rsid w:val="004C0BF3"/>
    <w:rsid w:val="004C1385"/>
    <w:rsid w:val="004C158B"/>
    <w:rsid w:val="004C18BC"/>
    <w:rsid w:val="004C26DB"/>
    <w:rsid w:val="004C36CB"/>
    <w:rsid w:val="004C54C1"/>
    <w:rsid w:val="004C5877"/>
    <w:rsid w:val="004C7ED8"/>
    <w:rsid w:val="004D0D72"/>
    <w:rsid w:val="004D1779"/>
    <w:rsid w:val="004D17AB"/>
    <w:rsid w:val="004D1800"/>
    <w:rsid w:val="004D2174"/>
    <w:rsid w:val="004D388A"/>
    <w:rsid w:val="004D38B1"/>
    <w:rsid w:val="004D4BD9"/>
    <w:rsid w:val="004D5CE4"/>
    <w:rsid w:val="004D6D76"/>
    <w:rsid w:val="004D6EA7"/>
    <w:rsid w:val="004E1100"/>
    <w:rsid w:val="004E4ED1"/>
    <w:rsid w:val="004E4FDB"/>
    <w:rsid w:val="004E5276"/>
    <w:rsid w:val="004E5F81"/>
    <w:rsid w:val="004E621C"/>
    <w:rsid w:val="004E64AF"/>
    <w:rsid w:val="004E69C0"/>
    <w:rsid w:val="004E706C"/>
    <w:rsid w:val="004F1933"/>
    <w:rsid w:val="004F5988"/>
    <w:rsid w:val="004F69A0"/>
    <w:rsid w:val="004F7260"/>
    <w:rsid w:val="004F7705"/>
    <w:rsid w:val="004F7EB6"/>
    <w:rsid w:val="00501830"/>
    <w:rsid w:val="00501B70"/>
    <w:rsid w:val="00502B52"/>
    <w:rsid w:val="0050313D"/>
    <w:rsid w:val="00504439"/>
    <w:rsid w:val="00504929"/>
    <w:rsid w:val="005053AC"/>
    <w:rsid w:val="00505B8B"/>
    <w:rsid w:val="0050786E"/>
    <w:rsid w:val="00510B0E"/>
    <w:rsid w:val="00512C0B"/>
    <w:rsid w:val="00514750"/>
    <w:rsid w:val="00516768"/>
    <w:rsid w:val="00516E37"/>
    <w:rsid w:val="0052070A"/>
    <w:rsid w:val="00520E6A"/>
    <w:rsid w:val="005233D1"/>
    <w:rsid w:val="00523701"/>
    <w:rsid w:val="0052751A"/>
    <w:rsid w:val="00527AE1"/>
    <w:rsid w:val="005320B4"/>
    <w:rsid w:val="0053490A"/>
    <w:rsid w:val="00534B44"/>
    <w:rsid w:val="00537019"/>
    <w:rsid w:val="00540961"/>
    <w:rsid w:val="00541D6B"/>
    <w:rsid w:val="00541E1D"/>
    <w:rsid w:val="0054296D"/>
    <w:rsid w:val="00543790"/>
    <w:rsid w:val="00544EBB"/>
    <w:rsid w:val="00546650"/>
    <w:rsid w:val="00546FE7"/>
    <w:rsid w:val="00550600"/>
    <w:rsid w:val="005510EA"/>
    <w:rsid w:val="0055160A"/>
    <w:rsid w:val="00551C84"/>
    <w:rsid w:val="0055237D"/>
    <w:rsid w:val="0055362F"/>
    <w:rsid w:val="00553F08"/>
    <w:rsid w:val="00554E06"/>
    <w:rsid w:val="00556861"/>
    <w:rsid w:val="00562513"/>
    <w:rsid w:val="00562CB7"/>
    <w:rsid w:val="00563732"/>
    <w:rsid w:val="00565CCD"/>
    <w:rsid w:val="005666BC"/>
    <w:rsid w:val="00567B3D"/>
    <w:rsid w:val="005700C5"/>
    <w:rsid w:val="0057327A"/>
    <w:rsid w:val="00575F4F"/>
    <w:rsid w:val="00575F67"/>
    <w:rsid w:val="00576B28"/>
    <w:rsid w:val="005776F5"/>
    <w:rsid w:val="00577C00"/>
    <w:rsid w:val="00580864"/>
    <w:rsid w:val="005835FB"/>
    <w:rsid w:val="005844CF"/>
    <w:rsid w:val="005849E4"/>
    <w:rsid w:val="00584E00"/>
    <w:rsid w:val="005851D5"/>
    <w:rsid w:val="005853BD"/>
    <w:rsid w:val="0058578C"/>
    <w:rsid w:val="0058598B"/>
    <w:rsid w:val="005868AC"/>
    <w:rsid w:val="00586D1E"/>
    <w:rsid w:val="00587D81"/>
    <w:rsid w:val="00590982"/>
    <w:rsid w:val="00592180"/>
    <w:rsid w:val="00593F35"/>
    <w:rsid w:val="00596244"/>
    <w:rsid w:val="00596E95"/>
    <w:rsid w:val="0059735A"/>
    <w:rsid w:val="005A0B3B"/>
    <w:rsid w:val="005A0EDD"/>
    <w:rsid w:val="005A1F41"/>
    <w:rsid w:val="005A2414"/>
    <w:rsid w:val="005A2417"/>
    <w:rsid w:val="005A3220"/>
    <w:rsid w:val="005A37C2"/>
    <w:rsid w:val="005A3AD6"/>
    <w:rsid w:val="005A4AFC"/>
    <w:rsid w:val="005A4CD0"/>
    <w:rsid w:val="005A4FC3"/>
    <w:rsid w:val="005A4FDA"/>
    <w:rsid w:val="005A6F80"/>
    <w:rsid w:val="005B0793"/>
    <w:rsid w:val="005B0D6A"/>
    <w:rsid w:val="005B2692"/>
    <w:rsid w:val="005B30FF"/>
    <w:rsid w:val="005B441B"/>
    <w:rsid w:val="005B5DBE"/>
    <w:rsid w:val="005B74A7"/>
    <w:rsid w:val="005B7674"/>
    <w:rsid w:val="005C1E26"/>
    <w:rsid w:val="005C226D"/>
    <w:rsid w:val="005C26E4"/>
    <w:rsid w:val="005C2B4B"/>
    <w:rsid w:val="005C2C1A"/>
    <w:rsid w:val="005C3305"/>
    <w:rsid w:val="005D035F"/>
    <w:rsid w:val="005D06B7"/>
    <w:rsid w:val="005D27C3"/>
    <w:rsid w:val="005D397A"/>
    <w:rsid w:val="005D3CE2"/>
    <w:rsid w:val="005D46E7"/>
    <w:rsid w:val="005D5700"/>
    <w:rsid w:val="005D6B7F"/>
    <w:rsid w:val="005D73DB"/>
    <w:rsid w:val="005D7C7B"/>
    <w:rsid w:val="005E0671"/>
    <w:rsid w:val="005E23E9"/>
    <w:rsid w:val="005E3EC8"/>
    <w:rsid w:val="005E4D8B"/>
    <w:rsid w:val="005E5323"/>
    <w:rsid w:val="005E5EDC"/>
    <w:rsid w:val="005E6410"/>
    <w:rsid w:val="005E68AB"/>
    <w:rsid w:val="005E7E45"/>
    <w:rsid w:val="005F05D1"/>
    <w:rsid w:val="005F07D1"/>
    <w:rsid w:val="005F1713"/>
    <w:rsid w:val="005F4046"/>
    <w:rsid w:val="005F41CA"/>
    <w:rsid w:val="005F4D0A"/>
    <w:rsid w:val="005F5995"/>
    <w:rsid w:val="005F7055"/>
    <w:rsid w:val="005F760C"/>
    <w:rsid w:val="005F7E75"/>
    <w:rsid w:val="0060053D"/>
    <w:rsid w:val="00600731"/>
    <w:rsid w:val="00600DC9"/>
    <w:rsid w:val="00601494"/>
    <w:rsid w:val="006015E3"/>
    <w:rsid w:val="00601E56"/>
    <w:rsid w:val="00602474"/>
    <w:rsid w:val="00602F1D"/>
    <w:rsid w:val="006031A1"/>
    <w:rsid w:val="006053D3"/>
    <w:rsid w:val="006065E6"/>
    <w:rsid w:val="00606B19"/>
    <w:rsid w:val="00606F01"/>
    <w:rsid w:val="006079B8"/>
    <w:rsid w:val="006079CB"/>
    <w:rsid w:val="00610404"/>
    <w:rsid w:val="00610A31"/>
    <w:rsid w:val="00610EA6"/>
    <w:rsid w:val="006118EF"/>
    <w:rsid w:val="00611E61"/>
    <w:rsid w:val="00612A40"/>
    <w:rsid w:val="006132AD"/>
    <w:rsid w:val="00613D3C"/>
    <w:rsid w:val="0061595D"/>
    <w:rsid w:val="00615AC5"/>
    <w:rsid w:val="00617D1D"/>
    <w:rsid w:val="00620846"/>
    <w:rsid w:val="00620C42"/>
    <w:rsid w:val="006214E0"/>
    <w:rsid w:val="00621907"/>
    <w:rsid w:val="00621C73"/>
    <w:rsid w:val="00623A6A"/>
    <w:rsid w:val="00624887"/>
    <w:rsid w:val="0062544A"/>
    <w:rsid w:val="00626881"/>
    <w:rsid w:val="006313CC"/>
    <w:rsid w:val="00632450"/>
    <w:rsid w:val="00632FC9"/>
    <w:rsid w:val="006344D7"/>
    <w:rsid w:val="006351D0"/>
    <w:rsid w:val="00636D14"/>
    <w:rsid w:val="00640A41"/>
    <w:rsid w:val="00642220"/>
    <w:rsid w:val="00643179"/>
    <w:rsid w:val="006435DA"/>
    <w:rsid w:val="006448C9"/>
    <w:rsid w:val="006467AE"/>
    <w:rsid w:val="006479E6"/>
    <w:rsid w:val="0065031C"/>
    <w:rsid w:val="00651B07"/>
    <w:rsid w:val="00651EF0"/>
    <w:rsid w:val="00653662"/>
    <w:rsid w:val="0065460C"/>
    <w:rsid w:val="00654DFE"/>
    <w:rsid w:val="00655F7E"/>
    <w:rsid w:val="00656D68"/>
    <w:rsid w:val="00657B72"/>
    <w:rsid w:val="00657CCE"/>
    <w:rsid w:val="0066242B"/>
    <w:rsid w:val="0066394C"/>
    <w:rsid w:val="00663ACA"/>
    <w:rsid w:val="00665298"/>
    <w:rsid w:val="00665682"/>
    <w:rsid w:val="00665DF0"/>
    <w:rsid w:val="006666E4"/>
    <w:rsid w:val="006666F7"/>
    <w:rsid w:val="00666DE5"/>
    <w:rsid w:val="00666E94"/>
    <w:rsid w:val="00666F05"/>
    <w:rsid w:val="00670ABB"/>
    <w:rsid w:val="006718EB"/>
    <w:rsid w:val="00671DF3"/>
    <w:rsid w:val="006730EB"/>
    <w:rsid w:val="006746DE"/>
    <w:rsid w:val="00675090"/>
    <w:rsid w:val="006760F5"/>
    <w:rsid w:val="00676AF7"/>
    <w:rsid w:val="006810D2"/>
    <w:rsid w:val="006824C0"/>
    <w:rsid w:val="0068387D"/>
    <w:rsid w:val="006865BF"/>
    <w:rsid w:val="00686C7D"/>
    <w:rsid w:val="00687E69"/>
    <w:rsid w:val="006903D4"/>
    <w:rsid w:val="00693D5C"/>
    <w:rsid w:val="006956AC"/>
    <w:rsid w:val="0069587E"/>
    <w:rsid w:val="00695C85"/>
    <w:rsid w:val="00696544"/>
    <w:rsid w:val="006974DD"/>
    <w:rsid w:val="006A0619"/>
    <w:rsid w:val="006A1F67"/>
    <w:rsid w:val="006A240C"/>
    <w:rsid w:val="006A33BD"/>
    <w:rsid w:val="006A42A4"/>
    <w:rsid w:val="006A5777"/>
    <w:rsid w:val="006A6695"/>
    <w:rsid w:val="006A6BB3"/>
    <w:rsid w:val="006A7B14"/>
    <w:rsid w:val="006A7B5E"/>
    <w:rsid w:val="006B1DA1"/>
    <w:rsid w:val="006B1F74"/>
    <w:rsid w:val="006B6FD0"/>
    <w:rsid w:val="006C21EB"/>
    <w:rsid w:val="006C28FE"/>
    <w:rsid w:val="006C34D7"/>
    <w:rsid w:val="006C4240"/>
    <w:rsid w:val="006C43F6"/>
    <w:rsid w:val="006C628A"/>
    <w:rsid w:val="006C79EE"/>
    <w:rsid w:val="006D20B6"/>
    <w:rsid w:val="006D39E4"/>
    <w:rsid w:val="006D3A08"/>
    <w:rsid w:val="006D4FD7"/>
    <w:rsid w:val="006D5C50"/>
    <w:rsid w:val="006D6265"/>
    <w:rsid w:val="006D72BA"/>
    <w:rsid w:val="006E0E66"/>
    <w:rsid w:val="006E2A2F"/>
    <w:rsid w:val="006E43D0"/>
    <w:rsid w:val="006E4EC5"/>
    <w:rsid w:val="006E4F64"/>
    <w:rsid w:val="006E626A"/>
    <w:rsid w:val="006E6696"/>
    <w:rsid w:val="006E6E22"/>
    <w:rsid w:val="006F003F"/>
    <w:rsid w:val="006F2557"/>
    <w:rsid w:val="006F277F"/>
    <w:rsid w:val="006F39A0"/>
    <w:rsid w:val="006F3E8F"/>
    <w:rsid w:val="006F4EF7"/>
    <w:rsid w:val="006F66EB"/>
    <w:rsid w:val="006F690C"/>
    <w:rsid w:val="006F6AB9"/>
    <w:rsid w:val="006F6FD7"/>
    <w:rsid w:val="006F779F"/>
    <w:rsid w:val="0070187B"/>
    <w:rsid w:val="00702503"/>
    <w:rsid w:val="0070253C"/>
    <w:rsid w:val="00702D66"/>
    <w:rsid w:val="00703267"/>
    <w:rsid w:val="00705641"/>
    <w:rsid w:val="007058A2"/>
    <w:rsid w:val="00705C96"/>
    <w:rsid w:val="007076B4"/>
    <w:rsid w:val="00714098"/>
    <w:rsid w:val="0071483D"/>
    <w:rsid w:val="007157AF"/>
    <w:rsid w:val="00715F46"/>
    <w:rsid w:val="00716F1B"/>
    <w:rsid w:val="00717A4E"/>
    <w:rsid w:val="0072174E"/>
    <w:rsid w:val="007225B7"/>
    <w:rsid w:val="007226E6"/>
    <w:rsid w:val="00722AFF"/>
    <w:rsid w:val="00722B19"/>
    <w:rsid w:val="00722BAC"/>
    <w:rsid w:val="00722EE1"/>
    <w:rsid w:val="00726248"/>
    <w:rsid w:val="00727068"/>
    <w:rsid w:val="00730DC2"/>
    <w:rsid w:val="007325D8"/>
    <w:rsid w:val="00732DE0"/>
    <w:rsid w:val="00733B05"/>
    <w:rsid w:val="00733E45"/>
    <w:rsid w:val="007360F9"/>
    <w:rsid w:val="00736952"/>
    <w:rsid w:val="00737B81"/>
    <w:rsid w:val="00737E6D"/>
    <w:rsid w:val="00741E6B"/>
    <w:rsid w:val="00745705"/>
    <w:rsid w:val="00746DC1"/>
    <w:rsid w:val="007473E0"/>
    <w:rsid w:val="00747B90"/>
    <w:rsid w:val="00750BD3"/>
    <w:rsid w:val="00751FA8"/>
    <w:rsid w:val="00753A76"/>
    <w:rsid w:val="007549C4"/>
    <w:rsid w:val="007564AB"/>
    <w:rsid w:val="007565D8"/>
    <w:rsid w:val="00760956"/>
    <w:rsid w:val="00760C67"/>
    <w:rsid w:val="007627CD"/>
    <w:rsid w:val="00762A2E"/>
    <w:rsid w:val="00762B4B"/>
    <w:rsid w:val="0076573A"/>
    <w:rsid w:val="00765E98"/>
    <w:rsid w:val="00766F8D"/>
    <w:rsid w:val="00767212"/>
    <w:rsid w:val="00767763"/>
    <w:rsid w:val="00767BDF"/>
    <w:rsid w:val="0077240B"/>
    <w:rsid w:val="007757FD"/>
    <w:rsid w:val="007762C4"/>
    <w:rsid w:val="00776B15"/>
    <w:rsid w:val="00777EEE"/>
    <w:rsid w:val="0078097B"/>
    <w:rsid w:val="007812E7"/>
    <w:rsid w:val="00782185"/>
    <w:rsid w:val="00783DEC"/>
    <w:rsid w:val="007841AC"/>
    <w:rsid w:val="00785CAE"/>
    <w:rsid w:val="00785D3E"/>
    <w:rsid w:val="00786B5D"/>
    <w:rsid w:val="00786E00"/>
    <w:rsid w:val="00786E5E"/>
    <w:rsid w:val="00787682"/>
    <w:rsid w:val="00787768"/>
    <w:rsid w:val="00790B14"/>
    <w:rsid w:val="007919E1"/>
    <w:rsid w:val="00791E28"/>
    <w:rsid w:val="00792C12"/>
    <w:rsid w:val="007931D1"/>
    <w:rsid w:val="00795436"/>
    <w:rsid w:val="00796DBF"/>
    <w:rsid w:val="007A1B49"/>
    <w:rsid w:val="007A2A65"/>
    <w:rsid w:val="007A2E17"/>
    <w:rsid w:val="007A324F"/>
    <w:rsid w:val="007A3A27"/>
    <w:rsid w:val="007A3B87"/>
    <w:rsid w:val="007A3DD9"/>
    <w:rsid w:val="007A4B04"/>
    <w:rsid w:val="007A53A8"/>
    <w:rsid w:val="007A6F6E"/>
    <w:rsid w:val="007A79BC"/>
    <w:rsid w:val="007B04F1"/>
    <w:rsid w:val="007B0E00"/>
    <w:rsid w:val="007B0E49"/>
    <w:rsid w:val="007B202A"/>
    <w:rsid w:val="007B215C"/>
    <w:rsid w:val="007B288C"/>
    <w:rsid w:val="007B2C95"/>
    <w:rsid w:val="007B2D24"/>
    <w:rsid w:val="007B344F"/>
    <w:rsid w:val="007B3A9D"/>
    <w:rsid w:val="007B3CDD"/>
    <w:rsid w:val="007B4BA1"/>
    <w:rsid w:val="007B4C80"/>
    <w:rsid w:val="007B50D1"/>
    <w:rsid w:val="007B5395"/>
    <w:rsid w:val="007B58B1"/>
    <w:rsid w:val="007B644F"/>
    <w:rsid w:val="007B717A"/>
    <w:rsid w:val="007C06CB"/>
    <w:rsid w:val="007C09EB"/>
    <w:rsid w:val="007C2849"/>
    <w:rsid w:val="007C2BAC"/>
    <w:rsid w:val="007C425A"/>
    <w:rsid w:val="007C65D2"/>
    <w:rsid w:val="007C6A34"/>
    <w:rsid w:val="007C7D28"/>
    <w:rsid w:val="007C7F5F"/>
    <w:rsid w:val="007D092E"/>
    <w:rsid w:val="007D0AF3"/>
    <w:rsid w:val="007D10F3"/>
    <w:rsid w:val="007D238A"/>
    <w:rsid w:val="007D285C"/>
    <w:rsid w:val="007D3155"/>
    <w:rsid w:val="007D3541"/>
    <w:rsid w:val="007D40AC"/>
    <w:rsid w:val="007D4FB3"/>
    <w:rsid w:val="007D5881"/>
    <w:rsid w:val="007E0890"/>
    <w:rsid w:val="007E0BD3"/>
    <w:rsid w:val="007E12F0"/>
    <w:rsid w:val="007E13CC"/>
    <w:rsid w:val="007E1491"/>
    <w:rsid w:val="007E1A6D"/>
    <w:rsid w:val="007E3993"/>
    <w:rsid w:val="007E3E9A"/>
    <w:rsid w:val="007E5F40"/>
    <w:rsid w:val="007E708F"/>
    <w:rsid w:val="007E7343"/>
    <w:rsid w:val="007F1795"/>
    <w:rsid w:val="007F6F8C"/>
    <w:rsid w:val="007F71CA"/>
    <w:rsid w:val="007F76A3"/>
    <w:rsid w:val="007F7EDA"/>
    <w:rsid w:val="008001F8"/>
    <w:rsid w:val="0080176B"/>
    <w:rsid w:val="008021B1"/>
    <w:rsid w:val="00805A6B"/>
    <w:rsid w:val="00807BDD"/>
    <w:rsid w:val="0081143E"/>
    <w:rsid w:val="00811D33"/>
    <w:rsid w:val="00811EA4"/>
    <w:rsid w:val="00812CF9"/>
    <w:rsid w:val="00813130"/>
    <w:rsid w:val="008145F8"/>
    <w:rsid w:val="0081691B"/>
    <w:rsid w:val="00816BB1"/>
    <w:rsid w:val="00820034"/>
    <w:rsid w:val="008204D8"/>
    <w:rsid w:val="00821788"/>
    <w:rsid w:val="00821F5A"/>
    <w:rsid w:val="00823507"/>
    <w:rsid w:val="00825081"/>
    <w:rsid w:val="0082515D"/>
    <w:rsid w:val="0082516D"/>
    <w:rsid w:val="00826AF8"/>
    <w:rsid w:val="008272C3"/>
    <w:rsid w:val="00831BF2"/>
    <w:rsid w:val="00831CC5"/>
    <w:rsid w:val="00833759"/>
    <w:rsid w:val="00833BDA"/>
    <w:rsid w:val="00833EE4"/>
    <w:rsid w:val="00836EE9"/>
    <w:rsid w:val="00840ADD"/>
    <w:rsid w:val="00842BEF"/>
    <w:rsid w:val="00844382"/>
    <w:rsid w:val="00846283"/>
    <w:rsid w:val="0084656A"/>
    <w:rsid w:val="00846DC4"/>
    <w:rsid w:val="00847C43"/>
    <w:rsid w:val="00850266"/>
    <w:rsid w:val="008508A4"/>
    <w:rsid w:val="008509EA"/>
    <w:rsid w:val="00850A7D"/>
    <w:rsid w:val="00853F1C"/>
    <w:rsid w:val="00854A15"/>
    <w:rsid w:val="00855DF4"/>
    <w:rsid w:val="00856181"/>
    <w:rsid w:val="008565D1"/>
    <w:rsid w:val="00860FE2"/>
    <w:rsid w:val="00862BD0"/>
    <w:rsid w:val="00862D86"/>
    <w:rsid w:val="0086481A"/>
    <w:rsid w:val="00866078"/>
    <w:rsid w:val="0086626D"/>
    <w:rsid w:val="00866D27"/>
    <w:rsid w:val="00871077"/>
    <w:rsid w:val="00871329"/>
    <w:rsid w:val="00871D82"/>
    <w:rsid w:val="00871E2C"/>
    <w:rsid w:val="00881A68"/>
    <w:rsid w:val="00883486"/>
    <w:rsid w:val="00884592"/>
    <w:rsid w:val="008853BD"/>
    <w:rsid w:val="00885851"/>
    <w:rsid w:val="00886881"/>
    <w:rsid w:val="00886B00"/>
    <w:rsid w:val="00886D2D"/>
    <w:rsid w:val="00890300"/>
    <w:rsid w:val="00891224"/>
    <w:rsid w:val="00892E4C"/>
    <w:rsid w:val="00893162"/>
    <w:rsid w:val="008954C2"/>
    <w:rsid w:val="008961AE"/>
    <w:rsid w:val="008A458D"/>
    <w:rsid w:val="008A54F5"/>
    <w:rsid w:val="008A56F1"/>
    <w:rsid w:val="008A5B3C"/>
    <w:rsid w:val="008A61AA"/>
    <w:rsid w:val="008A6945"/>
    <w:rsid w:val="008A7AF1"/>
    <w:rsid w:val="008B12DA"/>
    <w:rsid w:val="008B4ADA"/>
    <w:rsid w:val="008B4BAC"/>
    <w:rsid w:val="008C009E"/>
    <w:rsid w:val="008C058D"/>
    <w:rsid w:val="008C0FDA"/>
    <w:rsid w:val="008C1182"/>
    <w:rsid w:val="008C1517"/>
    <w:rsid w:val="008C25BB"/>
    <w:rsid w:val="008C4020"/>
    <w:rsid w:val="008C6D62"/>
    <w:rsid w:val="008C6F34"/>
    <w:rsid w:val="008C758D"/>
    <w:rsid w:val="008D0D0C"/>
    <w:rsid w:val="008D1C9A"/>
    <w:rsid w:val="008D2AF9"/>
    <w:rsid w:val="008D2C04"/>
    <w:rsid w:val="008D35D9"/>
    <w:rsid w:val="008D3B36"/>
    <w:rsid w:val="008D48C6"/>
    <w:rsid w:val="008D6D84"/>
    <w:rsid w:val="008D6F3D"/>
    <w:rsid w:val="008E00FD"/>
    <w:rsid w:val="008E0912"/>
    <w:rsid w:val="008E1997"/>
    <w:rsid w:val="008E1CE4"/>
    <w:rsid w:val="008E26E8"/>
    <w:rsid w:val="008E3368"/>
    <w:rsid w:val="008E4938"/>
    <w:rsid w:val="008E6351"/>
    <w:rsid w:val="008F0449"/>
    <w:rsid w:val="008F06FB"/>
    <w:rsid w:val="008F1494"/>
    <w:rsid w:val="008F16E2"/>
    <w:rsid w:val="008F2901"/>
    <w:rsid w:val="008F4118"/>
    <w:rsid w:val="008F52E9"/>
    <w:rsid w:val="008F681D"/>
    <w:rsid w:val="008F7D7F"/>
    <w:rsid w:val="00900270"/>
    <w:rsid w:val="00900F86"/>
    <w:rsid w:val="00901879"/>
    <w:rsid w:val="00901D52"/>
    <w:rsid w:val="009025A6"/>
    <w:rsid w:val="00905613"/>
    <w:rsid w:val="00905C79"/>
    <w:rsid w:val="00906E61"/>
    <w:rsid w:val="00910747"/>
    <w:rsid w:val="00910C09"/>
    <w:rsid w:val="00911278"/>
    <w:rsid w:val="00913363"/>
    <w:rsid w:val="009211CD"/>
    <w:rsid w:val="0092194A"/>
    <w:rsid w:val="00922D2E"/>
    <w:rsid w:val="009231A3"/>
    <w:rsid w:val="00923A09"/>
    <w:rsid w:val="0092437D"/>
    <w:rsid w:val="00924613"/>
    <w:rsid w:val="0092477C"/>
    <w:rsid w:val="009253AC"/>
    <w:rsid w:val="009256B1"/>
    <w:rsid w:val="0092676D"/>
    <w:rsid w:val="009278D4"/>
    <w:rsid w:val="00930435"/>
    <w:rsid w:val="00930BF1"/>
    <w:rsid w:val="00931FED"/>
    <w:rsid w:val="00933529"/>
    <w:rsid w:val="00935F77"/>
    <w:rsid w:val="009367A0"/>
    <w:rsid w:val="00937A42"/>
    <w:rsid w:val="00940094"/>
    <w:rsid w:val="0094207E"/>
    <w:rsid w:val="009433B8"/>
    <w:rsid w:val="00943425"/>
    <w:rsid w:val="00943509"/>
    <w:rsid w:val="00943F70"/>
    <w:rsid w:val="00944017"/>
    <w:rsid w:val="00945A8A"/>
    <w:rsid w:val="009463A3"/>
    <w:rsid w:val="009472A1"/>
    <w:rsid w:val="00950AE1"/>
    <w:rsid w:val="0095139C"/>
    <w:rsid w:val="00952C22"/>
    <w:rsid w:val="00953DCD"/>
    <w:rsid w:val="00954BA5"/>
    <w:rsid w:val="00955D15"/>
    <w:rsid w:val="00960753"/>
    <w:rsid w:val="009607E8"/>
    <w:rsid w:val="00960B38"/>
    <w:rsid w:val="00962B33"/>
    <w:rsid w:val="009640D4"/>
    <w:rsid w:val="0096427A"/>
    <w:rsid w:val="00965D36"/>
    <w:rsid w:val="00966E56"/>
    <w:rsid w:val="0096729F"/>
    <w:rsid w:val="0096766F"/>
    <w:rsid w:val="00967DC9"/>
    <w:rsid w:val="00971400"/>
    <w:rsid w:val="00973324"/>
    <w:rsid w:val="0097443A"/>
    <w:rsid w:val="00974994"/>
    <w:rsid w:val="00975444"/>
    <w:rsid w:val="00975D43"/>
    <w:rsid w:val="0098006D"/>
    <w:rsid w:val="00982B8F"/>
    <w:rsid w:val="00982F58"/>
    <w:rsid w:val="0098373B"/>
    <w:rsid w:val="00983909"/>
    <w:rsid w:val="009843AA"/>
    <w:rsid w:val="009858D8"/>
    <w:rsid w:val="00986AB3"/>
    <w:rsid w:val="00990021"/>
    <w:rsid w:val="009909F4"/>
    <w:rsid w:val="0099203E"/>
    <w:rsid w:val="009928ED"/>
    <w:rsid w:val="00992B18"/>
    <w:rsid w:val="00993A36"/>
    <w:rsid w:val="0099490A"/>
    <w:rsid w:val="00994BAF"/>
    <w:rsid w:val="00995999"/>
    <w:rsid w:val="00995E44"/>
    <w:rsid w:val="009962FD"/>
    <w:rsid w:val="00996615"/>
    <w:rsid w:val="00997440"/>
    <w:rsid w:val="00997537"/>
    <w:rsid w:val="009A08ED"/>
    <w:rsid w:val="009A1146"/>
    <w:rsid w:val="009A1D01"/>
    <w:rsid w:val="009A20A9"/>
    <w:rsid w:val="009A2505"/>
    <w:rsid w:val="009A26EE"/>
    <w:rsid w:val="009A2A99"/>
    <w:rsid w:val="009A450D"/>
    <w:rsid w:val="009A475B"/>
    <w:rsid w:val="009A4850"/>
    <w:rsid w:val="009A5113"/>
    <w:rsid w:val="009A5561"/>
    <w:rsid w:val="009A7E88"/>
    <w:rsid w:val="009B0CE5"/>
    <w:rsid w:val="009B1722"/>
    <w:rsid w:val="009B17F9"/>
    <w:rsid w:val="009B23E4"/>
    <w:rsid w:val="009B3811"/>
    <w:rsid w:val="009B3C0D"/>
    <w:rsid w:val="009B3D3E"/>
    <w:rsid w:val="009B4735"/>
    <w:rsid w:val="009B5AD7"/>
    <w:rsid w:val="009B606A"/>
    <w:rsid w:val="009B616C"/>
    <w:rsid w:val="009B644D"/>
    <w:rsid w:val="009B6FB6"/>
    <w:rsid w:val="009B7692"/>
    <w:rsid w:val="009C0FC2"/>
    <w:rsid w:val="009C1306"/>
    <w:rsid w:val="009C1371"/>
    <w:rsid w:val="009C2031"/>
    <w:rsid w:val="009C343D"/>
    <w:rsid w:val="009C4F19"/>
    <w:rsid w:val="009C4F59"/>
    <w:rsid w:val="009C5B86"/>
    <w:rsid w:val="009C5C6B"/>
    <w:rsid w:val="009C7751"/>
    <w:rsid w:val="009C7A48"/>
    <w:rsid w:val="009D1043"/>
    <w:rsid w:val="009D1675"/>
    <w:rsid w:val="009D1759"/>
    <w:rsid w:val="009D2F77"/>
    <w:rsid w:val="009D3FEB"/>
    <w:rsid w:val="009D4698"/>
    <w:rsid w:val="009D766B"/>
    <w:rsid w:val="009D7E3A"/>
    <w:rsid w:val="009E0BD7"/>
    <w:rsid w:val="009E1B38"/>
    <w:rsid w:val="009E2326"/>
    <w:rsid w:val="009E27A4"/>
    <w:rsid w:val="009E327A"/>
    <w:rsid w:val="009E3DF0"/>
    <w:rsid w:val="009E4068"/>
    <w:rsid w:val="009E5594"/>
    <w:rsid w:val="009E66E8"/>
    <w:rsid w:val="009E6CA6"/>
    <w:rsid w:val="009E75DC"/>
    <w:rsid w:val="009E762E"/>
    <w:rsid w:val="009E787A"/>
    <w:rsid w:val="009F1512"/>
    <w:rsid w:val="009F1C85"/>
    <w:rsid w:val="009F2EE9"/>
    <w:rsid w:val="009F3D29"/>
    <w:rsid w:val="009F3D84"/>
    <w:rsid w:val="009F4AA9"/>
    <w:rsid w:val="009F4AD4"/>
    <w:rsid w:val="009F5382"/>
    <w:rsid w:val="009F5863"/>
    <w:rsid w:val="009F679D"/>
    <w:rsid w:val="00A00A66"/>
    <w:rsid w:val="00A01272"/>
    <w:rsid w:val="00A01553"/>
    <w:rsid w:val="00A01B02"/>
    <w:rsid w:val="00A02907"/>
    <w:rsid w:val="00A02A48"/>
    <w:rsid w:val="00A02E63"/>
    <w:rsid w:val="00A0540F"/>
    <w:rsid w:val="00A07960"/>
    <w:rsid w:val="00A10795"/>
    <w:rsid w:val="00A10BA7"/>
    <w:rsid w:val="00A11857"/>
    <w:rsid w:val="00A1189A"/>
    <w:rsid w:val="00A11FD7"/>
    <w:rsid w:val="00A12E85"/>
    <w:rsid w:val="00A13024"/>
    <w:rsid w:val="00A13A0B"/>
    <w:rsid w:val="00A146D6"/>
    <w:rsid w:val="00A14EA4"/>
    <w:rsid w:val="00A15358"/>
    <w:rsid w:val="00A1616D"/>
    <w:rsid w:val="00A16E26"/>
    <w:rsid w:val="00A17DB0"/>
    <w:rsid w:val="00A17F55"/>
    <w:rsid w:val="00A203ED"/>
    <w:rsid w:val="00A20C51"/>
    <w:rsid w:val="00A2180E"/>
    <w:rsid w:val="00A22C38"/>
    <w:rsid w:val="00A232F7"/>
    <w:rsid w:val="00A244C9"/>
    <w:rsid w:val="00A24774"/>
    <w:rsid w:val="00A25AB5"/>
    <w:rsid w:val="00A27B8F"/>
    <w:rsid w:val="00A30AAF"/>
    <w:rsid w:val="00A30EC7"/>
    <w:rsid w:val="00A316BD"/>
    <w:rsid w:val="00A31878"/>
    <w:rsid w:val="00A319D6"/>
    <w:rsid w:val="00A32154"/>
    <w:rsid w:val="00A321F0"/>
    <w:rsid w:val="00A33634"/>
    <w:rsid w:val="00A367F3"/>
    <w:rsid w:val="00A371F3"/>
    <w:rsid w:val="00A37534"/>
    <w:rsid w:val="00A37CA1"/>
    <w:rsid w:val="00A408B9"/>
    <w:rsid w:val="00A40EDF"/>
    <w:rsid w:val="00A4105F"/>
    <w:rsid w:val="00A4200D"/>
    <w:rsid w:val="00A42854"/>
    <w:rsid w:val="00A4301D"/>
    <w:rsid w:val="00A451AF"/>
    <w:rsid w:val="00A45D55"/>
    <w:rsid w:val="00A46410"/>
    <w:rsid w:val="00A46573"/>
    <w:rsid w:val="00A47A49"/>
    <w:rsid w:val="00A5003D"/>
    <w:rsid w:val="00A51C67"/>
    <w:rsid w:val="00A51D25"/>
    <w:rsid w:val="00A523C2"/>
    <w:rsid w:val="00A54739"/>
    <w:rsid w:val="00A56B14"/>
    <w:rsid w:val="00A56EBA"/>
    <w:rsid w:val="00A60879"/>
    <w:rsid w:val="00A60D56"/>
    <w:rsid w:val="00A614FF"/>
    <w:rsid w:val="00A61A32"/>
    <w:rsid w:val="00A632CB"/>
    <w:rsid w:val="00A649A3"/>
    <w:rsid w:val="00A65BEA"/>
    <w:rsid w:val="00A66CD7"/>
    <w:rsid w:val="00A67B92"/>
    <w:rsid w:val="00A711C3"/>
    <w:rsid w:val="00A750D1"/>
    <w:rsid w:val="00A7530F"/>
    <w:rsid w:val="00A767C9"/>
    <w:rsid w:val="00A76C28"/>
    <w:rsid w:val="00A77F7B"/>
    <w:rsid w:val="00A810CD"/>
    <w:rsid w:val="00A8233C"/>
    <w:rsid w:val="00A8234A"/>
    <w:rsid w:val="00A825D6"/>
    <w:rsid w:val="00A82AD9"/>
    <w:rsid w:val="00A82DDA"/>
    <w:rsid w:val="00A842B9"/>
    <w:rsid w:val="00A84B3E"/>
    <w:rsid w:val="00A85439"/>
    <w:rsid w:val="00A86213"/>
    <w:rsid w:val="00A8651F"/>
    <w:rsid w:val="00A8678B"/>
    <w:rsid w:val="00A8782C"/>
    <w:rsid w:val="00A92259"/>
    <w:rsid w:val="00A92F17"/>
    <w:rsid w:val="00A9612B"/>
    <w:rsid w:val="00AA1302"/>
    <w:rsid w:val="00AA1B52"/>
    <w:rsid w:val="00AA3A4A"/>
    <w:rsid w:val="00AA3B54"/>
    <w:rsid w:val="00AA46C0"/>
    <w:rsid w:val="00AA50E1"/>
    <w:rsid w:val="00AA5A43"/>
    <w:rsid w:val="00AA6686"/>
    <w:rsid w:val="00AA6C41"/>
    <w:rsid w:val="00AA731F"/>
    <w:rsid w:val="00AA7F64"/>
    <w:rsid w:val="00AB03C2"/>
    <w:rsid w:val="00AB1E04"/>
    <w:rsid w:val="00AB26A2"/>
    <w:rsid w:val="00AB4284"/>
    <w:rsid w:val="00AB4300"/>
    <w:rsid w:val="00AB4A56"/>
    <w:rsid w:val="00AB792E"/>
    <w:rsid w:val="00AB7AC4"/>
    <w:rsid w:val="00AB7EB1"/>
    <w:rsid w:val="00AC094A"/>
    <w:rsid w:val="00AC0CC8"/>
    <w:rsid w:val="00AC1A87"/>
    <w:rsid w:val="00AC1F4F"/>
    <w:rsid w:val="00AC26AB"/>
    <w:rsid w:val="00AC27A9"/>
    <w:rsid w:val="00AC3FC4"/>
    <w:rsid w:val="00AC41C6"/>
    <w:rsid w:val="00AC44F4"/>
    <w:rsid w:val="00AC4EFD"/>
    <w:rsid w:val="00AC5A94"/>
    <w:rsid w:val="00AC5F48"/>
    <w:rsid w:val="00AC66E5"/>
    <w:rsid w:val="00AC7B76"/>
    <w:rsid w:val="00AD02F5"/>
    <w:rsid w:val="00AD0D22"/>
    <w:rsid w:val="00AD152C"/>
    <w:rsid w:val="00AD1B7F"/>
    <w:rsid w:val="00AD3317"/>
    <w:rsid w:val="00AD3370"/>
    <w:rsid w:val="00AD417C"/>
    <w:rsid w:val="00AD4BED"/>
    <w:rsid w:val="00AD656C"/>
    <w:rsid w:val="00AD6CF5"/>
    <w:rsid w:val="00AD7182"/>
    <w:rsid w:val="00AE0468"/>
    <w:rsid w:val="00AE0A77"/>
    <w:rsid w:val="00AE0AB9"/>
    <w:rsid w:val="00AE0B20"/>
    <w:rsid w:val="00AE1E31"/>
    <w:rsid w:val="00AE2A1F"/>
    <w:rsid w:val="00AE3425"/>
    <w:rsid w:val="00AE3463"/>
    <w:rsid w:val="00AE448E"/>
    <w:rsid w:val="00AE4713"/>
    <w:rsid w:val="00AE4A4A"/>
    <w:rsid w:val="00AE4D65"/>
    <w:rsid w:val="00AE52F8"/>
    <w:rsid w:val="00AE5FDA"/>
    <w:rsid w:val="00AE7482"/>
    <w:rsid w:val="00AE7E57"/>
    <w:rsid w:val="00AF0042"/>
    <w:rsid w:val="00AF0245"/>
    <w:rsid w:val="00AF0AC2"/>
    <w:rsid w:val="00AF3FF7"/>
    <w:rsid w:val="00AF55E7"/>
    <w:rsid w:val="00AF5A86"/>
    <w:rsid w:val="00AF74C6"/>
    <w:rsid w:val="00AF7D6A"/>
    <w:rsid w:val="00B002A7"/>
    <w:rsid w:val="00B01423"/>
    <w:rsid w:val="00B01870"/>
    <w:rsid w:val="00B01A0F"/>
    <w:rsid w:val="00B02EF8"/>
    <w:rsid w:val="00B0387C"/>
    <w:rsid w:val="00B03EDD"/>
    <w:rsid w:val="00B03F00"/>
    <w:rsid w:val="00B04710"/>
    <w:rsid w:val="00B056DC"/>
    <w:rsid w:val="00B05AE4"/>
    <w:rsid w:val="00B07828"/>
    <w:rsid w:val="00B07D4C"/>
    <w:rsid w:val="00B10336"/>
    <w:rsid w:val="00B11FBB"/>
    <w:rsid w:val="00B12357"/>
    <w:rsid w:val="00B12C4E"/>
    <w:rsid w:val="00B12C59"/>
    <w:rsid w:val="00B13800"/>
    <w:rsid w:val="00B14416"/>
    <w:rsid w:val="00B14F38"/>
    <w:rsid w:val="00B15396"/>
    <w:rsid w:val="00B15DA9"/>
    <w:rsid w:val="00B15E89"/>
    <w:rsid w:val="00B1636F"/>
    <w:rsid w:val="00B17D7B"/>
    <w:rsid w:val="00B20682"/>
    <w:rsid w:val="00B208D1"/>
    <w:rsid w:val="00B21814"/>
    <w:rsid w:val="00B234DD"/>
    <w:rsid w:val="00B2427C"/>
    <w:rsid w:val="00B256BF"/>
    <w:rsid w:val="00B261F6"/>
    <w:rsid w:val="00B26316"/>
    <w:rsid w:val="00B30B75"/>
    <w:rsid w:val="00B30CBD"/>
    <w:rsid w:val="00B30E1F"/>
    <w:rsid w:val="00B31731"/>
    <w:rsid w:val="00B3294C"/>
    <w:rsid w:val="00B32C7F"/>
    <w:rsid w:val="00B32D98"/>
    <w:rsid w:val="00B34123"/>
    <w:rsid w:val="00B34C62"/>
    <w:rsid w:val="00B36F66"/>
    <w:rsid w:val="00B431EC"/>
    <w:rsid w:val="00B431F4"/>
    <w:rsid w:val="00B448A8"/>
    <w:rsid w:val="00B46DF4"/>
    <w:rsid w:val="00B47252"/>
    <w:rsid w:val="00B476EC"/>
    <w:rsid w:val="00B51829"/>
    <w:rsid w:val="00B5258D"/>
    <w:rsid w:val="00B52CFB"/>
    <w:rsid w:val="00B54F7A"/>
    <w:rsid w:val="00B55767"/>
    <w:rsid w:val="00B55AA8"/>
    <w:rsid w:val="00B56459"/>
    <w:rsid w:val="00B567E5"/>
    <w:rsid w:val="00B56862"/>
    <w:rsid w:val="00B56957"/>
    <w:rsid w:val="00B56EAD"/>
    <w:rsid w:val="00B60FE7"/>
    <w:rsid w:val="00B61563"/>
    <w:rsid w:val="00B63301"/>
    <w:rsid w:val="00B63353"/>
    <w:rsid w:val="00B64DA5"/>
    <w:rsid w:val="00B650A5"/>
    <w:rsid w:val="00B656F4"/>
    <w:rsid w:val="00B66858"/>
    <w:rsid w:val="00B66D2C"/>
    <w:rsid w:val="00B6784E"/>
    <w:rsid w:val="00B73575"/>
    <w:rsid w:val="00B75E9A"/>
    <w:rsid w:val="00B77427"/>
    <w:rsid w:val="00B77CB6"/>
    <w:rsid w:val="00B80746"/>
    <w:rsid w:val="00B80B83"/>
    <w:rsid w:val="00B828EE"/>
    <w:rsid w:val="00B85C63"/>
    <w:rsid w:val="00B866BF"/>
    <w:rsid w:val="00B86E11"/>
    <w:rsid w:val="00B90CF2"/>
    <w:rsid w:val="00B910C8"/>
    <w:rsid w:val="00B92A6D"/>
    <w:rsid w:val="00B94630"/>
    <w:rsid w:val="00B94719"/>
    <w:rsid w:val="00B94C81"/>
    <w:rsid w:val="00B9552F"/>
    <w:rsid w:val="00B95D5A"/>
    <w:rsid w:val="00B96CE9"/>
    <w:rsid w:val="00B97B1D"/>
    <w:rsid w:val="00BA0428"/>
    <w:rsid w:val="00BA25A7"/>
    <w:rsid w:val="00BA368A"/>
    <w:rsid w:val="00BA3A22"/>
    <w:rsid w:val="00BA43AB"/>
    <w:rsid w:val="00BA5EB1"/>
    <w:rsid w:val="00BA64AD"/>
    <w:rsid w:val="00BA797D"/>
    <w:rsid w:val="00BB144F"/>
    <w:rsid w:val="00BB20F6"/>
    <w:rsid w:val="00BB2FB6"/>
    <w:rsid w:val="00BB4E13"/>
    <w:rsid w:val="00BB5FBE"/>
    <w:rsid w:val="00BB6296"/>
    <w:rsid w:val="00BB6333"/>
    <w:rsid w:val="00BB6623"/>
    <w:rsid w:val="00BB7304"/>
    <w:rsid w:val="00BB7C66"/>
    <w:rsid w:val="00BB7FA8"/>
    <w:rsid w:val="00BB7FDE"/>
    <w:rsid w:val="00BC02AE"/>
    <w:rsid w:val="00BC0B63"/>
    <w:rsid w:val="00BC2107"/>
    <w:rsid w:val="00BC2C2D"/>
    <w:rsid w:val="00BC33FE"/>
    <w:rsid w:val="00BC3979"/>
    <w:rsid w:val="00BC4952"/>
    <w:rsid w:val="00BC4B05"/>
    <w:rsid w:val="00BC507F"/>
    <w:rsid w:val="00BC58E6"/>
    <w:rsid w:val="00BC79E8"/>
    <w:rsid w:val="00BC7DDA"/>
    <w:rsid w:val="00BD04B2"/>
    <w:rsid w:val="00BD0FB5"/>
    <w:rsid w:val="00BD1B2A"/>
    <w:rsid w:val="00BD2221"/>
    <w:rsid w:val="00BD240E"/>
    <w:rsid w:val="00BD5E70"/>
    <w:rsid w:val="00BD62D6"/>
    <w:rsid w:val="00BD7B85"/>
    <w:rsid w:val="00BE055B"/>
    <w:rsid w:val="00BE08FF"/>
    <w:rsid w:val="00BE227B"/>
    <w:rsid w:val="00BE2CF9"/>
    <w:rsid w:val="00BE2D01"/>
    <w:rsid w:val="00BE42D4"/>
    <w:rsid w:val="00BE5F2A"/>
    <w:rsid w:val="00BE61EE"/>
    <w:rsid w:val="00BF0F8C"/>
    <w:rsid w:val="00BF154B"/>
    <w:rsid w:val="00BF252E"/>
    <w:rsid w:val="00BF29EC"/>
    <w:rsid w:val="00BF3314"/>
    <w:rsid w:val="00BF3731"/>
    <w:rsid w:val="00BF4503"/>
    <w:rsid w:val="00BF46E7"/>
    <w:rsid w:val="00BF60CA"/>
    <w:rsid w:val="00BF773F"/>
    <w:rsid w:val="00BF7C26"/>
    <w:rsid w:val="00C012F8"/>
    <w:rsid w:val="00C01B37"/>
    <w:rsid w:val="00C028F7"/>
    <w:rsid w:val="00C03C90"/>
    <w:rsid w:val="00C04852"/>
    <w:rsid w:val="00C04A28"/>
    <w:rsid w:val="00C0502A"/>
    <w:rsid w:val="00C06903"/>
    <w:rsid w:val="00C076B0"/>
    <w:rsid w:val="00C07948"/>
    <w:rsid w:val="00C07EEE"/>
    <w:rsid w:val="00C11CDC"/>
    <w:rsid w:val="00C15407"/>
    <w:rsid w:val="00C1648C"/>
    <w:rsid w:val="00C16ACF"/>
    <w:rsid w:val="00C178FA"/>
    <w:rsid w:val="00C20A95"/>
    <w:rsid w:val="00C2191B"/>
    <w:rsid w:val="00C230E6"/>
    <w:rsid w:val="00C23FF6"/>
    <w:rsid w:val="00C248F8"/>
    <w:rsid w:val="00C27330"/>
    <w:rsid w:val="00C27706"/>
    <w:rsid w:val="00C2796B"/>
    <w:rsid w:val="00C27E30"/>
    <w:rsid w:val="00C318D6"/>
    <w:rsid w:val="00C32D4E"/>
    <w:rsid w:val="00C340DE"/>
    <w:rsid w:val="00C35664"/>
    <w:rsid w:val="00C35A1D"/>
    <w:rsid w:val="00C41C82"/>
    <w:rsid w:val="00C41CEF"/>
    <w:rsid w:val="00C42F15"/>
    <w:rsid w:val="00C435FF"/>
    <w:rsid w:val="00C4607D"/>
    <w:rsid w:val="00C46E51"/>
    <w:rsid w:val="00C47130"/>
    <w:rsid w:val="00C50535"/>
    <w:rsid w:val="00C517E9"/>
    <w:rsid w:val="00C522B2"/>
    <w:rsid w:val="00C523EE"/>
    <w:rsid w:val="00C52A61"/>
    <w:rsid w:val="00C556D2"/>
    <w:rsid w:val="00C564E0"/>
    <w:rsid w:val="00C60193"/>
    <w:rsid w:val="00C601CE"/>
    <w:rsid w:val="00C63A16"/>
    <w:rsid w:val="00C6486D"/>
    <w:rsid w:val="00C67205"/>
    <w:rsid w:val="00C677DE"/>
    <w:rsid w:val="00C71226"/>
    <w:rsid w:val="00C713CF"/>
    <w:rsid w:val="00C71952"/>
    <w:rsid w:val="00C719BE"/>
    <w:rsid w:val="00C71B71"/>
    <w:rsid w:val="00C71F66"/>
    <w:rsid w:val="00C720A6"/>
    <w:rsid w:val="00C72B9E"/>
    <w:rsid w:val="00C736CB"/>
    <w:rsid w:val="00C77709"/>
    <w:rsid w:val="00C77A23"/>
    <w:rsid w:val="00C77EA5"/>
    <w:rsid w:val="00C80750"/>
    <w:rsid w:val="00C80BBF"/>
    <w:rsid w:val="00C80DC8"/>
    <w:rsid w:val="00C819A3"/>
    <w:rsid w:val="00C81E1E"/>
    <w:rsid w:val="00C8319F"/>
    <w:rsid w:val="00C8452F"/>
    <w:rsid w:val="00C8542F"/>
    <w:rsid w:val="00C85C13"/>
    <w:rsid w:val="00C87B61"/>
    <w:rsid w:val="00C90D51"/>
    <w:rsid w:val="00C9114D"/>
    <w:rsid w:val="00C93768"/>
    <w:rsid w:val="00C94B27"/>
    <w:rsid w:val="00C9730F"/>
    <w:rsid w:val="00C97B13"/>
    <w:rsid w:val="00CA1E22"/>
    <w:rsid w:val="00CA29F5"/>
    <w:rsid w:val="00CA3409"/>
    <w:rsid w:val="00CA3699"/>
    <w:rsid w:val="00CA4ED6"/>
    <w:rsid w:val="00CA4FE1"/>
    <w:rsid w:val="00CA607A"/>
    <w:rsid w:val="00CA643D"/>
    <w:rsid w:val="00CA757A"/>
    <w:rsid w:val="00CA78E8"/>
    <w:rsid w:val="00CB00ED"/>
    <w:rsid w:val="00CB11C9"/>
    <w:rsid w:val="00CB1EEF"/>
    <w:rsid w:val="00CB2716"/>
    <w:rsid w:val="00CB33D4"/>
    <w:rsid w:val="00CB3C4B"/>
    <w:rsid w:val="00CB45EC"/>
    <w:rsid w:val="00CB6FB6"/>
    <w:rsid w:val="00CB7D2B"/>
    <w:rsid w:val="00CC03DF"/>
    <w:rsid w:val="00CC2C58"/>
    <w:rsid w:val="00CC397D"/>
    <w:rsid w:val="00CC570A"/>
    <w:rsid w:val="00CC5850"/>
    <w:rsid w:val="00CC6674"/>
    <w:rsid w:val="00CC798D"/>
    <w:rsid w:val="00CD0239"/>
    <w:rsid w:val="00CD048B"/>
    <w:rsid w:val="00CD0975"/>
    <w:rsid w:val="00CD2446"/>
    <w:rsid w:val="00CD24EB"/>
    <w:rsid w:val="00CD4709"/>
    <w:rsid w:val="00CD4BF7"/>
    <w:rsid w:val="00CD4E51"/>
    <w:rsid w:val="00CD5247"/>
    <w:rsid w:val="00CD5726"/>
    <w:rsid w:val="00CD62A7"/>
    <w:rsid w:val="00CD63CC"/>
    <w:rsid w:val="00CD7235"/>
    <w:rsid w:val="00CE06A8"/>
    <w:rsid w:val="00CE1C10"/>
    <w:rsid w:val="00CE1F01"/>
    <w:rsid w:val="00CE2889"/>
    <w:rsid w:val="00CE2A47"/>
    <w:rsid w:val="00CE3647"/>
    <w:rsid w:val="00CE472C"/>
    <w:rsid w:val="00CE4DDD"/>
    <w:rsid w:val="00CE6308"/>
    <w:rsid w:val="00CE7577"/>
    <w:rsid w:val="00CE7A90"/>
    <w:rsid w:val="00CF177B"/>
    <w:rsid w:val="00CF181F"/>
    <w:rsid w:val="00CF21ED"/>
    <w:rsid w:val="00CF26BA"/>
    <w:rsid w:val="00CF390E"/>
    <w:rsid w:val="00CF4A90"/>
    <w:rsid w:val="00D00290"/>
    <w:rsid w:val="00D025B7"/>
    <w:rsid w:val="00D02730"/>
    <w:rsid w:val="00D03AE2"/>
    <w:rsid w:val="00D0570D"/>
    <w:rsid w:val="00D06813"/>
    <w:rsid w:val="00D06DA9"/>
    <w:rsid w:val="00D06F63"/>
    <w:rsid w:val="00D073F7"/>
    <w:rsid w:val="00D07979"/>
    <w:rsid w:val="00D1163F"/>
    <w:rsid w:val="00D11EF7"/>
    <w:rsid w:val="00D134E0"/>
    <w:rsid w:val="00D139E3"/>
    <w:rsid w:val="00D14C6D"/>
    <w:rsid w:val="00D157CC"/>
    <w:rsid w:val="00D167A6"/>
    <w:rsid w:val="00D17239"/>
    <w:rsid w:val="00D17468"/>
    <w:rsid w:val="00D2087B"/>
    <w:rsid w:val="00D21AF8"/>
    <w:rsid w:val="00D21E6D"/>
    <w:rsid w:val="00D24691"/>
    <w:rsid w:val="00D2688A"/>
    <w:rsid w:val="00D27276"/>
    <w:rsid w:val="00D272E6"/>
    <w:rsid w:val="00D27924"/>
    <w:rsid w:val="00D30EEA"/>
    <w:rsid w:val="00D31D9F"/>
    <w:rsid w:val="00D343AE"/>
    <w:rsid w:val="00D3585B"/>
    <w:rsid w:val="00D361B4"/>
    <w:rsid w:val="00D377B6"/>
    <w:rsid w:val="00D37D33"/>
    <w:rsid w:val="00D4012A"/>
    <w:rsid w:val="00D419B1"/>
    <w:rsid w:val="00D41F46"/>
    <w:rsid w:val="00D4375C"/>
    <w:rsid w:val="00D44F44"/>
    <w:rsid w:val="00D463BC"/>
    <w:rsid w:val="00D46F58"/>
    <w:rsid w:val="00D478B4"/>
    <w:rsid w:val="00D50280"/>
    <w:rsid w:val="00D51C50"/>
    <w:rsid w:val="00D5318E"/>
    <w:rsid w:val="00D53705"/>
    <w:rsid w:val="00D53C08"/>
    <w:rsid w:val="00D540B6"/>
    <w:rsid w:val="00D54B31"/>
    <w:rsid w:val="00D55C05"/>
    <w:rsid w:val="00D55F59"/>
    <w:rsid w:val="00D571D0"/>
    <w:rsid w:val="00D57C5F"/>
    <w:rsid w:val="00D64B92"/>
    <w:rsid w:val="00D67B9E"/>
    <w:rsid w:val="00D70B04"/>
    <w:rsid w:val="00D7178C"/>
    <w:rsid w:val="00D71C75"/>
    <w:rsid w:val="00D71D30"/>
    <w:rsid w:val="00D72C94"/>
    <w:rsid w:val="00D73B5E"/>
    <w:rsid w:val="00D73C25"/>
    <w:rsid w:val="00D74578"/>
    <w:rsid w:val="00D74E90"/>
    <w:rsid w:val="00D764E9"/>
    <w:rsid w:val="00D80B0E"/>
    <w:rsid w:val="00D83AF2"/>
    <w:rsid w:val="00D841C5"/>
    <w:rsid w:val="00D849DA"/>
    <w:rsid w:val="00D85D9D"/>
    <w:rsid w:val="00D85F24"/>
    <w:rsid w:val="00D879ED"/>
    <w:rsid w:val="00D87A50"/>
    <w:rsid w:val="00D908CB"/>
    <w:rsid w:val="00D914E6"/>
    <w:rsid w:val="00D91AD2"/>
    <w:rsid w:val="00D924B8"/>
    <w:rsid w:val="00D9322E"/>
    <w:rsid w:val="00D936AA"/>
    <w:rsid w:val="00D9371E"/>
    <w:rsid w:val="00D94836"/>
    <w:rsid w:val="00D94E7E"/>
    <w:rsid w:val="00D95455"/>
    <w:rsid w:val="00D9610A"/>
    <w:rsid w:val="00D97681"/>
    <w:rsid w:val="00DA0013"/>
    <w:rsid w:val="00DA1B88"/>
    <w:rsid w:val="00DA1F9D"/>
    <w:rsid w:val="00DA2735"/>
    <w:rsid w:val="00DA41AC"/>
    <w:rsid w:val="00DA45EF"/>
    <w:rsid w:val="00DA481F"/>
    <w:rsid w:val="00DA4F7A"/>
    <w:rsid w:val="00DA760C"/>
    <w:rsid w:val="00DB0914"/>
    <w:rsid w:val="00DB4C60"/>
    <w:rsid w:val="00DB4F04"/>
    <w:rsid w:val="00DB53DB"/>
    <w:rsid w:val="00DB5456"/>
    <w:rsid w:val="00DB59C3"/>
    <w:rsid w:val="00DB6275"/>
    <w:rsid w:val="00DB6514"/>
    <w:rsid w:val="00DB6563"/>
    <w:rsid w:val="00DB692E"/>
    <w:rsid w:val="00DB7B43"/>
    <w:rsid w:val="00DB7E99"/>
    <w:rsid w:val="00DC0346"/>
    <w:rsid w:val="00DC1102"/>
    <w:rsid w:val="00DC1103"/>
    <w:rsid w:val="00DC1FA3"/>
    <w:rsid w:val="00DC3A4A"/>
    <w:rsid w:val="00DC4B9C"/>
    <w:rsid w:val="00DC4D67"/>
    <w:rsid w:val="00DC5A29"/>
    <w:rsid w:val="00DC61D3"/>
    <w:rsid w:val="00DC711B"/>
    <w:rsid w:val="00DC71FB"/>
    <w:rsid w:val="00DD0209"/>
    <w:rsid w:val="00DD15F5"/>
    <w:rsid w:val="00DD1E7C"/>
    <w:rsid w:val="00DD204B"/>
    <w:rsid w:val="00DD3B74"/>
    <w:rsid w:val="00DD5C6D"/>
    <w:rsid w:val="00DD6B2F"/>
    <w:rsid w:val="00DD73B8"/>
    <w:rsid w:val="00DD7E55"/>
    <w:rsid w:val="00DE1942"/>
    <w:rsid w:val="00DE29C8"/>
    <w:rsid w:val="00DE357F"/>
    <w:rsid w:val="00DE4075"/>
    <w:rsid w:val="00DE48DC"/>
    <w:rsid w:val="00DE4C60"/>
    <w:rsid w:val="00DE5104"/>
    <w:rsid w:val="00DF0150"/>
    <w:rsid w:val="00DF2B4F"/>
    <w:rsid w:val="00DF2BBC"/>
    <w:rsid w:val="00DF371A"/>
    <w:rsid w:val="00DF5339"/>
    <w:rsid w:val="00DF5581"/>
    <w:rsid w:val="00DF6437"/>
    <w:rsid w:val="00DF784B"/>
    <w:rsid w:val="00E002D0"/>
    <w:rsid w:val="00E007A6"/>
    <w:rsid w:val="00E019C9"/>
    <w:rsid w:val="00E03A4B"/>
    <w:rsid w:val="00E03F38"/>
    <w:rsid w:val="00E04635"/>
    <w:rsid w:val="00E048B2"/>
    <w:rsid w:val="00E06BB7"/>
    <w:rsid w:val="00E07E50"/>
    <w:rsid w:val="00E10305"/>
    <w:rsid w:val="00E110C2"/>
    <w:rsid w:val="00E11532"/>
    <w:rsid w:val="00E117F2"/>
    <w:rsid w:val="00E126C1"/>
    <w:rsid w:val="00E12AA3"/>
    <w:rsid w:val="00E13A3D"/>
    <w:rsid w:val="00E13DAD"/>
    <w:rsid w:val="00E14002"/>
    <w:rsid w:val="00E14EC5"/>
    <w:rsid w:val="00E167E5"/>
    <w:rsid w:val="00E1694F"/>
    <w:rsid w:val="00E16A3E"/>
    <w:rsid w:val="00E1771F"/>
    <w:rsid w:val="00E17A25"/>
    <w:rsid w:val="00E17A90"/>
    <w:rsid w:val="00E205BA"/>
    <w:rsid w:val="00E21A8F"/>
    <w:rsid w:val="00E227A1"/>
    <w:rsid w:val="00E23F43"/>
    <w:rsid w:val="00E249FF"/>
    <w:rsid w:val="00E26134"/>
    <w:rsid w:val="00E26956"/>
    <w:rsid w:val="00E26F84"/>
    <w:rsid w:val="00E26FE4"/>
    <w:rsid w:val="00E31741"/>
    <w:rsid w:val="00E31B4D"/>
    <w:rsid w:val="00E32A9C"/>
    <w:rsid w:val="00E34CD2"/>
    <w:rsid w:val="00E35E5E"/>
    <w:rsid w:val="00E35FC4"/>
    <w:rsid w:val="00E40A73"/>
    <w:rsid w:val="00E4142F"/>
    <w:rsid w:val="00E42BFF"/>
    <w:rsid w:val="00E43CBD"/>
    <w:rsid w:val="00E4483B"/>
    <w:rsid w:val="00E4566E"/>
    <w:rsid w:val="00E45A33"/>
    <w:rsid w:val="00E46F60"/>
    <w:rsid w:val="00E47125"/>
    <w:rsid w:val="00E518F5"/>
    <w:rsid w:val="00E531F6"/>
    <w:rsid w:val="00E540BD"/>
    <w:rsid w:val="00E54CF9"/>
    <w:rsid w:val="00E55D2D"/>
    <w:rsid w:val="00E55EBD"/>
    <w:rsid w:val="00E573CA"/>
    <w:rsid w:val="00E60155"/>
    <w:rsid w:val="00E60158"/>
    <w:rsid w:val="00E6163B"/>
    <w:rsid w:val="00E61BA6"/>
    <w:rsid w:val="00E61E59"/>
    <w:rsid w:val="00E622AD"/>
    <w:rsid w:val="00E62853"/>
    <w:rsid w:val="00E63805"/>
    <w:rsid w:val="00E63D9D"/>
    <w:rsid w:val="00E64B84"/>
    <w:rsid w:val="00E67DE9"/>
    <w:rsid w:val="00E7034B"/>
    <w:rsid w:val="00E70A11"/>
    <w:rsid w:val="00E70C92"/>
    <w:rsid w:val="00E71383"/>
    <w:rsid w:val="00E74FBA"/>
    <w:rsid w:val="00E7526C"/>
    <w:rsid w:val="00E75287"/>
    <w:rsid w:val="00E77FE6"/>
    <w:rsid w:val="00E807AB"/>
    <w:rsid w:val="00E81402"/>
    <w:rsid w:val="00E8182D"/>
    <w:rsid w:val="00E82E86"/>
    <w:rsid w:val="00E82EC9"/>
    <w:rsid w:val="00E83772"/>
    <w:rsid w:val="00E84FFA"/>
    <w:rsid w:val="00E86A1D"/>
    <w:rsid w:val="00E87805"/>
    <w:rsid w:val="00E8782E"/>
    <w:rsid w:val="00E907F7"/>
    <w:rsid w:val="00E90C65"/>
    <w:rsid w:val="00E91044"/>
    <w:rsid w:val="00E92510"/>
    <w:rsid w:val="00E949B2"/>
    <w:rsid w:val="00E94BBA"/>
    <w:rsid w:val="00E95305"/>
    <w:rsid w:val="00E97817"/>
    <w:rsid w:val="00E978F0"/>
    <w:rsid w:val="00EA005D"/>
    <w:rsid w:val="00EA0519"/>
    <w:rsid w:val="00EA0F78"/>
    <w:rsid w:val="00EA225D"/>
    <w:rsid w:val="00EA23ED"/>
    <w:rsid w:val="00EA2FDA"/>
    <w:rsid w:val="00EA4842"/>
    <w:rsid w:val="00EA51D3"/>
    <w:rsid w:val="00EA5236"/>
    <w:rsid w:val="00EA5B97"/>
    <w:rsid w:val="00EB0AAB"/>
    <w:rsid w:val="00EB2B06"/>
    <w:rsid w:val="00EB56F3"/>
    <w:rsid w:val="00EB57A2"/>
    <w:rsid w:val="00EB6D61"/>
    <w:rsid w:val="00EC0015"/>
    <w:rsid w:val="00EC163D"/>
    <w:rsid w:val="00EC1B92"/>
    <w:rsid w:val="00EC1D8E"/>
    <w:rsid w:val="00EC47F0"/>
    <w:rsid w:val="00EC5394"/>
    <w:rsid w:val="00EC5AB5"/>
    <w:rsid w:val="00EC607D"/>
    <w:rsid w:val="00EC7BC4"/>
    <w:rsid w:val="00ED0F0D"/>
    <w:rsid w:val="00ED17AC"/>
    <w:rsid w:val="00ED22EF"/>
    <w:rsid w:val="00ED2F19"/>
    <w:rsid w:val="00ED2F29"/>
    <w:rsid w:val="00ED3CBA"/>
    <w:rsid w:val="00ED3F5E"/>
    <w:rsid w:val="00ED46CC"/>
    <w:rsid w:val="00ED4A83"/>
    <w:rsid w:val="00ED540F"/>
    <w:rsid w:val="00ED5896"/>
    <w:rsid w:val="00ED5A1B"/>
    <w:rsid w:val="00EE1459"/>
    <w:rsid w:val="00EE2C1D"/>
    <w:rsid w:val="00EE492E"/>
    <w:rsid w:val="00EE49CB"/>
    <w:rsid w:val="00EE51A8"/>
    <w:rsid w:val="00EE6164"/>
    <w:rsid w:val="00EE6414"/>
    <w:rsid w:val="00EE6A36"/>
    <w:rsid w:val="00EF1DBB"/>
    <w:rsid w:val="00EF231D"/>
    <w:rsid w:val="00EF42BF"/>
    <w:rsid w:val="00EF46A9"/>
    <w:rsid w:val="00EF69FA"/>
    <w:rsid w:val="00F008E6"/>
    <w:rsid w:val="00F00D86"/>
    <w:rsid w:val="00F00ED3"/>
    <w:rsid w:val="00F0313C"/>
    <w:rsid w:val="00F0348F"/>
    <w:rsid w:val="00F074C8"/>
    <w:rsid w:val="00F114D6"/>
    <w:rsid w:val="00F1340B"/>
    <w:rsid w:val="00F14CB9"/>
    <w:rsid w:val="00F15507"/>
    <w:rsid w:val="00F175CC"/>
    <w:rsid w:val="00F2089E"/>
    <w:rsid w:val="00F2109F"/>
    <w:rsid w:val="00F21F05"/>
    <w:rsid w:val="00F224DE"/>
    <w:rsid w:val="00F2341A"/>
    <w:rsid w:val="00F24F9B"/>
    <w:rsid w:val="00F24FC8"/>
    <w:rsid w:val="00F250FC"/>
    <w:rsid w:val="00F27F66"/>
    <w:rsid w:val="00F32A60"/>
    <w:rsid w:val="00F35DED"/>
    <w:rsid w:val="00F40EBD"/>
    <w:rsid w:val="00F41F0B"/>
    <w:rsid w:val="00F42322"/>
    <w:rsid w:val="00F42F09"/>
    <w:rsid w:val="00F43DB2"/>
    <w:rsid w:val="00F4452D"/>
    <w:rsid w:val="00F46F6F"/>
    <w:rsid w:val="00F476B2"/>
    <w:rsid w:val="00F47B73"/>
    <w:rsid w:val="00F47DBC"/>
    <w:rsid w:val="00F501C0"/>
    <w:rsid w:val="00F50BD8"/>
    <w:rsid w:val="00F52DCE"/>
    <w:rsid w:val="00F53404"/>
    <w:rsid w:val="00F550C4"/>
    <w:rsid w:val="00F558CC"/>
    <w:rsid w:val="00F569EF"/>
    <w:rsid w:val="00F56D71"/>
    <w:rsid w:val="00F56D85"/>
    <w:rsid w:val="00F57094"/>
    <w:rsid w:val="00F61130"/>
    <w:rsid w:val="00F61673"/>
    <w:rsid w:val="00F63BE4"/>
    <w:rsid w:val="00F63E1C"/>
    <w:rsid w:val="00F65BC2"/>
    <w:rsid w:val="00F677B3"/>
    <w:rsid w:val="00F67A93"/>
    <w:rsid w:val="00F71B6B"/>
    <w:rsid w:val="00F721C2"/>
    <w:rsid w:val="00F72A7D"/>
    <w:rsid w:val="00F738C2"/>
    <w:rsid w:val="00F73BCA"/>
    <w:rsid w:val="00F73DDB"/>
    <w:rsid w:val="00F749DB"/>
    <w:rsid w:val="00F74EDF"/>
    <w:rsid w:val="00F750E3"/>
    <w:rsid w:val="00F76584"/>
    <w:rsid w:val="00F76A7A"/>
    <w:rsid w:val="00F77183"/>
    <w:rsid w:val="00F80731"/>
    <w:rsid w:val="00F80F3E"/>
    <w:rsid w:val="00F82976"/>
    <w:rsid w:val="00F83C5E"/>
    <w:rsid w:val="00F84BEE"/>
    <w:rsid w:val="00F85677"/>
    <w:rsid w:val="00F86EDB"/>
    <w:rsid w:val="00F87242"/>
    <w:rsid w:val="00F87BF5"/>
    <w:rsid w:val="00F87CE7"/>
    <w:rsid w:val="00F90838"/>
    <w:rsid w:val="00F919C7"/>
    <w:rsid w:val="00F91CD0"/>
    <w:rsid w:val="00F9341C"/>
    <w:rsid w:val="00F939A8"/>
    <w:rsid w:val="00F9498B"/>
    <w:rsid w:val="00F955D7"/>
    <w:rsid w:val="00F968C8"/>
    <w:rsid w:val="00F97D43"/>
    <w:rsid w:val="00FA0123"/>
    <w:rsid w:val="00FA03CD"/>
    <w:rsid w:val="00FA0CC3"/>
    <w:rsid w:val="00FA11FB"/>
    <w:rsid w:val="00FA1E37"/>
    <w:rsid w:val="00FA2335"/>
    <w:rsid w:val="00FA38EC"/>
    <w:rsid w:val="00FA39E1"/>
    <w:rsid w:val="00FA3A64"/>
    <w:rsid w:val="00FA3B2B"/>
    <w:rsid w:val="00FA40FA"/>
    <w:rsid w:val="00FA66A8"/>
    <w:rsid w:val="00FA6A8C"/>
    <w:rsid w:val="00FA7B94"/>
    <w:rsid w:val="00FA7DAE"/>
    <w:rsid w:val="00FA7DBB"/>
    <w:rsid w:val="00FA7F34"/>
    <w:rsid w:val="00FB15C9"/>
    <w:rsid w:val="00FB1CDA"/>
    <w:rsid w:val="00FB1E3A"/>
    <w:rsid w:val="00FB2555"/>
    <w:rsid w:val="00FB3160"/>
    <w:rsid w:val="00FB3700"/>
    <w:rsid w:val="00FB4577"/>
    <w:rsid w:val="00FB56B5"/>
    <w:rsid w:val="00FB63C5"/>
    <w:rsid w:val="00FB66A3"/>
    <w:rsid w:val="00FB692B"/>
    <w:rsid w:val="00FB6A13"/>
    <w:rsid w:val="00FB6DDA"/>
    <w:rsid w:val="00FC2667"/>
    <w:rsid w:val="00FC37FD"/>
    <w:rsid w:val="00FC5211"/>
    <w:rsid w:val="00FC6596"/>
    <w:rsid w:val="00FC748F"/>
    <w:rsid w:val="00FD1491"/>
    <w:rsid w:val="00FD2C62"/>
    <w:rsid w:val="00FD3D88"/>
    <w:rsid w:val="00FD3F7E"/>
    <w:rsid w:val="00FD4131"/>
    <w:rsid w:val="00FD6ECA"/>
    <w:rsid w:val="00FD7AD5"/>
    <w:rsid w:val="00FD7D9C"/>
    <w:rsid w:val="00FE03D3"/>
    <w:rsid w:val="00FE2C34"/>
    <w:rsid w:val="00FE3A2E"/>
    <w:rsid w:val="00FE59E3"/>
    <w:rsid w:val="00FE74CB"/>
    <w:rsid w:val="00FF3104"/>
    <w:rsid w:val="00FF3914"/>
    <w:rsid w:val="00FF3CEA"/>
    <w:rsid w:val="00FF4240"/>
    <w:rsid w:val="00FF5537"/>
    <w:rsid w:val="00FF61D6"/>
    <w:rsid w:val="4E68B6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deded,#e7e7e7"/>
    </o:shapedefaults>
    <o:shapelayout v:ext="edit">
      <o:idmap v:ext="edit" data="2"/>
    </o:shapelayout>
  </w:shapeDefaults>
  <w:decimalSymbol w:val="."/>
  <w:listSeparator w:val=","/>
  <w14:docId w14:val="4A5ED1DE"/>
  <w15:docId w15:val="{1AA1EFDE-2682-435F-86C6-7057380B06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qFormat="1"/>
    <w:lsdException w:name="footer" w:uiPriority="99"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qFormat="1"/>
    <w:lsdException w:name="FollowedHyperlink" w:uiPriority="99"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A25A7"/>
    <w:pPr>
      <w:spacing w:after="140"/>
      <w:textboxTightWrap w:val="lastLineOnly"/>
    </w:pPr>
    <w:rPr>
      <w:rFonts w:ascii="Arial" w:hAnsi="Arial"/>
      <w:color w:val="0F0F0F" w:themeColor="text1"/>
      <w:sz w:val="24"/>
      <w:szCs w:val="24"/>
      <w:lang w:eastAsia="en-US"/>
    </w:rPr>
  </w:style>
  <w:style w:type="paragraph" w:styleId="Heading1">
    <w:name w:val="heading 1"/>
    <w:next w:val="Normal"/>
    <w:link w:val="Heading1Char"/>
    <w:uiPriority w:val="9"/>
    <w:qFormat/>
    <w:rsid w:val="005D73DB"/>
    <w:pPr>
      <w:keepNext/>
      <w:numPr>
        <w:numId w:val="6"/>
      </w:numPr>
      <w:spacing w:before="120" w:after="180"/>
      <w:outlineLvl w:val="0"/>
    </w:pPr>
    <w:rPr>
      <w:rFonts w:ascii="Arial" w:hAnsi="Arial" w:cs="Arial"/>
      <w:b/>
      <w:bCs/>
      <w:color w:val="005EB8" w:themeColor="accent1"/>
      <w:spacing w:val="-14"/>
      <w:kern w:val="28"/>
      <w:sz w:val="42"/>
      <w:szCs w:val="32"/>
      <w:lang w:eastAsia="en-US"/>
      <w14:ligatures w14:val="standardContextual"/>
    </w:rPr>
  </w:style>
  <w:style w:type="paragraph" w:styleId="Heading2">
    <w:name w:val="heading 2"/>
    <w:next w:val="Normal"/>
    <w:link w:val="Heading2Char"/>
    <w:autoRedefine/>
    <w:uiPriority w:val="9"/>
    <w:qFormat/>
    <w:rsid w:val="005D73DB"/>
    <w:pPr>
      <w:keepNext/>
      <w:numPr>
        <w:ilvl w:val="1"/>
        <w:numId w:val="6"/>
      </w:numPr>
      <w:spacing w:before="60" w:after="120"/>
      <w:outlineLvl w:val="1"/>
    </w:pPr>
    <w:rPr>
      <w:rFonts w:ascii="Arial" w:hAnsi="Arial" w:eastAsia="MS Mincho"/>
      <w:b/>
      <w:color w:val="005EB8" w:themeColor="accent1"/>
      <w:spacing w:val="-6"/>
      <w:kern w:val="28"/>
      <w:sz w:val="36"/>
      <w:szCs w:val="28"/>
      <w:lang w:eastAsia="en-US"/>
      <w14:ligatures w14:val="standardContextual"/>
    </w:rPr>
  </w:style>
  <w:style w:type="paragraph" w:styleId="Heading3">
    <w:name w:val="heading 3"/>
    <w:basedOn w:val="Heading2"/>
    <w:next w:val="Normal"/>
    <w:link w:val="Heading3Char"/>
    <w:autoRedefine/>
    <w:uiPriority w:val="9"/>
    <w:qFormat/>
    <w:rsid w:val="00F43DB2"/>
    <w:pPr>
      <w:numPr>
        <w:ilvl w:val="2"/>
      </w:numPr>
      <w:outlineLvl w:val="2"/>
    </w:pPr>
    <w:rPr>
      <w:rFonts w:cs="Arial"/>
      <w:bCs/>
      <w:sz w:val="30"/>
      <w:szCs w:val="26"/>
    </w:rPr>
  </w:style>
  <w:style w:type="paragraph" w:styleId="Heading4">
    <w:name w:val="heading 4"/>
    <w:basedOn w:val="Heading3"/>
    <w:next w:val="Normal"/>
    <w:link w:val="Heading4Char"/>
    <w:qFormat/>
    <w:rsid w:val="00F43DB2"/>
    <w:pPr>
      <w:numPr>
        <w:ilvl w:val="3"/>
      </w:numPr>
      <w:spacing w:after="0"/>
      <w:outlineLvl w:val="3"/>
    </w:pPr>
    <w:rPr>
      <w:sz w:val="24"/>
      <w:szCs w:val="20"/>
    </w:rPr>
  </w:style>
  <w:style w:type="paragraph" w:styleId="Heading5">
    <w:name w:val="heading 5"/>
    <w:aliases w:val="Block Label,quote,Bullet1,Bullet2,Level 3 - i,T:,PA Pico Section"/>
    <w:basedOn w:val="Normal"/>
    <w:next w:val="Normal"/>
    <w:rsid w:val="00A51D25"/>
    <w:pPr>
      <w:numPr>
        <w:ilvl w:val="4"/>
        <w:numId w:val="2"/>
      </w:numPr>
      <w:outlineLvl w:val="4"/>
    </w:pPr>
    <w:rPr>
      <w:b/>
    </w:rPr>
  </w:style>
  <w:style w:type="paragraph" w:styleId="Heading6">
    <w:name w:val="heading 6"/>
    <w:aliases w:val="Sub Label,bullet2,Legal Level 1.,Level 5.1,Bp,PA Appendix"/>
    <w:basedOn w:val="Heading5"/>
    <w:next w:val="Normal"/>
    <w:rsid w:val="00A51D25"/>
    <w:pPr>
      <w:numPr>
        <w:ilvl w:val="5"/>
      </w:numPr>
      <w:outlineLvl w:val="5"/>
    </w:pPr>
    <w:rPr>
      <w:i/>
    </w:rPr>
  </w:style>
  <w:style w:type="paragraph" w:styleId="Heading7">
    <w:name w:val="heading 7"/>
    <w:aliases w:val="Legal Level 1.1.,PA Appendix Major"/>
    <w:basedOn w:val="Normal"/>
    <w:next w:val="Normal"/>
    <w:semiHidden/>
    <w:unhideWhenUsed/>
    <w:qFormat/>
    <w:rsid w:val="00A51D25"/>
    <w:pPr>
      <w:keepNext/>
      <w:keepLines/>
      <w:numPr>
        <w:ilvl w:val="6"/>
        <w:numId w:val="2"/>
      </w:numPr>
      <w:spacing w:before="200" w:after="0"/>
      <w:outlineLvl w:val="6"/>
    </w:pPr>
    <w:rPr>
      <w:i/>
      <w:iCs/>
      <w:color w:val="0051A3"/>
    </w:rPr>
  </w:style>
  <w:style w:type="paragraph" w:styleId="Heading8">
    <w:name w:val="heading 8"/>
    <w:aliases w:val="Legal Level 1.1.1.,PA Appendix Minor"/>
    <w:basedOn w:val="Normal"/>
    <w:next w:val="Normal"/>
    <w:semiHidden/>
    <w:unhideWhenUsed/>
    <w:qFormat/>
    <w:rsid w:val="00FD7AD5"/>
    <w:pPr>
      <w:keepNext/>
      <w:keepLines/>
      <w:numPr>
        <w:ilvl w:val="7"/>
        <w:numId w:val="2"/>
      </w:numPr>
      <w:spacing w:before="200" w:after="0"/>
      <w:outlineLvl w:val="7"/>
    </w:pPr>
    <w:rPr>
      <w:color w:val="0051A3"/>
      <w:sz w:val="20"/>
      <w:szCs w:val="20"/>
    </w:rPr>
  </w:style>
  <w:style w:type="paragraph" w:styleId="Heading9">
    <w:name w:val="heading 9"/>
    <w:basedOn w:val="Normal"/>
    <w:next w:val="Normal"/>
    <w:semiHidden/>
    <w:unhideWhenUsed/>
    <w:qFormat/>
    <w:rsid w:val="00A51D25"/>
    <w:pPr>
      <w:keepNext/>
      <w:keepLines/>
      <w:numPr>
        <w:ilvl w:val="8"/>
        <w:numId w:val="2"/>
      </w:numPr>
      <w:spacing w:before="200" w:after="0"/>
      <w:outlineLvl w:val="8"/>
    </w:pPr>
    <w:rPr>
      <w:i/>
      <w:iCs/>
      <w:color w:val="0051A3"/>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rsid w:val="00FD7AD5"/>
    <w:pPr>
      <w:spacing w:after="120"/>
    </w:pPr>
  </w:style>
  <w:style w:type="character" w:styleId="Heading1Char" w:customStyle="1">
    <w:name w:val="Heading 1 Char"/>
    <w:basedOn w:val="DefaultParagraphFont"/>
    <w:link w:val="Heading1"/>
    <w:uiPriority w:val="9"/>
    <w:rsid w:val="005D73DB"/>
    <w:rPr>
      <w:rFonts w:ascii="Arial" w:hAnsi="Arial" w:cs="Arial"/>
      <w:b/>
      <w:bCs/>
      <w:color w:val="005EB8" w:themeColor="accent1"/>
      <w:spacing w:val="-14"/>
      <w:kern w:val="28"/>
      <w:sz w:val="42"/>
      <w:szCs w:val="32"/>
      <w:lang w:eastAsia="en-US"/>
      <w14:ligatures w14:val="standardContextual"/>
    </w:rPr>
  </w:style>
  <w:style w:type="character" w:styleId="Heading3Char" w:customStyle="1">
    <w:name w:val="Heading 3 Char"/>
    <w:basedOn w:val="DefaultParagraphFont"/>
    <w:link w:val="Heading3"/>
    <w:uiPriority w:val="9"/>
    <w:rsid w:val="00F43DB2"/>
    <w:rPr>
      <w:rFonts w:ascii="Arial" w:hAnsi="Arial" w:eastAsia="MS Mincho" w:cs="Arial"/>
      <w:b/>
      <w:bCs/>
      <w:color w:val="005EB8" w:themeColor="accent1"/>
      <w:spacing w:val="-6"/>
      <w:kern w:val="28"/>
      <w:sz w:val="30"/>
      <w:szCs w:val="26"/>
      <w:lang w:eastAsia="en-US"/>
      <w14:ligatures w14:val="standardContextual"/>
    </w:rPr>
  </w:style>
  <w:style w:type="paragraph" w:styleId="NumberedHeading" w:customStyle="1">
    <w:name w:val="Numbered Heading"/>
    <w:basedOn w:val="Heading1"/>
    <w:rsid w:val="00DD73B8"/>
    <w:pPr>
      <w:numPr>
        <w:numId w:val="1"/>
      </w:numPr>
      <w:tabs>
        <w:tab w:val="clear" w:pos="432"/>
      </w:tabs>
    </w:pPr>
    <w:rPr>
      <w:bCs w:val="0"/>
    </w:rPr>
  </w:style>
  <w:style w:type="paragraph" w:styleId="Caption">
    <w:name w:val="caption"/>
    <w:basedOn w:val="Normal"/>
    <w:next w:val="Normal"/>
    <w:uiPriority w:val="35"/>
    <w:unhideWhenUsed/>
    <w:qFormat/>
    <w:rsid w:val="00A51D25"/>
    <w:pPr>
      <w:spacing w:after="200"/>
    </w:pPr>
    <w:rPr>
      <w:b/>
      <w:bCs/>
      <w:color w:val="003350"/>
      <w:sz w:val="18"/>
      <w:szCs w:val="18"/>
    </w:rPr>
  </w:style>
  <w:style w:type="paragraph" w:styleId="NumberedHeading2" w:customStyle="1">
    <w:name w:val="Numbered Heading 2"/>
    <w:basedOn w:val="Heading2"/>
    <w:rsid w:val="00DD73B8"/>
    <w:pPr>
      <w:tabs>
        <w:tab w:val="num" w:pos="432"/>
      </w:tabs>
      <w:ind w:left="432"/>
    </w:pPr>
  </w:style>
  <w:style w:type="paragraph" w:styleId="TableText" w:customStyle="1">
    <w:name w:val="Table Text"/>
    <w:basedOn w:val="Normal"/>
    <w:link w:val="TableTextChar"/>
    <w:qFormat/>
    <w:rsid w:val="00190190"/>
    <w:pPr>
      <w:spacing w:after="120"/>
    </w:pPr>
    <w:rPr>
      <w:sz w:val="21"/>
    </w:rPr>
  </w:style>
  <w:style w:type="character" w:styleId="TableTextChar" w:customStyle="1">
    <w:name w:val="Table Text Char"/>
    <w:basedOn w:val="DefaultParagraphFont"/>
    <w:link w:val="TableText"/>
    <w:rsid w:val="00190190"/>
    <w:rPr>
      <w:rFonts w:ascii="Arial" w:hAnsi="Arial"/>
      <w:sz w:val="21"/>
      <w:szCs w:val="24"/>
    </w:rPr>
  </w:style>
  <w:style w:type="paragraph" w:styleId="Footer">
    <w:name w:val="footer"/>
    <w:basedOn w:val="Normal"/>
    <w:link w:val="FooterChar"/>
    <w:autoRedefine/>
    <w:uiPriority w:val="99"/>
    <w:unhideWhenUsed/>
    <w:qFormat/>
    <w:rsid w:val="00C318D6"/>
    <w:pPr>
      <w:tabs>
        <w:tab w:val="right" w:pos="9866"/>
      </w:tabs>
      <w:spacing w:after="0"/>
    </w:pPr>
    <w:rPr>
      <w:color w:val="84919C" w:themeColor="accent2"/>
      <w:sz w:val="18"/>
    </w:rPr>
  </w:style>
  <w:style w:type="paragraph" w:styleId="Header">
    <w:name w:val="header"/>
    <w:basedOn w:val="Normal"/>
    <w:link w:val="HeaderChar"/>
    <w:uiPriority w:val="99"/>
    <w:unhideWhenUsed/>
    <w:qFormat/>
    <w:rsid w:val="00BA25A7"/>
    <w:pPr>
      <w:pBdr>
        <w:bottom w:val="single" w:color="84919C" w:themeColor="accent2" w:sz="2" w:space="4"/>
      </w:pBdr>
      <w:tabs>
        <w:tab w:val="left" w:pos="9639"/>
      </w:tabs>
      <w:spacing w:after="0"/>
    </w:pPr>
    <w:rPr>
      <w:color w:val="84919C" w:themeColor="accent2"/>
      <w:sz w:val="20"/>
    </w:rPr>
  </w:style>
  <w:style w:type="character" w:styleId="HeaderChar" w:customStyle="1">
    <w:name w:val="Header Char"/>
    <w:basedOn w:val="DefaultParagraphFont"/>
    <w:link w:val="Header"/>
    <w:uiPriority w:val="99"/>
    <w:rsid w:val="00BA25A7"/>
    <w:rPr>
      <w:rFonts w:ascii="Arial" w:hAnsi="Arial"/>
      <w:color w:val="84919C" w:themeColor="accent2"/>
      <w:szCs w:val="24"/>
      <w:lang w:eastAsia="en-US"/>
    </w:rPr>
  </w:style>
  <w:style w:type="paragraph" w:styleId="NumberedHeading3" w:customStyle="1">
    <w:name w:val="Numbered Heading 3"/>
    <w:basedOn w:val="Heading3"/>
    <w:rsid w:val="00DD73B8"/>
    <w:pPr>
      <w:tabs>
        <w:tab w:val="num" w:pos="432"/>
      </w:tabs>
      <w:ind w:left="432" w:hanging="432"/>
    </w:pPr>
  </w:style>
  <w:style w:type="paragraph" w:styleId="TableHeaderText" w:customStyle="1">
    <w:name w:val="Table Header Text"/>
    <w:basedOn w:val="TableText"/>
    <w:link w:val="TableHeaderTextChar"/>
    <w:rsid w:val="0021389D"/>
    <w:rPr>
      <w:b/>
      <w:sz w:val="24"/>
    </w:rPr>
  </w:style>
  <w:style w:type="character" w:styleId="TableHeaderTextChar" w:customStyle="1">
    <w:name w:val="Table Header Text Char"/>
    <w:basedOn w:val="TableTextChar"/>
    <w:link w:val="TableHeaderText"/>
    <w:rsid w:val="0021389D"/>
    <w:rPr>
      <w:rFonts w:ascii="Arial" w:hAnsi="Arial"/>
      <w:b/>
      <w:sz w:val="22"/>
      <w:szCs w:val="24"/>
      <w:lang w:val="en-GB" w:eastAsia="en-US" w:bidi="ar-SA"/>
    </w:rPr>
  </w:style>
  <w:style w:type="paragraph" w:styleId="TOC1">
    <w:name w:val="toc 1"/>
    <w:basedOn w:val="Normal"/>
    <w:next w:val="Normal"/>
    <w:autoRedefine/>
    <w:uiPriority w:val="39"/>
    <w:unhideWhenUsed/>
    <w:qFormat/>
    <w:rsid w:val="00BA25A7"/>
    <w:pPr>
      <w:pBdr>
        <w:top w:val="single" w:color="D6DBE0" w:themeColor="accent6" w:themeTint="33" w:sz="4" w:space="4"/>
        <w:bottom w:val="single" w:color="D6DBE0" w:themeColor="accent6" w:themeTint="33" w:sz="4" w:space="4"/>
      </w:pBdr>
      <w:tabs>
        <w:tab w:val="right" w:pos="9854"/>
      </w:tabs>
    </w:pPr>
    <w:rPr>
      <w:b/>
      <w:noProof/>
      <w:color w:val="005EB8" w:themeColor="accent1"/>
      <w:sz w:val="28"/>
    </w:rPr>
  </w:style>
  <w:style w:type="paragraph" w:styleId="TOC2">
    <w:name w:val="toc 2"/>
    <w:basedOn w:val="Normal"/>
    <w:next w:val="Normal"/>
    <w:autoRedefine/>
    <w:uiPriority w:val="39"/>
    <w:unhideWhenUsed/>
    <w:qFormat/>
    <w:rsid w:val="007C425A"/>
    <w:pPr>
      <w:spacing w:after="100"/>
      <w:ind w:left="220"/>
    </w:pPr>
  </w:style>
  <w:style w:type="paragraph" w:styleId="TOC3">
    <w:name w:val="toc 3"/>
    <w:basedOn w:val="Normal"/>
    <w:next w:val="Normal"/>
    <w:autoRedefine/>
    <w:uiPriority w:val="39"/>
    <w:unhideWhenUsed/>
    <w:qFormat/>
    <w:rsid w:val="007C425A"/>
    <w:pPr>
      <w:spacing w:after="100" w:line="276" w:lineRule="auto"/>
      <w:ind w:left="440"/>
      <w:textboxTightWrap w:val="none"/>
    </w:pPr>
    <w:rPr>
      <w:szCs w:val="22"/>
      <w:lang w:val="en-US" w:eastAsia="ja-JP"/>
    </w:rPr>
  </w:style>
  <w:style w:type="paragraph" w:styleId="TOCTitle" w:customStyle="1">
    <w:name w:val="TOC Title"/>
    <w:basedOn w:val="Normal"/>
    <w:rsid w:val="00AF0245"/>
    <w:pPr>
      <w:widowControl w:val="0"/>
    </w:pPr>
    <w:rPr>
      <w:b/>
      <w:sz w:val="32"/>
    </w:rPr>
  </w:style>
  <w:style w:type="paragraph" w:styleId="TOCItem" w:customStyle="1">
    <w:name w:val="TOCItem"/>
    <w:basedOn w:val="Normal"/>
    <w:rsid w:val="00A51D25"/>
    <w:pPr>
      <w:tabs>
        <w:tab w:val="left" w:leader="dot" w:pos="7061"/>
        <w:tab w:val="right" w:pos="7524"/>
      </w:tabs>
      <w:spacing w:before="60" w:after="60"/>
      <w:ind w:right="465"/>
    </w:pPr>
  </w:style>
  <w:style w:type="paragraph" w:styleId="TOCStem" w:customStyle="1">
    <w:name w:val="TOCStem"/>
    <w:basedOn w:val="Normal"/>
    <w:rsid w:val="00A51D25"/>
  </w:style>
  <w:style w:type="paragraph" w:styleId="TOC4">
    <w:name w:val="toc 4"/>
    <w:basedOn w:val="Normal"/>
    <w:next w:val="Normal"/>
    <w:autoRedefine/>
    <w:semiHidden/>
    <w:rsid w:val="00A51D25"/>
    <w:pPr>
      <w:ind w:left="660"/>
    </w:pPr>
    <w:rPr>
      <w:rFonts w:ascii="Times New Roman" w:hAnsi="Times New Roman"/>
      <w:szCs w:val="21"/>
    </w:rPr>
  </w:style>
  <w:style w:type="paragraph" w:styleId="TOC5">
    <w:name w:val="toc 5"/>
    <w:basedOn w:val="Normal"/>
    <w:next w:val="Normal"/>
    <w:autoRedefine/>
    <w:semiHidden/>
    <w:rsid w:val="00A51D25"/>
    <w:pPr>
      <w:ind w:left="880"/>
    </w:pPr>
    <w:rPr>
      <w:rFonts w:ascii="Times New Roman" w:hAnsi="Times New Roman"/>
      <w:szCs w:val="21"/>
    </w:rPr>
  </w:style>
  <w:style w:type="paragraph" w:styleId="TOC6">
    <w:name w:val="toc 6"/>
    <w:basedOn w:val="Normal"/>
    <w:next w:val="Normal"/>
    <w:autoRedefine/>
    <w:semiHidden/>
    <w:rsid w:val="00A51D25"/>
    <w:pPr>
      <w:ind w:left="1100"/>
    </w:pPr>
    <w:rPr>
      <w:rFonts w:ascii="Times New Roman" w:hAnsi="Times New Roman"/>
      <w:szCs w:val="21"/>
    </w:rPr>
  </w:style>
  <w:style w:type="paragraph" w:styleId="TOC7">
    <w:name w:val="toc 7"/>
    <w:basedOn w:val="Normal"/>
    <w:next w:val="Normal"/>
    <w:autoRedefine/>
    <w:semiHidden/>
    <w:rsid w:val="00A51D25"/>
    <w:pPr>
      <w:ind w:left="1320"/>
    </w:pPr>
    <w:rPr>
      <w:rFonts w:ascii="Times New Roman" w:hAnsi="Times New Roman"/>
      <w:szCs w:val="21"/>
    </w:rPr>
  </w:style>
  <w:style w:type="paragraph" w:styleId="TOC8">
    <w:name w:val="toc 8"/>
    <w:basedOn w:val="Normal"/>
    <w:next w:val="Normal"/>
    <w:autoRedefine/>
    <w:semiHidden/>
    <w:rsid w:val="00A51D25"/>
    <w:pPr>
      <w:ind w:left="1540"/>
    </w:pPr>
    <w:rPr>
      <w:rFonts w:ascii="Times New Roman" w:hAnsi="Times New Roman"/>
      <w:szCs w:val="21"/>
    </w:rPr>
  </w:style>
  <w:style w:type="paragraph" w:styleId="TOC9">
    <w:name w:val="toc 9"/>
    <w:basedOn w:val="Normal"/>
    <w:next w:val="Normal"/>
    <w:autoRedefine/>
    <w:semiHidden/>
    <w:rsid w:val="00A51D25"/>
    <w:pPr>
      <w:ind w:left="1760"/>
    </w:pPr>
    <w:rPr>
      <w:rFonts w:ascii="Times New Roman" w:hAnsi="Times New Roman"/>
      <w:szCs w:val="21"/>
    </w:rPr>
  </w:style>
  <w:style w:type="character" w:styleId="Hyperlink">
    <w:name w:val="Hyperlink"/>
    <w:basedOn w:val="DefaultParagraphFont"/>
    <w:uiPriority w:val="99"/>
    <w:unhideWhenUsed/>
    <w:qFormat/>
    <w:rsid w:val="00BA25A7"/>
    <w:rPr>
      <w:rFonts w:asciiTheme="minorHAnsi" w:hAnsiTheme="minorHAnsi"/>
      <w:color w:val="003087" w:themeColor="accent3"/>
      <w:u w:val="none"/>
    </w:rPr>
  </w:style>
  <w:style w:type="paragraph" w:styleId="FootnoteText">
    <w:name w:val="footnote text"/>
    <w:basedOn w:val="Normal"/>
    <w:semiHidden/>
    <w:rsid w:val="00A51D25"/>
    <w:rPr>
      <w:sz w:val="20"/>
    </w:rPr>
  </w:style>
  <w:style w:type="character" w:styleId="FootnoteReference">
    <w:name w:val="footnote reference"/>
    <w:basedOn w:val="DefaultParagraphFont"/>
    <w:semiHidden/>
    <w:rsid w:val="00A51D25"/>
    <w:rPr>
      <w:vertAlign w:val="superscript"/>
    </w:rPr>
  </w:style>
  <w:style w:type="paragraph" w:styleId="DocumentMap">
    <w:name w:val="Document Map"/>
    <w:basedOn w:val="Normal"/>
    <w:semiHidden/>
    <w:rsid w:val="00A51D25"/>
    <w:pPr>
      <w:shd w:val="clear" w:color="auto" w:fill="000080"/>
    </w:pPr>
    <w:rPr>
      <w:rFonts w:ascii="Tahoma" w:hAnsi="Tahoma" w:cs="Tahoma"/>
    </w:rPr>
  </w:style>
  <w:style w:type="character" w:styleId="FollowedHyperlink">
    <w:name w:val="FollowedHyperlink"/>
    <w:basedOn w:val="DefaultParagraphFont"/>
    <w:uiPriority w:val="99"/>
    <w:rsid w:val="00FD7AD5"/>
    <w:rPr>
      <w:rFonts w:ascii="Arial" w:hAnsi="Arial"/>
      <w:color w:val="800080"/>
      <w:u w:val="single"/>
    </w:rPr>
  </w:style>
  <w:style w:type="character" w:styleId="CommentReference">
    <w:name w:val="annotation reference"/>
    <w:basedOn w:val="DefaultParagraphFont"/>
    <w:semiHidden/>
    <w:rsid w:val="00A51D25"/>
    <w:rPr>
      <w:sz w:val="16"/>
      <w:szCs w:val="16"/>
    </w:rPr>
  </w:style>
  <w:style w:type="paragraph" w:styleId="TableBullet" w:customStyle="1">
    <w:name w:val="Table Bullet"/>
    <w:basedOn w:val="TableText"/>
    <w:rsid w:val="00A51D25"/>
    <w:pPr>
      <w:tabs>
        <w:tab w:val="num" w:pos="360"/>
      </w:tabs>
    </w:pPr>
  </w:style>
  <w:style w:type="paragraph" w:styleId="CommentText">
    <w:name w:val="annotation text"/>
    <w:basedOn w:val="Normal"/>
    <w:semiHidden/>
    <w:rsid w:val="00A51D25"/>
    <w:rPr>
      <w:sz w:val="20"/>
    </w:rPr>
  </w:style>
  <w:style w:type="paragraph" w:styleId="CommentSubject">
    <w:name w:val="annotation subject"/>
    <w:basedOn w:val="CommentText"/>
    <w:next w:val="CommentText"/>
    <w:semiHidden/>
    <w:rsid w:val="00D157CC"/>
    <w:rPr>
      <w:b/>
      <w:bCs/>
    </w:rPr>
  </w:style>
  <w:style w:type="paragraph" w:styleId="BalloonText">
    <w:name w:val="Balloon Text"/>
    <w:basedOn w:val="Normal"/>
    <w:semiHidden/>
    <w:rsid w:val="00D157CC"/>
    <w:rPr>
      <w:rFonts w:ascii="Tahoma" w:hAnsi="Tahoma" w:cs="Tahoma"/>
      <w:sz w:val="16"/>
      <w:szCs w:val="16"/>
    </w:rPr>
  </w:style>
  <w:style w:type="paragraph" w:styleId="Bulletlist" w:customStyle="1">
    <w:name w:val="Bullet list"/>
    <w:basedOn w:val="ListParagraph"/>
    <w:link w:val="BulletlistChar"/>
    <w:autoRedefine/>
    <w:qFormat/>
    <w:rsid w:val="000D3D12"/>
    <w:pPr>
      <w:numPr>
        <w:numId w:val="3"/>
      </w:numPr>
      <w:autoSpaceDE w:val="0"/>
      <w:autoSpaceDN w:val="0"/>
      <w:adjustRightInd w:val="0"/>
      <w:contextualSpacing w:val="0"/>
      <w:textboxTightWrap w:val="none"/>
    </w:pPr>
    <w:rPr>
      <w:rFonts w:cs="FrutigerLTStd-Light"/>
      <w:szCs w:val="22"/>
    </w:rPr>
  </w:style>
  <w:style w:type="character" w:styleId="BulletlistChar" w:customStyle="1">
    <w:name w:val="Bullet list Char"/>
    <w:basedOn w:val="DefaultParagraphFont"/>
    <w:link w:val="Bulletlist"/>
    <w:rsid w:val="000D3D12"/>
    <w:rPr>
      <w:rFonts w:ascii="Arial" w:hAnsi="Arial" w:cs="FrutigerLTStd-Light"/>
      <w:color w:val="0F0F0F" w:themeColor="text1"/>
      <w:sz w:val="24"/>
      <w:szCs w:val="22"/>
      <w:lang w:eastAsia="en-US"/>
    </w:rPr>
  </w:style>
  <w:style w:type="paragraph" w:styleId="Bullet" w:customStyle="1">
    <w:name w:val="Bullet"/>
    <w:basedOn w:val="Normal"/>
    <w:rsid w:val="00FD7AD5"/>
    <w:pPr>
      <w:tabs>
        <w:tab w:val="left" w:pos="567"/>
      </w:tabs>
      <w:spacing w:before="60"/>
      <w:ind w:left="567" w:hanging="567"/>
    </w:pPr>
  </w:style>
  <w:style w:type="paragraph" w:styleId="TableHeader" w:customStyle="1">
    <w:name w:val="Table Header"/>
    <w:basedOn w:val="Normal"/>
    <w:qFormat/>
    <w:rsid w:val="00190190"/>
    <w:pPr>
      <w:tabs>
        <w:tab w:val="right" w:pos="14580"/>
      </w:tabs>
      <w:spacing w:before="60" w:after="60"/>
      <w:ind w:right="-108"/>
    </w:pPr>
    <w:rPr>
      <w:rFonts w:eastAsia="SimSun" w:cs="Arial"/>
      <w:b/>
      <w:bCs/>
      <w:sz w:val="21"/>
      <w:lang w:val="en-US"/>
    </w:rPr>
  </w:style>
  <w:style w:type="paragraph" w:styleId="Standfirst" w:customStyle="1">
    <w:name w:val="Standfirst"/>
    <w:basedOn w:val="Normal"/>
    <w:link w:val="StandfirstChar"/>
    <w:autoRedefine/>
    <w:qFormat/>
    <w:rsid w:val="00BA25A7"/>
    <w:pPr>
      <w:spacing w:after="180" w:line="420" w:lineRule="atLeast"/>
    </w:pPr>
    <w:rPr>
      <w:color w:val="424D58" w:themeColor="accent6"/>
      <w:spacing w:val="4"/>
      <w:kern w:val="28"/>
      <w:sz w:val="30"/>
      <w:szCs w:val="28"/>
      <w14:ligatures w14:val="standardContextual"/>
    </w:rPr>
  </w:style>
  <w:style w:type="character" w:styleId="StandfirstChar" w:customStyle="1">
    <w:name w:val="Standfirst Char"/>
    <w:basedOn w:val="Heading4Char"/>
    <w:link w:val="Standfirst"/>
    <w:rsid w:val="00BA25A7"/>
    <w:rPr>
      <w:rFonts w:ascii="Arial" w:hAnsi="Arial" w:eastAsia="MS Mincho" w:cs="Arial"/>
      <w:b w:val="0"/>
      <w:bCs/>
      <w:color w:val="424D58" w:themeColor="accent6"/>
      <w:spacing w:val="4"/>
      <w:kern w:val="28"/>
      <w:sz w:val="30"/>
      <w:szCs w:val="28"/>
      <w:lang w:eastAsia="en-US"/>
      <w14:ligatures w14:val="standardContextual"/>
    </w:rPr>
  </w:style>
  <w:style w:type="paragraph" w:styleId="FrontpageTitle" w:customStyle="1">
    <w:name w:val="Frontpage_Title"/>
    <w:basedOn w:val="Normal"/>
    <w:link w:val="FrontpageTitleChar"/>
    <w:autoRedefine/>
    <w:qFormat/>
    <w:rsid w:val="00BA25A7"/>
    <w:rPr>
      <w:b/>
      <w:color w:val="005EB8" w:themeColor="accent1"/>
      <w:sz w:val="84"/>
      <w:szCs w:val="84"/>
    </w:rPr>
  </w:style>
  <w:style w:type="character" w:styleId="FrontpageTitleChar" w:customStyle="1">
    <w:name w:val="Frontpage_Title Char"/>
    <w:basedOn w:val="DefaultParagraphFont"/>
    <w:link w:val="FrontpageTitle"/>
    <w:rsid w:val="00BA25A7"/>
    <w:rPr>
      <w:rFonts w:ascii="Arial" w:hAnsi="Arial"/>
      <w:b/>
      <w:color w:val="005EB8" w:themeColor="accent1"/>
      <w:sz w:val="84"/>
      <w:szCs w:val="84"/>
      <w:lang w:eastAsia="en-US"/>
    </w:rPr>
  </w:style>
  <w:style w:type="paragraph" w:styleId="Frontpagesubhead" w:customStyle="1">
    <w:name w:val="Frontpage_subhead"/>
    <w:basedOn w:val="Normal"/>
    <w:link w:val="FrontpagesubheadChar"/>
    <w:autoRedefine/>
    <w:qFormat/>
    <w:rsid w:val="00BA25A7"/>
    <w:rPr>
      <w:b/>
      <w:color w:val="424D58" w:themeColor="accent6"/>
      <w:sz w:val="48"/>
      <w:szCs w:val="36"/>
    </w:rPr>
  </w:style>
  <w:style w:type="character" w:styleId="FrontpagesubheadChar" w:customStyle="1">
    <w:name w:val="Frontpage_subhead Char"/>
    <w:basedOn w:val="DefaultParagraphFont"/>
    <w:link w:val="Frontpagesubhead"/>
    <w:rsid w:val="00BA25A7"/>
    <w:rPr>
      <w:rFonts w:ascii="Arial" w:hAnsi="Arial"/>
      <w:b/>
      <w:color w:val="424D58" w:themeColor="accent6"/>
      <w:sz w:val="48"/>
      <w:szCs w:val="36"/>
      <w:lang w:eastAsia="en-US"/>
    </w:rPr>
  </w:style>
  <w:style w:type="paragraph" w:styleId="Footnote-hanging" w:customStyle="1">
    <w:name w:val="Footnote - hanging"/>
    <w:basedOn w:val="Bulletlist"/>
    <w:link w:val="Footnote-hangingChar"/>
    <w:rsid w:val="007C425A"/>
    <w:pPr>
      <w:numPr>
        <w:numId w:val="0"/>
      </w:numPr>
      <w:tabs>
        <w:tab w:val="left" w:pos="284"/>
      </w:tabs>
      <w:spacing w:after="280"/>
      <w:ind w:left="284" w:hanging="284"/>
    </w:pPr>
    <w:rPr>
      <w:i/>
      <w:sz w:val="18"/>
      <w:szCs w:val="18"/>
    </w:rPr>
  </w:style>
  <w:style w:type="character" w:styleId="Footnote-hangingChar" w:customStyle="1">
    <w:name w:val="Footnote - hanging Char"/>
    <w:basedOn w:val="BulletlistChar"/>
    <w:link w:val="Footnote-hanging"/>
    <w:rsid w:val="007C425A"/>
    <w:rPr>
      <w:rFonts w:ascii="Arial" w:hAnsi="Arial" w:cs="FrutigerLTStd-Light"/>
      <w:i/>
      <w:color w:val="0F0F0F" w:themeColor="text1"/>
      <w:sz w:val="18"/>
      <w:szCs w:val="18"/>
      <w:lang w:eastAsia="en-US"/>
    </w:rPr>
  </w:style>
  <w:style w:type="paragraph" w:styleId="Footnoteseparator" w:customStyle="1">
    <w:name w:val="Footnote_separator"/>
    <w:basedOn w:val="Heading3"/>
    <w:link w:val="FootnoteseparatorChar"/>
    <w:rsid w:val="007C425A"/>
    <w:rPr>
      <w:noProof/>
      <w:w w:val="200"/>
      <w:sz w:val="16"/>
      <w:szCs w:val="16"/>
    </w:rPr>
  </w:style>
  <w:style w:type="character" w:styleId="FootnoteseparatorChar" w:customStyle="1">
    <w:name w:val="Footnote_separator Char"/>
    <w:basedOn w:val="Heading3Char"/>
    <w:link w:val="Footnoteseparator"/>
    <w:rsid w:val="007C425A"/>
    <w:rPr>
      <w:rFonts w:ascii="Arial" w:hAnsi="Arial" w:eastAsia="MS Mincho" w:cs="Arial"/>
      <w:b/>
      <w:bCs/>
      <w:noProof/>
      <w:color w:val="005EB8" w:themeColor="accent1"/>
      <w:spacing w:val="-6"/>
      <w:w w:val="200"/>
      <w:kern w:val="28"/>
      <w:sz w:val="16"/>
      <w:szCs w:val="16"/>
      <w:lang w:eastAsia="en-US"/>
      <w14:ligatures w14:val="standardContextual"/>
    </w:rPr>
  </w:style>
  <w:style w:type="paragraph" w:styleId="Numberedlist" w:customStyle="1">
    <w:name w:val="Numbered list"/>
    <w:basedOn w:val="ListParagraph"/>
    <w:link w:val="NumberedlistChar"/>
    <w:qFormat/>
    <w:rsid w:val="00F43DB2"/>
    <w:pPr>
      <w:numPr>
        <w:numId w:val="7"/>
      </w:numPr>
      <w:spacing w:after="120"/>
      <w:contextualSpacing w:val="0"/>
    </w:pPr>
  </w:style>
  <w:style w:type="character" w:styleId="NumberedlistChar" w:customStyle="1">
    <w:name w:val="Numbered list Char"/>
    <w:basedOn w:val="DefaultParagraphFont"/>
    <w:link w:val="Numberedlist"/>
    <w:rsid w:val="00F43DB2"/>
    <w:rPr>
      <w:rFonts w:ascii="Arial" w:hAnsi="Arial"/>
      <w:color w:val="0F0F0F" w:themeColor="text1"/>
      <w:sz w:val="24"/>
      <w:szCs w:val="24"/>
      <w:lang w:eastAsia="en-US"/>
    </w:rPr>
  </w:style>
  <w:style w:type="paragraph" w:styleId="ListParagraph">
    <w:name w:val="List Paragraph"/>
    <w:basedOn w:val="Normal"/>
    <w:uiPriority w:val="34"/>
    <w:qFormat/>
    <w:rsid w:val="00BA25A7"/>
    <w:pPr>
      <w:ind w:left="720"/>
      <w:contextualSpacing/>
    </w:pPr>
  </w:style>
  <w:style w:type="character" w:styleId="Heading2Char" w:customStyle="1">
    <w:name w:val="Heading 2 Char"/>
    <w:basedOn w:val="DefaultParagraphFont"/>
    <w:link w:val="Heading2"/>
    <w:uiPriority w:val="9"/>
    <w:rsid w:val="005D73DB"/>
    <w:rPr>
      <w:rFonts w:ascii="Arial" w:hAnsi="Arial" w:eastAsia="MS Mincho"/>
      <w:b/>
      <w:color w:val="005EB8" w:themeColor="accent1"/>
      <w:spacing w:val="-6"/>
      <w:kern w:val="28"/>
      <w:sz w:val="36"/>
      <w:szCs w:val="28"/>
      <w:lang w:eastAsia="en-US"/>
      <w14:ligatures w14:val="standardContextual"/>
    </w:rPr>
  </w:style>
  <w:style w:type="character" w:styleId="Heading4Char" w:customStyle="1">
    <w:name w:val="Heading 4 Char"/>
    <w:basedOn w:val="DefaultParagraphFont"/>
    <w:link w:val="Heading4"/>
    <w:rsid w:val="00F43DB2"/>
    <w:rPr>
      <w:rFonts w:ascii="Arial" w:hAnsi="Arial" w:eastAsia="MS Mincho" w:cs="Arial"/>
      <w:b/>
      <w:bCs/>
      <w:color w:val="005EB8" w:themeColor="accent1"/>
      <w:spacing w:val="-6"/>
      <w:kern w:val="28"/>
      <w:sz w:val="24"/>
      <w:lang w:eastAsia="en-US"/>
      <w14:ligatures w14:val="standardContextual"/>
    </w:rPr>
  </w:style>
  <w:style w:type="character" w:styleId="FooterChar" w:customStyle="1">
    <w:name w:val="Footer Char"/>
    <w:basedOn w:val="DefaultParagraphFont"/>
    <w:link w:val="Footer"/>
    <w:uiPriority w:val="99"/>
    <w:rsid w:val="00C318D6"/>
    <w:rPr>
      <w:rFonts w:ascii="Arial" w:hAnsi="Arial"/>
      <w:color w:val="84919C" w:themeColor="accent2"/>
      <w:sz w:val="18"/>
      <w:szCs w:val="24"/>
      <w:lang w:eastAsia="en-US"/>
    </w:rPr>
  </w:style>
  <w:style w:type="character" w:styleId="Strong">
    <w:name w:val="Strong"/>
    <w:aliases w:val="Bold"/>
    <w:qFormat/>
    <w:rsid w:val="00081EB5"/>
    <w:rPr>
      <w:rFonts w:ascii="Arial" w:hAnsi="Arial"/>
      <w:b/>
      <w:bCs/>
    </w:rPr>
  </w:style>
  <w:style w:type="paragraph" w:styleId="Quote">
    <w:name w:val="Quote"/>
    <w:basedOn w:val="Normal"/>
    <w:next w:val="Normal"/>
    <w:link w:val="QuoteChar"/>
    <w:uiPriority w:val="29"/>
    <w:rsid w:val="007C425A"/>
    <w:pPr>
      <w:spacing w:before="70" w:after="70"/>
    </w:pPr>
    <w:rPr>
      <w:rFonts w:ascii="Goudy Old Style" w:hAnsi="Goudy Old Style"/>
      <w:i/>
      <w:iCs/>
      <w:color w:val="003350"/>
      <w:sz w:val="35"/>
    </w:rPr>
  </w:style>
  <w:style w:type="character" w:styleId="QuoteChar" w:customStyle="1">
    <w:name w:val="Quote Char"/>
    <w:basedOn w:val="DefaultParagraphFont"/>
    <w:link w:val="Quote"/>
    <w:uiPriority w:val="29"/>
    <w:rsid w:val="007C425A"/>
    <w:rPr>
      <w:rFonts w:ascii="Goudy Old Style" w:hAnsi="Goudy Old Style"/>
      <w:i/>
      <w:iCs/>
      <w:color w:val="003350"/>
      <w:sz w:val="35"/>
      <w:szCs w:val="24"/>
    </w:rPr>
  </w:style>
  <w:style w:type="paragraph" w:styleId="TOCHeading">
    <w:name w:val="TOC Heading"/>
    <w:basedOn w:val="Heading1"/>
    <w:next w:val="Normal"/>
    <w:uiPriority w:val="39"/>
    <w:unhideWhenUsed/>
    <w:qFormat/>
    <w:rsid w:val="00081EB5"/>
    <w:pPr>
      <w:keepLines/>
      <w:spacing w:before="480" w:after="0" w:line="276" w:lineRule="auto"/>
      <w:outlineLvl w:val="9"/>
    </w:pPr>
    <w:rPr>
      <w:rFonts w:cs="Times New Roman"/>
      <w:kern w:val="0"/>
      <w:sz w:val="28"/>
      <w:szCs w:val="28"/>
      <w:lang w:val="en-US" w:eastAsia="ja-JP"/>
    </w:rPr>
  </w:style>
  <w:style w:type="paragraph" w:styleId="Documenttitle" w:customStyle="1">
    <w:name w:val="Document title"/>
    <w:basedOn w:val="Normal"/>
    <w:link w:val="DocumenttitleChar"/>
    <w:qFormat/>
    <w:rsid w:val="00081EB5"/>
    <w:pPr>
      <w:suppressAutoHyphens/>
    </w:pPr>
    <w:rPr>
      <w:color w:val="003350"/>
      <w:sz w:val="70"/>
      <w:szCs w:val="70"/>
    </w:rPr>
  </w:style>
  <w:style w:type="character" w:styleId="NOTESpurpleChar" w:customStyle="1">
    <w:name w:val="NOTES purple Char"/>
    <w:basedOn w:val="DefaultParagraphFont"/>
    <w:link w:val="NOTESpurple"/>
    <w:rsid w:val="00DB6514"/>
    <w:rPr>
      <w:rFonts w:ascii="Arial" w:hAnsi="Arial" w:cs="Arial"/>
      <w:color w:val="602050"/>
      <w:sz w:val="24"/>
    </w:rPr>
  </w:style>
  <w:style w:type="character" w:styleId="DocumenttitleChar" w:customStyle="1">
    <w:name w:val="Document title Char"/>
    <w:basedOn w:val="DefaultParagraphFont"/>
    <w:link w:val="Documenttitle"/>
    <w:rsid w:val="00081EB5"/>
    <w:rPr>
      <w:rFonts w:ascii="Arial" w:hAnsi="Arial"/>
      <w:color w:val="003350"/>
      <w:sz w:val="70"/>
      <w:szCs w:val="70"/>
    </w:rPr>
  </w:style>
  <w:style w:type="paragraph" w:styleId="NOTESpurple" w:customStyle="1">
    <w:name w:val="NOTES purple"/>
    <w:basedOn w:val="Normal"/>
    <w:next w:val="Normal"/>
    <w:link w:val="NOTESpurpleChar"/>
    <w:rsid w:val="00DB6514"/>
    <w:pPr>
      <w:tabs>
        <w:tab w:val="right" w:pos="14580"/>
      </w:tabs>
      <w:spacing w:after="120"/>
      <w:textboxTightWrap w:val="none"/>
    </w:pPr>
    <w:rPr>
      <w:rFonts w:cs="Arial"/>
      <w:color w:val="602050"/>
      <w:szCs w:val="20"/>
    </w:rPr>
  </w:style>
  <w:style w:type="table" w:styleId="HSCICtable1" w:customStyle="1">
    <w:name w:val="HSCIC table 1"/>
    <w:basedOn w:val="TableNormal"/>
    <w:uiPriority w:val="99"/>
    <w:rsid w:val="009B3D3E"/>
    <w:rPr>
      <w:rFonts w:ascii="Arial" w:hAnsi="Arial"/>
    </w:rPr>
    <w:tblPr>
      <w:tblBorders>
        <w:top w:val="single" w:color="B9B9B9" w:sz="2" w:space="0"/>
        <w:bottom w:val="single" w:color="B9B9B9" w:sz="2" w:space="0"/>
        <w:insideH w:val="single" w:color="B9B9B9" w:sz="2" w:space="0"/>
      </w:tblBorders>
    </w:tblPr>
  </w:style>
  <w:style w:type="character" w:styleId="NormalBlueChar" w:customStyle="1">
    <w:name w:val="Normal Blue Char"/>
    <w:basedOn w:val="DefaultParagraphFont"/>
    <w:link w:val="NormalBlue"/>
    <w:rsid w:val="00F63BE4"/>
    <w:rPr>
      <w:rFonts w:ascii="Arial" w:hAnsi="Arial" w:cs="Arial"/>
      <w:color w:val="0000FF"/>
    </w:rPr>
  </w:style>
  <w:style w:type="paragraph" w:styleId="NormalBlue" w:customStyle="1">
    <w:name w:val="Normal Blue"/>
    <w:basedOn w:val="Normal"/>
    <w:next w:val="Normal"/>
    <w:link w:val="NormalBlueChar"/>
    <w:rsid w:val="00F63BE4"/>
    <w:pPr>
      <w:tabs>
        <w:tab w:val="right" w:pos="14580"/>
      </w:tabs>
      <w:spacing w:after="120"/>
      <w:textboxTightWrap w:val="none"/>
    </w:pPr>
    <w:rPr>
      <w:rFonts w:cs="Arial"/>
      <w:color w:val="0000FF"/>
      <w:sz w:val="20"/>
      <w:szCs w:val="20"/>
    </w:rPr>
  </w:style>
  <w:style w:type="character" w:styleId="NormalBoldChar" w:customStyle="1">
    <w:name w:val="Normal Bold Char"/>
    <w:basedOn w:val="DefaultParagraphFont"/>
    <w:link w:val="NormalBold"/>
    <w:rsid w:val="001D343E"/>
    <w:rPr>
      <w:rFonts w:ascii="Arial" w:hAnsi="Arial" w:cs="Arial"/>
      <w:b/>
      <w:sz w:val="24"/>
    </w:rPr>
  </w:style>
  <w:style w:type="paragraph" w:styleId="NormalBold" w:customStyle="1">
    <w:name w:val="Normal Bold"/>
    <w:basedOn w:val="Normal"/>
    <w:next w:val="Normal"/>
    <w:link w:val="NormalBoldChar"/>
    <w:rsid w:val="001D343E"/>
    <w:pPr>
      <w:keepLines/>
      <w:tabs>
        <w:tab w:val="right" w:pos="14580"/>
      </w:tabs>
      <w:spacing w:before="120" w:after="120"/>
      <w:textboxTightWrap w:val="none"/>
    </w:pPr>
    <w:rPr>
      <w:rFonts w:cs="Arial"/>
      <w:b/>
      <w:szCs w:val="20"/>
    </w:rPr>
  </w:style>
  <w:style w:type="character" w:styleId="PlaceholderText">
    <w:name w:val="Placeholder Text"/>
    <w:basedOn w:val="DefaultParagraphFont"/>
    <w:uiPriority w:val="99"/>
    <w:semiHidden/>
    <w:rsid w:val="004059A4"/>
    <w:rPr>
      <w:color w:val="808080"/>
    </w:rPr>
  </w:style>
  <w:style w:type="paragraph" w:styleId="Docmgmtheading" w:customStyle="1">
    <w:name w:val="Doc mgmt heading"/>
    <w:basedOn w:val="Normal"/>
    <w:link w:val="DocmgmtheadingChar"/>
    <w:qFormat/>
    <w:rsid w:val="00DC711B"/>
    <w:rPr>
      <w:b/>
      <w:color w:val="005EB8" w:themeColor="accent1"/>
      <w:sz w:val="42"/>
      <w:szCs w:val="42"/>
    </w:rPr>
  </w:style>
  <w:style w:type="paragraph" w:styleId="DocMgmtSubhead" w:customStyle="1">
    <w:name w:val="Doc Mgmt Subhead"/>
    <w:basedOn w:val="Docmgmtheading"/>
    <w:link w:val="DocMgmtSubheadChar"/>
    <w:qFormat/>
    <w:rsid w:val="00DC711B"/>
    <w:rPr>
      <w:sz w:val="35"/>
    </w:rPr>
  </w:style>
  <w:style w:type="character" w:styleId="DocmgmtheadingChar" w:customStyle="1">
    <w:name w:val="Doc mgmt heading Char"/>
    <w:basedOn w:val="DefaultParagraphFont"/>
    <w:link w:val="Docmgmtheading"/>
    <w:rsid w:val="00DC711B"/>
    <w:rPr>
      <w:rFonts w:ascii="Arial" w:hAnsi="Arial"/>
      <w:b/>
      <w:color w:val="005EB8" w:themeColor="accent1"/>
      <w:sz w:val="42"/>
      <w:szCs w:val="42"/>
    </w:rPr>
  </w:style>
  <w:style w:type="character" w:styleId="DocMgmtSubheadChar" w:customStyle="1">
    <w:name w:val="Doc Mgmt Subhead Char"/>
    <w:basedOn w:val="Heading2Char"/>
    <w:link w:val="DocMgmtSubhead"/>
    <w:rsid w:val="00DC711B"/>
    <w:rPr>
      <w:rFonts w:ascii="Arial" w:hAnsi="Arial" w:eastAsia="MS Mincho"/>
      <w:b/>
      <w:color w:val="005EB8" w:themeColor="accent1"/>
      <w:spacing w:val="-8"/>
      <w:kern w:val="28"/>
      <w:sz w:val="35"/>
      <w:szCs w:val="42"/>
      <w:lang w:eastAsia="en-US"/>
      <w14:ligatures w14:val="standardContextual"/>
    </w:rPr>
  </w:style>
  <w:style w:type="paragraph" w:styleId="Revision">
    <w:name w:val="Revision"/>
    <w:hidden/>
    <w:uiPriority w:val="99"/>
    <w:semiHidden/>
    <w:rsid w:val="00A8651F"/>
    <w:rPr>
      <w:rFonts w:ascii="Arial" w:hAnsi="Arial"/>
      <w:sz w:val="24"/>
      <w:szCs w:val="24"/>
    </w:rPr>
  </w:style>
  <w:style w:type="table" w:styleId="TableGrid">
    <w:name w:val="Table Grid"/>
    <w:basedOn w:val="TableNormal"/>
    <w:uiPriority w:val="39"/>
    <w:rsid w:val="00F550C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ublisheddate" w:customStyle="1">
    <w:name w:val="Published date"/>
    <w:basedOn w:val="Heading4"/>
    <w:link w:val="PublisheddateChar"/>
    <w:qFormat/>
    <w:rsid w:val="00BA25A7"/>
    <w:rPr>
      <w:b w:val="0"/>
      <w:sz w:val="30"/>
    </w:rPr>
  </w:style>
  <w:style w:type="character" w:styleId="PublisheddateChar" w:customStyle="1">
    <w:name w:val="Published date Char"/>
    <w:basedOn w:val="Heading4Char"/>
    <w:link w:val="Publisheddate"/>
    <w:rsid w:val="00BA25A7"/>
    <w:rPr>
      <w:rFonts w:ascii="Arial" w:hAnsi="Arial" w:eastAsia="MS Mincho" w:cs="Arial"/>
      <w:b w:val="0"/>
      <w:bCs/>
      <w:color w:val="005EB8" w:themeColor="accent1"/>
      <w:spacing w:val="-6"/>
      <w:kern w:val="28"/>
      <w:sz w:val="30"/>
      <w:lang w:eastAsia="en-US"/>
      <w14:ligatures w14:val="standardContextual"/>
    </w:rPr>
  </w:style>
  <w:style w:type="character" w:styleId="UnresolvedMention">
    <w:name w:val="Unresolved Mention"/>
    <w:basedOn w:val="DefaultParagraphFont"/>
    <w:uiPriority w:val="99"/>
    <w:semiHidden/>
    <w:unhideWhenUsed/>
    <w:rsid w:val="00E55EBD"/>
    <w:rPr>
      <w:color w:val="605E5C"/>
      <w:shd w:val="clear" w:color="auto" w:fill="E1DFDD"/>
    </w:rPr>
  </w:style>
  <w:style w:type="table" w:styleId="PlainTable1">
    <w:name w:val="Plain Table 1"/>
    <w:basedOn w:val="TableNormal"/>
    <w:uiPriority w:val="41"/>
    <w:rsid w:val="008E1CE4"/>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471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textboxTightWrap w:val="none"/>
    </w:pPr>
    <w:rPr>
      <w:rFonts w:ascii="Courier New" w:hAnsi="Courier New" w:cs="Courier New"/>
      <w:color w:val="auto"/>
      <w:sz w:val="20"/>
      <w:szCs w:val="20"/>
      <w:lang w:eastAsia="en-GB"/>
    </w:rPr>
  </w:style>
  <w:style w:type="character" w:styleId="HTMLPreformattedChar" w:customStyle="1">
    <w:name w:val="HTML Preformatted Char"/>
    <w:basedOn w:val="DefaultParagraphFont"/>
    <w:link w:val="HTMLPreformatted"/>
    <w:uiPriority w:val="99"/>
    <w:semiHidden/>
    <w:rsid w:val="00471C9E"/>
    <w:rPr>
      <w:rFonts w:ascii="Courier New" w:hAnsi="Courier New" w:cs="Courier New"/>
    </w:rPr>
  </w:style>
  <w:style w:type="paragraph" w:styleId="Title">
    <w:name w:val="Title"/>
    <w:basedOn w:val="Normal"/>
    <w:next w:val="Normal"/>
    <w:link w:val="TitleChar"/>
    <w:uiPriority w:val="10"/>
    <w:qFormat/>
    <w:rsid w:val="00471C9E"/>
    <w:pPr>
      <w:spacing w:after="0"/>
      <w:contextualSpacing/>
      <w:textboxTightWrap w:val="none"/>
    </w:pPr>
    <w:rPr>
      <w:rFonts w:asciiTheme="majorHAnsi" w:hAnsiTheme="majorHAnsi" w:eastAsiaTheme="majorEastAsia" w:cstheme="majorBidi"/>
      <w:color w:val="auto"/>
      <w:spacing w:val="-10"/>
      <w:kern w:val="28"/>
      <w:sz w:val="56"/>
      <w:szCs w:val="56"/>
    </w:rPr>
  </w:style>
  <w:style w:type="character" w:styleId="TitleChar" w:customStyle="1">
    <w:name w:val="Title Char"/>
    <w:basedOn w:val="DefaultParagraphFont"/>
    <w:link w:val="Title"/>
    <w:uiPriority w:val="10"/>
    <w:rsid w:val="00471C9E"/>
    <w:rPr>
      <w:rFonts w:asciiTheme="majorHAnsi" w:hAnsiTheme="majorHAnsi" w:eastAsiaTheme="majorEastAsia"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9281">
      <w:bodyDiv w:val="1"/>
      <w:marLeft w:val="0"/>
      <w:marRight w:val="0"/>
      <w:marTop w:val="0"/>
      <w:marBottom w:val="0"/>
      <w:divBdr>
        <w:top w:val="none" w:sz="0" w:space="0" w:color="auto"/>
        <w:left w:val="none" w:sz="0" w:space="0" w:color="auto"/>
        <w:bottom w:val="none" w:sz="0" w:space="0" w:color="auto"/>
        <w:right w:val="none" w:sz="0" w:space="0" w:color="auto"/>
      </w:divBdr>
    </w:div>
    <w:div w:id="33622093">
      <w:bodyDiv w:val="1"/>
      <w:marLeft w:val="0"/>
      <w:marRight w:val="0"/>
      <w:marTop w:val="0"/>
      <w:marBottom w:val="0"/>
      <w:divBdr>
        <w:top w:val="none" w:sz="0" w:space="0" w:color="auto"/>
        <w:left w:val="none" w:sz="0" w:space="0" w:color="auto"/>
        <w:bottom w:val="none" w:sz="0" w:space="0" w:color="auto"/>
        <w:right w:val="none" w:sz="0" w:space="0" w:color="auto"/>
      </w:divBdr>
    </w:div>
    <w:div w:id="68964356">
      <w:bodyDiv w:val="1"/>
      <w:marLeft w:val="0"/>
      <w:marRight w:val="0"/>
      <w:marTop w:val="0"/>
      <w:marBottom w:val="0"/>
      <w:divBdr>
        <w:top w:val="none" w:sz="0" w:space="0" w:color="auto"/>
        <w:left w:val="none" w:sz="0" w:space="0" w:color="auto"/>
        <w:bottom w:val="none" w:sz="0" w:space="0" w:color="auto"/>
        <w:right w:val="none" w:sz="0" w:space="0" w:color="auto"/>
      </w:divBdr>
    </w:div>
    <w:div w:id="92435677">
      <w:bodyDiv w:val="1"/>
      <w:marLeft w:val="0"/>
      <w:marRight w:val="0"/>
      <w:marTop w:val="0"/>
      <w:marBottom w:val="0"/>
      <w:divBdr>
        <w:top w:val="none" w:sz="0" w:space="0" w:color="auto"/>
        <w:left w:val="none" w:sz="0" w:space="0" w:color="auto"/>
        <w:bottom w:val="none" w:sz="0" w:space="0" w:color="auto"/>
        <w:right w:val="none" w:sz="0" w:space="0" w:color="auto"/>
      </w:divBdr>
    </w:div>
    <w:div w:id="96142032">
      <w:bodyDiv w:val="1"/>
      <w:marLeft w:val="0"/>
      <w:marRight w:val="0"/>
      <w:marTop w:val="0"/>
      <w:marBottom w:val="0"/>
      <w:divBdr>
        <w:top w:val="none" w:sz="0" w:space="0" w:color="auto"/>
        <w:left w:val="none" w:sz="0" w:space="0" w:color="auto"/>
        <w:bottom w:val="none" w:sz="0" w:space="0" w:color="auto"/>
        <w:right w:val="none" w:sz="0" w:space="0" w:color="auto"/>
      </w:divBdr>
    </w:div>
    <w:div w:id="100299160">
      <w:bodyDiv w:val="1"/>
      <w:marLeft w:val="0"/>
      <w:marRight w:val="0"/>
      <w:marTop w:val="0"/>
      <w:marBottom w:val="0"/>
      <w:divBdr>
        <w:top w:val="none" w:sz="0" w:space="0" w:color="auto"/>
        <w:left w:val="none" w:sz="0" w:space="0" w:color="auto"/>
        <w:bottom w:val="none" w:sz="0" w:space="0" w:color="auto"/>
        <w:right w:val="none" w:sz="0" w:space="0" w:color="auto"/>
      </w:divBdr>
    </w:div>
    <w:div w:id="122235590">
      <w:bodyDiv w:val="1"/>
      <w:marLeft w:val="0"/>
      <w:marRight w:val="0"/>
      <w:marTop w:val="0"/>
      <w:marBottom w:val="0"/>
      <w:divBdr>
        <w:top w:val="none" w:sz="0" w:space="0" w:color="auto"/>
        <w:left w:val="none" w:sz="0" w:space="0" w:color="auto"/>
        <w:bottom w:val="none" w:sz="0" w:space="0" w:color="auto"/>
        <w:right w:val="none" w:sz="0" w:space="0" w:color="auto"/>
      </w:divBdr>
      <w:divsChild>
        <w:div w:id="92555126">
          <w:marLeft w:val="0"/>
          <w:marRight w:val="0"/>
          <w:marTop w:val="0"/>
          <w:marBottom w:val="0"/>
          <w:divBdr>
            <w:top w:val="none" w:sz="0" w:space="0" w:color="auto"/>
            <w:left w:val="none" w:sz="0" w:space="0" w:color="auto"/>
            <w:bottom w:val="none" w:sz="0" w:space="0" w:color="auto"/>
            <w:right w:val="none" w:sz="0" w:space="0" w:color="auto"/>
          </w:divBdr>
        </w:div>
        <w:div w:id="139854845">
          <w:marLeft w:val="0"/>
          <w:marRight w:val="0"/>
          <w:marTop w:val="0"/>
          <w:marBottom w:val="0"/>
          <w:divBdr>
            <w:top w:val="none" w:sz="0" w:space="0" w:color="auto"/>
            <w:left w:val="none" w:sz="0" w:space="0" w:color="auto"/>
            <w:bottom w:val="none" w:sz="0" w:space="0" w:color="auto"/>
            <w:right w:val="none" w:sz="0" w:space="0" w:color="auto"/>
          </w:divBdr>
        </w:div>
        <w:div w:id="567806129">
          <w:marLeft w:val="0"/>
          <w:marRight w:val="0"/>
          <w:marTop w:val="0"/>
          <w:marBottom w:val="0"/>
          <w:divBdr>
            <w:top w:val="none" w:sz="0" w:space="0" w:color="auto"/>
            <w:left w:val="none" w:sz="0" w:space="0" w:color="auto"/>
            <w:bottom w:val="none" w:sz="0" w:space="0" w:color="auto"/>
            <w:right w:val="none" w:sz="0" w:space="0" w:color="auto"/>
          </w:divBdr>
        </w:div>
        <w:div w:id="664863068">
          <w:marLeft w:val="0"/>
          <w:marRight w:val="0"/>
          <w:marTop w:val="0"/>
          <w:marBottom w:val="0"/>
          <w:divBdr>
            <w:top w:val="none" w:sz="0" w:space="0" w:color="auto"/>
            <w:left w:val="none" w:sz="0" w:space="0" w:color="auto"/>
            <w:bottom w:val="none" w:sz="0" w:space="0" w:color="auto"/>
            <w:right w:val="none" w:sz="0" w:space="0" w:color="auto"/>
          </w:divBdr>
        </w:div>
        <w:div w:id="953831618">
          <w:marLeft w:val="0"/>
          <w:marRight w:val="0"/>
          <w:marTop w:val="0"/>
          <w:marBottom w:val="0"/>
          <w:divBdr>
            <w:top w:val="none" w:sz="0" w:space="0" w:color="auto"/>
            <w:left w:val="none" w:sz="0" w:space="0" w:color="auto"/>
            <w:bottom w:val="none" w:sz="0" w:space="0" w:color="auto"/>
            <w:right w:val="none" w:sz="0" w:space="0" w:color="auto"/>
          </w:divBdr>
        </w:div>
        <w:div w:id="1184709716">
          <w:marLeft w:val="0"/>
          <w:marRight w:val="0"/>
          <w:marTop w:val="0"/>
          <w:marBottom w:val="0"/>
          <w:divBdr>
            <w:top w:val="none" w:sz="0" w:space="0" w:color="auto"/>
            <w:left w:val="none" w:sz="0" w:space="0" w:color="auto"/>
            <w:bottom w:val="none" w:sz="0" w:space="0" w:color="auto"/>
            <w:right w:val="none" w:sz="0" w:space="0" w:color="auto"/>
          </w:divBdr>
        </w:div>
        <w:div w:id="1806771816">
          <w:marLeft w:val="0"/>
          <w:marRight w:val="0"/>
          <w:marTop w:val="0"/>
          <w:marBottom w:val="0"/>
          <w:divBdr>
            <w:top w:val="none" w:sz="0" w:space="0" w:color="auto"/>
            <w:left w:val="none" w:sz="0" w:space="0" w:color="auto"/>
            <w:bottom w:val="none" w:sz="0" w:space="0" w:color="auto"/>
            <w:right w:val="none" w:sz="0" w:space="0" w:color="auto"/>
          </w:divBdr>
        </w:div>
        <w:div w:id="2052683010">
          <w:marLeft w:val="0"/>
          <w:marRight w:val="0"/>
          <w:marTop w:val="0"/>
          <w:marBottom w:val="0"/>
          <w:divBdr>
            <w:top w:val="none" w:sz="0" w:space="0" w:color="auto"/>
            <w:left w:val="none" w:sz="0" w:space="0" w:color="auto"/>
            <w:bottom w:val="none" w:sz="0" w:space="0" w:color="auto"/>
            <w:right w:val="none" w:sz="0" w:space="0" w:color="auto"/>
          </w:divBdr>
        </w:div>
      </w:divsChild>
    </w:div>
    <w:div w:id="130824921">
      <w:bodyDiv w:val="1"/>
      <w:marLeft w:val="0"/>
      <w:marRight w:val="0"/>
      <w:marTop w:val="0"/>
      <w:marBottom w:val="0"/>
      <w:divBdr>
        <w:top w:val="none" w:sz="0" w:space="0" w:color="auto"/>
        <w:left w:val="none" w:sz="0" w:space="0" w:color="auto"/>
        <w:bottom w:val="none" w:sz="0" w:space="0" w:color="auto"/>
        <w:right w:val="none" w:sz="0" w:space="0" w:color="auto"/>
      </w:divBdr>
    </w:div>
    <w:div w:id="132990490">
      <w:bodyDiv w:val="1"/>
      <w:marLeft w:val="0"/>
      <w:marRight w:val="0"/>
      <w:marTop w:val="0"/>
      <w:marBottom w:val="0"/>
      <w:divBdr>
        <w:top w:val="none" w:sz="0" w:space="0" w:color="auto"/>
        <w:left w:val="none" w:sz="0" w:space="0" w:color="auto"/>
        <w:bottom w:val="none" w:sz="0" w:space="0" w:color="auto"/>
        <w:right w:val="none" w:sz="0" w:space="0" w:color="auto"/>
      </w:divBdr>
    </w:div>
    <w:div w:id="137655800">
      <w:bodyDiv w:val="1"/>
      <w:marLeft w:val="0"/>
      <w:marRight w:val="0"/>
      <w:marTop w:val="0"/>
      <w:marBottom w:val="0"/>
      <w:divBdr>
        <w:top w:val="none" w:sz="0" w:space="0" w:color="auto"/>
        <w:left w:val="none" w:sz="0" w:space="0" w:color="auto"/>
        <w:bottom w:val="none" w:sz="0" w:space="0" w:color="auto"/>
        <w:right w:val="none" w:sz="0" w:space="0" w:color="auto"/>
      </w:divBdr>
      <w:divsChild>
        <w:div w:id="2053310138">
          <w:marLeft w:val="0"/>
          <w:marRight w:val="0"/>
          <w:marTop w:val="0"/>
          <w:marBottom w:val="0"/>
          <w:divBdr>
            <w:top w:val="none" w:sz="0" w:space="0" w:color="auto"/>
            <w:left w:val="none" w:sz="0" w:space="0" w:color="auto"/>
            <w:bottom w:val="none" w:sz="0" w:space="0" w:color="auto"/>
            <w:right w:val="none" w:sz="0" w:space="0" w:color="auto"/>
          </w:divBdr>
        </w:div>
      </w:divsChild>
    </w:div>
    <w:div w:id="155726182">
      <w:bodyDiv w:val="1"/>
      <w:marLeft w:val="0"/>
      <w:marRight w:val="0"/>
      <w:marTop w:val="0"/>
      <w:marBottom w:val="0"/>
      <w:divBdr>
        <w:top w:val="none" w:sz="0" w:space="0" w:color="auto"/>
        <w:left w:val="none" w:sz="0" w:space="0" w:color="auto"/>
        <w:bottom w:val="none" w:sz="0" w:space="0" w:color="auto"/>
        <w:right w:val="none" w:sz="0" w:space="0" w:color="auto"/>
      </w:divBdr>
    </w:div>
    <w:div w:id="162865657">
      <w:bodyDiv w:val="1"/>
      <w:marLeft w:val="0"/>
      <w:marRight w:val="0"/>
      <w:marTop w:val="0"/>
      <w:marBottom w:val="0"/>
      <w:divBdr>
        <w:top w:val="none" w:sz="0" w:space="0" w:color="auto"/>
        <w:left w:val="none" w:sz="0" w:space="0" w:color="auto"/>
        <w:bottom w:val="none" w:sz="0" w:space="0" w:color="auto"/>
        <w:right w:val="none" w:sz="0" w:space="0" w:color="auto"/>
      </w:divBdr>
      <w:divsChild>
        <w:div w:id="654728345">
          <w:marLeft w:val="0"/>
          <w:marRight w:val="0"/>
          <w:marTop w:val="0"/>
          <w:marBottom w:val="0"/>
          <w:divBdr>
            <w:top w:val="none" w:sz="0" w:space="0" w:color="auto"/>
            <w:left w:val="none" w:sz="0" w:space="0" w:color="auto"/>
            <w:bottom w:val="none" w:sz="0" w:space="0" w:color="auto"/>
            <w:right w:val="none" w:sz="0" w:space="0" w:color="auto"/>
          </w:divBdr>
          <w:divsChild>
            <w:div w:id="187528021">
              <w:marLeft w:val="0"/>
              <w:marRight w:val="0"/>
              <w:marTop w:val="0"/>
              <w:marBottom w:val="0"/>
              <w:divBdr>
                <w:top w:val="none" w:sz="0" w:space="0" w:color="auto"/>
                <w:left w:val="none" w:sz="0" w:space="0" w:color="auto"/>
                <w:bottom w:val="none" w:sz="0" w:space="0" w:color="auto"/>
                <w:right w:val="none" w:sz="0" w:space="0" w:color="auto"/>
              </w:divBdr>
              <w:divsChild>
                <w:div w:id="635987231">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271280350">
      <w:bodyDiv w:val="1"/>
      <w:marLeft w:val="0"/>
      <w:marRight w:val="0"/>
      <w:marTop w:val="0"/>
      <w:marBottom w:val="0"/>
      <w:divBdr>
        <w:top w:val="none" w:sz="0" w:space="0" w:color="auto"/>
        <w:left w:val="none" w:sz="0" w:space="0" w:color="auto"/>
        <w:bottom w:val="none" w:sz="0" w:space="0" w:color="auto"/>
        <w:right w:val="none" w:sz="0" w:space="0" w:color="auto"/>
      </w:divBdr>
    </w:div>
    <w:div w:id="313342600">
      <w:bodyDiv w:val="1"/>
      <w:marLeft w:val="0"/>
      <w:marRight w:val="0"/>
      <w:marTop w:val="0"/>
      <w:marBottom w:val="0"/>
      <w:divBdr>
        <w:top w:val="none" w:sz="0" w:space="0" w:color="auto"/>
        <w:left w:val="none" w:sz="0" w:space="0" w:color="auto"/>
        <w:bottom w:val="none" w:sz="0" w:space="0" w:color="auto"/>
        <w:right w:val="none" w:sz="0" w:space="0" w:color="auto"/>
      </w:divBdr>
    </w:div>
    <w:div w:id="349529113">
      <w:bodyDiv w:val="1"/>
      <w:marLeft w:val="0"/>
      <w:marRight w:val="0"/>
      <w:marTop w:val="0"/>
      <w:marBottom w:val="0"/>
      <w:divBdr>
        <w:top w:val="none" w:sz="0" w:space="0" w:color="auto"/>
        <w:left w:val="none" w:sz="0" w:space="0" w:color="auto"/>
        <w:bottom w:val="none" w:sz="0" w:space="0" w:color="auto"/>
        <w:right w:val="none" w:sz="0" w:space="0" w:color="auto"/>
      </w:divBdr>
    </w:div>
    <w:div w:id="416294517">
      <w:bodyDiv w:val="1"/>
      <w:marLeft w:val="0"/>
      <w:marRight w:val="0"/>
      <w:marTop w:val="0"/>
      <w:marBottom w:val="0"/>
      <w:divBdr>
        <w:top w:val="none" w:sz="0" w:space="0" w:color="auto"/>
        <w:left w:val="none" w:sz="0" w:space="0" w:color="auto"/>
        <w:bottom w:val="none" w:sz="0" w:space="0" w:color="auto"/>
        <w:right w:val="none" w:sz="0" w:space="0" w:color="auto"/>
      </w:divBdr>
    </w:div>
    <w:div w:id="453212901">
      <w:bodyDiv w:val="1"/>
      <w:marLeft w:val="0"/>
      <w:marRight w:val="0"/>
      <w:marTop w:val="0"/>
      <w:marBottom w:val="0"/>
      <w:divBdr>
        <w:top w:val="none" w:sz="0" w:space="0" w:color="auto"/>
        <w:left w:val="none" w:sz="0" w:space="0" w:color="auto"/>
        <w:bottom w:val="none" w:sz="0" w:space="0" w:color="auto"/>
        <w:right w:val="none" w:sz="0" w:space="0" w:color="auto"/>
      </w:divBdr>
    </w:div>
    <w:div w:id="459299879">
      <w:bodyDiv w:val="1"/>
      <w:marLeft w:val="0"/>
      <w:marRight w:val="0"/>
      <w:marTop w:val="0"/>
      <w:marBottom w:val="0"/>
      <w:divBdr>
        <w:top w:val="none" w:sz="0" w:space="0" w:color="auto"/>
        <w:left w:val="none" w:sz="0" w:space="0" w:color="auto"/>
        <w:bottom w:val="none" w:sz="0" w:space="0" w:color="auto"/>
        <w:right w:val="none" w:sz="0" w:space="0" w:color="auto"/>
      </w:divBdr>
    </w:div>
    <w:div w:id="577860299">
      <w:bodyDiv w:val="1"/>
      <w:marLeft w:val="0"/>
      <w:marRight w:val="0"/>
      <w:marTop w:val="0"/>
      <w:marBottom w:val="0"/>
      <w:divBdr>
        <w:top w:val="none" w:sz="0" w:space="0" w:color="auto"/>
        <w:left w:val="none" w:sz="0" w:space="0" w:color="auto"/>
        <w:bottom w:val="none" w:sz="0" w:space="0" w:color="auto"/>
        <w:right w:val="none" w:sz="0" w:space="0" w:color="auto"/>
      </w:divBdr>
    </w:div>
    <w:div w:id="614868208">
      <w:bodyDiv w:val="1"/>
      <w:marLeft w:val="0"/>
      <w:marRight w:val="0"/>
      <w:marTop w:val="0"/>
      <w:marBottom w:val="0"/>
      <w:divBdr>
        <w:top w:val="none" w:sz="0" w:space="0" w:color="auto"/>
        <w:left w:val="none" w:sz="0" w:space="0" w:color="auto"/>
        <w:bottom w:val="none" w:sz="0" w:space="0" w:color="auto"/>
        <w:right w:val="none" w:sz="0" w:space="0" w:color="auto"/>
      </w:divBdr>
    </w:div>
    <w:div w:id="616760841">
      <w:bodyDiv w:val="1"/>
      <w:marLeft w:val="0"/>
      <w:marRight w:val="0"/>
      <w:marTop w:val="0"/>
      <w:marBottom w:val="0"/>
      <w:divBdr>
        <w:top w:val="none" w:sz="0" w:space="0" w:color="auto"/>
        <w:left w:val="none" w:sz="0" w:space="0" w:color="auto"/>
        <w:bottom w:val="none" w:sz="0" w:space="0" w:color="auto"/>
        <w:right w:val="none" w:sz="0" w:space="0" w:color="auto"/>
      </w:divBdr>
    </w:div>
    <w:div w:id="644967364">
      <w:bodyDiv w:val="1"/>
      <w:marLeft w:val="0"/>
      <w:marRight w:val="0"/>
      <w:marTop w:val="0"/>
      <w:marBottom w:val="0"/>
      <w:divBdr>
        <w:top w:val="none" w:sz="0" w:space="0" w:color="auto"/>
        <w:left w:val="none" w:sz="0" w:space="0" w:color="auto"/>
        <w:bottom w:val="none" w:sz="0" w:space="0" w:color="auto"/>
        <w:right w:val="none" w:sz="0" w:space="0" w:color="auto"/>
      </w:divBdr>
    </w:div>
    <w:div w:id="704208822">
      <w:bodyDiv w:val="1"/>
      <w:marLeft w:val="0"/>
      <w:marRight w:val="0"/>
      <w:marTop w:val="0"/>
      <w:marBottom w:val="0"/>
      <w:divBdr>
        <w:top w:val="none" w:sz="0" w:space="0" w:color="auto"/>
        <w:left w:val="none" w:sz="0" w:space="0" w:color="auto"/>
        <w:bottom w:val="none" w:sz="0" w:space="0" w:color="auto"/>
        <w:right w:val="none" w:sz="0" w:space="0" w:color="auto"/>
      </w:divBdr>
    </w:div>
    <w:div w:id="710152397">
      <w:bodyDiv w:val="1"/>
      <w:marLeft w:val="0"/>
      <w:marRight w:val="0"/>
      <w:marTop w:val="0"/>
      <w:marBottom w:val="0"/>
      <w:divBdr>
        <w:top w:val="none" w:sz="0" w:space="0" w:color="auto"/>
        <w:left w:val="none" w:sz="0" w:space="0" w:color="auto"/>
        <w:bottom w:val="none" w:sz="0" w:space="0" w:color="auto"/>
        <w:right w:val="none" w:sz="0" w:space="0" w:color="auto"/>
      </w:divBdr>
    </w:div>
    <w:div w:id="814179066">
      <w:bodyDiv w:val="1"/>
      <w:marLeft w:val="0"/>
      <w:marRight w:val="0"/>
      <w:marTop w:val="0"/>
      <w:marBottom w:val="0"/>
      <w:divBdr>
        <w:top w:val="none" w:sz="0" w:space="0" w:color="auto"/>
        <w:left w:val="none" w:sz="0" w:space="0" w:color="auto"/>
        <w:bottom w:val="none" w:sz="0" w:space="0" w:color="auto"/>
        <w:right w:val="none" w:sz="0" w:space="0" w:color="auto"/>
      </w:divBdr>
    </w:div>
    <w:div w:id="834613934">
      <w:bodyDiv w:val="1"/>
      <w:marLeft w:val="0"/>
      <w:marRight w:val="0"/>
      <w:marTop w:val="0"/>
      <w:marBottom w:val="0"/>
      <w:divBdr>
        <w:top w:val="none" w:sz="0" w:space="0" w:color="auto"/>
        <w:left w:val="none" w:sz="0" w:space="0" w:color="auto"/>
        <w:bottom w:val="none" w:sz="0" w:space="0" w:color="auto"/>
        <w:right w:val="none" w:sz="0" w:space="0" w:color="auto"/>
      </w:divBdr>
    </w:div>
    <w:div w:id="853694113">
      <w:bodyDiv w:val="1"/>
      <w:marLeft w:val="0"/>
      <w:marRight w:val="0"/>
      <w:marTop w:val="0"/>
      <w:marBottom w:val="0"/>
      <w:divBdr>
        <w:top w:val="none" w:sz="0" w:space="0" w:color="auto"/>
        <w:left w:val="none" w:sz="0" w:space="0" w:color="auto"/>
        <w:bottom w:val="none" w:sz="0" w:space="0" w:color="auto"/>
        <w:right w:val="none" w:sz="0" w:space="0" w:color="auto"/>
      </w:divBdr>
    </w:div>
    <w:div w:id="910894075">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sChild>
        <w:div w:id="2096704330">
          <w:marLeft w:val="0"/>
          <w:marRight w:val="0"/>
          <w:marTop w:val="0"/>
          <w:marBottom w:val="0"/>
          <w:divBdr>
            <w:top w:val="none" w:sz="0" w:space="0" w:color="auto"/>
            <w:left w:val="none" w:sz="0" w:space="0" w:color="auto"/>
            <w:bottom w:val="none" w:sz="0" w:space="0" w:color="auto"/>
            <w:right w:val="none" w:sz="0" w:space="0" w:color="auto"/>
          </w:divBdr>
          <w:divsChild>
            <w:div w:id="1723141518">
              <w:marLeft w:val="0"/>
              <w:marRight w:val="0"/>
              <w:marTop w:val="0"/>
              <w:marBottom w:val="0"/>
              <w:divBdr>
                <w:top w:val="none" w:sz="0" w:space="0" w:color="auto"/>
                <w:left w:val="none" w:sz="0" w:space="0" w:color="auto"/>
                <w:bottom w:val="none" w:sz="0" w:space="0" w:color="auto"/>
                <w:right w:val="none" w:sz="0" w:space="0" w:color="auto"/>
              </w:divBdr>
              <w:divsChild>
                <w:div w:id="1886402356">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976181301">
      <w:bodyDiv w:val="1"/>
      <w:marLeft w:val="0"/>
      <w:marRight w:val="0"/>
      <w:marTop w:val="0"/>
      <w:marBottom w:val="0"/>
      <w:divBdr>
        <w:top w:val="none" w:sz="0" w:space="0" w:color="auto"/>
        <w:left w:val="none" w:sz="0" w:space="0" w:color="auto"/>
        <w:bottom w:val="none" w:sz="0" w:space="0" w:color="auto"/>
        <w:right w:val="none" w:sz="0" w:space="0" w:color="auto"/>
      </w:divBdr>
    </w:div>
    <w:div w:id="977153437">
      <w:bodyDiv w:val="1"/>
      <w:marLeft w:val="0"/>
      <w:marRight w:val="0"/>
      <w:marTop w:val="0"/>
      <w:marBottom w:val="0"/>
      <w:divBdr>
        <w:top w:val="none" w:sz="0" w:space="0" w:color="auto"/>
        <w:left w:val="none" w:sz="0" w:space="0" w:color="auto"/>
        <w:bottom w:val="none" w:sz="0" w:space="0" w:color="auto"/>
        <w:right w:val="none" w:sz="0" w:space="0" w:color="auto"/>
      </w:divBdr>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074621851">
      <w:bodyDiv w:val="1"/>
      <w:marLeft w:val="0"/>
      <w:marRight w:val="0"/>
      <w:marTop w:val="0"/>
      <w:marBottom w:val="0"/>
      <w:divBdr>
        <w:top w:val="none" w:sz="0" w:space="0" w:color="auto"/>
        <w:left w:val="none" w:sz="0" w:space="0" w:color="auto"/>
        <w:bottom w:val="none" w:sz="0" w:space="0" w:color="auto"/>
        <w:right w:val="none" w:sz="0" w:space="0" w:color="auto"/>
      </w:divBdr>
    </w:div>
    <w:div w:id="1109275290">
      <w:bodyDiv w:val="1"/>
      <w:marLeft w:val="0"/>
      <w:marRight w:val="0"/>
      <w:marTop w:val="0"/>
      <w:marBottom w:val="0"/>
      <w:divBdr>
        <w:top w:val="none" w:sz="0" w:space="0" w:color="auto"/>
        <w:left w:val="none" w:sz="0" w:space="0" w:color="auto"/>
        <w:bottom w:val="none" w:sz="0" w:space="0" w:color="auto"/>
        <w:right w:val="none" w:sz="0" w:space="0" w:color="auto"/>
      </w:divBdr>
    </w:div>
    <w:div w:id="1112633527">
      <w:bodyDiv w:val="1"/>
      <w:marLeft w:val="0"/>
      <w:marRight w:val="0"/>
      <w:marTop w:val="0"/>
      <w:marBottom w:val="0"/>
      <w:divBdr>
        <w:top w:val="none" w:sz="0" w:space="0" w:color="auto"/>
        <w:left w:val="none" w:sz="0" w:space="0" w:color="auto"/>
        <w:bottom w:val="none" w:sz="0" w:space="0" w:color="auto"/>
        <w:right w:val="none" w:sz="0" w:space="0" w:color="auto"/>
      </w:divBdr>
    </w:div>
    <w:div w:id="1140151161">
      <w:bodyDiv w:val="1"/>
      <w:marLeft w:val="0"/>
      <w:marRight w:val="0"/>
      <w:marTop w:val="0"/>
      <w:marBottom w:val="0"/>
      <w:divBdr>
        <w:top w:val="none" w:sz="0" w:space="0" w:color="auto"/>
        <w:left w:val="none" w:sz="0" w:space="0" w:color="auto"/>
        <w:bottom w:val="none" w:sz="0" w:space="0" w:color="auto"/>
        <w:right w:val="none" w:sz="0" w:space="0" w:color="auto"/>
      </w:divBdr>
    </w:div>
    <w:div w:id="1159686704">
      <w:bodyDiv w:val="1"/>
      <w:marLeft w:val="0"/>
      <w:marRight w:val="0"/>
      <w:marTop w:val="0"/>
      <w:marBottom w:val="0"/>
      <w:divBdr>
        <w:top w:val="none" w:sz="0" w:space="0" w:color="auto"/>
        <w:left w:val="none" w:sz="0" w:space="0" w:color="auto"/>
        <w:bottom w:val="none" w:sz="0" w:space="0" w:color="auto"/>
        <w:right w:val="none" w:sz="0" w:space="0" w:color="auto"/>
      </w:divBdr>
    </w:div>
    <w:div w:id="1163857551">
      <w:bodyDiv w:val="1"/>
      <w:marLeft w:val="0"/>
      <w:marRight w:val="0"/>
      <w:marTop w:val="0"/>
      <w:marBottom w:val="0"/>
      <w:divBdr>
        <w:top w:val="none" w:sz="0" w:space="0" w:color="auto"/>
        <w:left w:val="none" w:sz="0" w:space="0" w:color="auto"/>
        <w:bottom w:val="none" w:sz="0" w:space="0" w:color="auto"/>
        <w:right w:val="none" w:sz="0" w:space="0" w:color="auto"/>
      </w:divBdr>
    </w:div>
    <w:div w:id="1180198282">
      <w:bodyDiv w:val="1"/>
      <w:marLeft w:val="0"/>
      <w:marRight w:val="0"/>
      <w:marTop w:val="0"/>
      <w:marBottom w:val="0"/>
      <w:divBdr>
        <w:top w:val="none" w:sz="0" w:space="0" w:color="auto"/>
        <w:left w:val="none" w:sz="0" w:space="0" w:color="auto"/>
        <w:bottom w:val="none" w:sz="0" w:space="0" w:color="auto"/>
        <w:right w:val="none" w:sz="0" w:space="0" w:color="auto"/>
      </w:divBdr>
    </w:div>
    <w:div w:id="1185053011">
      <w:bodyDiv w:val="1"/>
      <w:marLeft w:val="0"/>
      <w:marRight w:val="0"/>
      <w:marTop w:val="0"/>
      <w:marBottom w:val="0"/>
      <w:divBdr>
        <w:top w:val="none" w:sz="0" w:space="0" w:color="auto"/>
        <w:left w:val="none" w:sz="0" w:space="0" w:color="auto"/>
        <w:bottom w:val="none" w:sz="0" w:space="0" w:color="auto"/>
        <w:right w:val="none" w:sz="0" w:space="0" w:color="auto"/>
      </w:divBdr>
    </w:div>
    <w:div w:id="1212497294">
      <w:bodyDiv w:val="1"/>
      <w:marLeft w:val="0"/>
      <w:marRight w:val="0"/>
      <w:marTop w:val="0"/>
      <w:marBottom w:val="0"/>
      <w:divBdr>
        <w:top w:val="none" w:sz="0" w:space="0" w:color="auto"/>
        <w:left w:val="none" w:sz="0" w:space="0" w:color="auto"/>
        <w:bottom w:val="none" w:sz="0" w:space="0" w:color="auto"/>
        <w:right w:val="none" w:sz="0" w:space="0" w:color="auto"/>
      </w:divBdr>
    </w:div>
    <w:div w:id="1272469601">
      <w:bodyDiv w:val="1"/>
      <w:marLeft w:val="0"/>
      <w:marRight w:val="0"/>
      <w:marTop w:val="0"/>
      <w:marBottom w:val="0"/>
      <w:divBdr>
        <w:top w:val="none" w:sz="0" w:space="0" w:color="auto"/>
        <w:left w:val="none" w:sz="0" w:space="0" w:color="auto"/>
        <w:bottom w:val="none" w:sz="0" w:space="0" w:color="auto"/>
        <w:right w:val="none" w:sz="0" w:space="0" w:color="auto"/>
      </w:divBdr>
      <w:divsChild>
        <w:div w:id="1190876258">
          <w:marLeft w:val="0"/>
          <w:marRight w:val="0"/>
          <w:marTop w:val="0"/>
          <w:marBottom w:val="0"/>
          <w:divBdr>
            <w:top w:val="none" w:sz="0" w:space="0" w:color="auto"/>
            <w:left w:val="none" w:sz="0" w:space="0" w:color="auto"/>
            <w:bottom w:val="none" w:sz="0" w:space="0" w:color="auto"/>
            <w:right w:val="none" w:sz="0" w:space="0" w:color="auto"/>
          </w:divBdr>
        </w:div>
      </w:divsChild>
    </w:div>
    <w:div w:id="1286735801">
      <w:bodyDiv w:val="1"/>
      <w:marLeft w:val="0"/>
      <w:marRight w:val="0"/>
      <w:marTop w:val="0"/>
      <w:marBottom w:val="0"/>
      <w:divBdr>
        <w:top w:val="none" w:sz="0" w:space="0" w:color="auto"/>
        <w:left w:val="none" w:sz="0" w:space="0" w:color="auto"/>
        <w:bottom w:val="none" w:sz="0" w:space="0" w:color="auto"/>
        <w:right w:val="none" w:sz="0" w:space="0" w:color="auto"/>
      </w:divBdr>
    </w:div>
    <w:div w:id="1333876327">
      <w:bodyDiv w:val="1"/>
      <w:marLeft w:val="0"/>
      <w:marRight w:val="0"/>
      <w:marTop w:val="0"/>
      <w:marBottom w:val="0"/>
      <w:divBdr>
        <w:top w:val="none" w:sz="0" w:space="0" w:color="auto"/>
        <w:left w:val="none" w:sz="0" w:space="0" w:color="auto"/>
        <w:bottom w:val="none" w:sz="0" w:space="0" w:color="auto"/>
        <w:right w:val="none" w:sz="0" w:space="0" w:color="auto"/>
      </w:divBdr>
    </w:div>
    <w:div w:id="1374965754">
      <w:bodyDiv w:val="1"/>
      <w:marLeft w:val="0"/>
      <w:marRight w:val="0"/>
      <w:marTop w:val="0"/>
      <w:marBottom w:val="0"/>
      <w:divBdr>
        <w:top w:val="none" w:sz="0" w:space="0" w:color="auto"/>
        <w:left w:val="none" w:sz="0" w:space="0" w:color="auto"/>
        <w:bottom w:val="none" w:sz="0" w:space="0" w:color="auto"/>
        <w:right w:val="none" w:sz="0" w:space="0" w:color="auto"/>
      </w:divBdr>
    </w:div>
    <w:div w:id="1403066666">
      <w:bodyDiv w:val="1"/>
      <w:marLeft w:val="0"/>
      <w:marRight w:val="0"/>
      <w:marTop w:val="0"/>
      <w:marBottom w:val="0"/>
      <w:divBdr>
        <w:top w:val="none" w:sz="0" w:space="0" w:color="auto"/>
        <w:left w:val="none" w:sz="0" w:space="0" w:color="auto"/>
        <w:bottom w:val="none" w:sz="0" w:space="0" w:color="auto"/>
        <w:right w:val="none" w:sz="0" w:space="0" w:color="auto"/>
      </w:divBdr>
      <w:divsChild>
        <w:div w:id="2101943080">
          <w:marLeft w:val="0"/>
          <w:marRight w:val="0"/>
          <w:marTop w:val="0"/>
          <w:marBottom w:val="0"/>
          <w:divBdr>
            <w:top w:val="none" w:sz="0" w:space="0" w:color="auto"/>
            <w:left w:val="none" w:sz="0" w:space="0" w:color="auto"/>
            <w:bottom w:val="none" w:sz="0" w:space="0" w:color="auto"/>
            <w:right w:val="none" w:sz="0" w:space="0" w:color="auto"/>
          </w:divBdr>
          <w:divsChild>
            <w:div w:id="1462069745">
              <w:marLeft w:val="0"/>
              <w:marRight w:val="0"/>
              <w:marTop w:val="0"/>
              <w:marBottom w:val="0"/>
              <w:divBdr>
                <w:top w:val="none" w:sz="0" w:space="0" w:color="auto"/>
                <w:left w:val="none" w:sz="0" w:space="0" w:color="auto"/>
                <w:bottom w:val="none" w:sz="0" w:space="0" w:color="auto"/>
                <w:right w:val="none" w:sz="0" w:space="0" w:color="auto"/>
              </w:divBdr>
              <w:divsChild>
                <w:div w:id="1052342823">
                  <w:marLeft w:val="150"/>
                  <w:marRight w:val="2400"/>
                  <w:marTop w:val="0"/>
                  <w:marBottom w:val="0"/>
                  <w:divBdr>
                    <w:top w:val="none" w:sz="0" w:space="0" w:color="auto"/>
                    <w:left w:val="none" w:sz="0" w:space="0" w:color="auto"/>
                    <w:bottom w:val="none" w:sz="0" w:space="0" w:color="auto"/>
                    <w:right w:val="none" w:sz="0" w:space="0" w:color="auto"/>
                  </w:divBdr>
                </w:div>
              </w:divsChild>
            </w:div>
          </w:divsChild>
        </w:div>
      </w:divsChild>
    </w:div>
    <w:div w:id="1459959237">
      <w:bodyDiv w:val="1"/>
      <w:marLeft w:val="0"/>
      <w:marRight w:val="0"/>
      <w:marTop w:val="0"/>
      <w:marBottom w:val="0"/>
      <w:divBdr>
        <w:top w:val="none" w:sz="0" w:space="0" w:color="auto"/>
        <w:left w:val="none" w:sz="0" w:space="0" w:color="auto"/>
        <w:bottom w:val="none" w:sz="0" w:space="0" w:color="auto"/>
        <w:right w:val="none" w:sz="0" w:space="0" w:color="auto"/>
      </w:divBdr>
      <w:divsChild>
        <w:div w:id="1505393762">
          <w:marLeft w:val="0"/>
          <w:marRight w:val="0"/>
          <w:marTop w:val="0"/>
          <w:marBottom w:val="0"/>
          <w:divBdr>
            <w:top w:val="none" w:sz="0" w:space="0" w:color="auto"/>
            <w:left w:val="none" w:sz="0" w:space="0" w:color="auto"/>
            <w:bottom w:val="none" w:sz="0" w:space="0" w:color="auto"/>
            <w:right w:val="none" w:sz="0" w:space="0" w:color="auto"/>
          </w:divBdr>
          <w:divsChild>
            <w:div w:id="180122823">
              <w:marLeft w:val="0"/>
              <w:marRight w:val="0"/>
              <w:marTop w:val="0"/>
              <w:marBottom w:val="0"/>
              <w:divBdr>
                <w:top w:val="none" w:sz="0" w:space="0" w:color="auto"/>
                <w:left w:val="none" w:sz="0" w:space="0" w:color="auto"/>
                <w:bottom w:val="none" w:sz="0" w:space="0" w:color="auto"/>
                <w:right w:val="none" w:sz="0" w:space="0" w:color="auto"/>
              </w:divBdr>
            </w:div>
            <w:div w:id="279843239">
              <w:marLeft w:val="0"/>
              <w:marRight w:val="0"/>
              <w:marTop w:val="0"/>
              <w:marBottom w:val="0"/>
              <w:divBdr>
                <w:top w:val="none" w:sz="0" w:space="0" w:color="auto"/>
                <w:left w:val="none" w:sz="0" w:space="0" w:color="auto"/>
                <w:bottom w:val="none" w:sz="0" w:space="0" w:color="auto"/>
                <w:right w:val="none" w:sz="0" w:space="0" w:color="auto"/>
              </w:divBdr>
            </w:div>
            <w:div w:id="935862605">
              <w:marLeft w:val="0"/>
              <w:marRight w:val="0"/>
              <w:marTop w:val="0"/>
              <w:marBottom w:val="0"/>
              <w:divBdr>
                <w:top w:val="none" w:sz="0" w:space="0" w:color="auto"/>
                <w:left w:val="none" w:sz="0" w:space="0" w:color="auto"/>
                <w:bottom w:val="none" w:sz="0" w:space="0" w:color="auto"/>
                <w:right w:val="none" w:sz="0" w:space="0" w:color="auto"/>
              </w:divBdr>
            </w:div>
            <w:div w:id="940987333">
              <w:marLeft w:val="0"/>
              <w:marRight w:val="0"/>
              <w:marTop w:val="0"/>
              <w:marBottom w:val="0"/>
              <w:divBdr>
                <w:top w:val="none" w:sz="0" w:space="0" w:color="auto"/>
                <w:left w:val="none" w:sz="0" w:space="0" w:color="auto"/>
                <w:bottom w:val="none" w:sz="0" w:space="0" w:color="auto"/>
                <w:right w:val="none" w:sz="0" w:space="0" w:color="auto"/>
              </w:divBdr>
            </w:div>
            <w:div w:id="11650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40861">
      <w:bodyDiv w:val="1"/>
      <w:marLeft w:val="0"/>
      <w:marRight w:val="0"/>
      <w:marTop w:val="0"/>
      <w:marBottom w:val="0"/>
      <w:divBdr>
        <w:top w:val="none" w:sz="0" w:space="0" w:color="auto"/>
        <w:left w:val="none" w:sz="0" w:space="0" w:color="auto"/>
        <w:bottom w:val="none" w:sz="0" w:space="0" w:color="auto"/>
        <w:right w:val="none" w:sz="0" w:space="0" w:color="auto"/>
      </w:divBdr>
    </w:div>
    <w:div w:id="1560509354">
      <w:bodyDiv w:val="1"/>
      <w:marLeft w:val="0"/>
      <w:marRight w:val="0"/>
      <w:marTop w:val="0"/>
      <w:marBottom w:val="0"/>
      <w:divBdr>
        <w:top w:val="none" w:sz="0" w:space="0" w:color="auto"/>
        <w:left w:val="none" w:sz="0" w:space="0" w:color="auto"/>
        <w:bottom w:val="none" w:sz="0" w:space="0" w:color="auto"/>
        <w:right w:val="none" w:sz="0" w:space="0" w:color="auto"/>
      </w:divBdr>
    </w:div>
    <w:div w:id="1653022904">
      <w:bodyDiv w:val="1"/>
      <w:marLeft w:val="0"/>
      <w:marRight w:val="0"/>
      <w:marTop w:val="0"/>
      <w:marBottom w:val="0"/>
      <w:divBdr>
        <w:top w:val="none" w:sz="0" w:space="0" w:color="auto"/>
        <w:left w:val="none" w:sz="0" w:space="0" w:color="auto"/>
        <w:bottom w:val="none" w:sz="0" w:space="0" w:color="auto"/>
        <w:right w:val="none" w:sz="0" w:space="0" w:color="auto"/>
      </w:divBdr>
    </w:div>
    <w:div w:id="1702779687">
      <w:bodyDiv w:val="1"/>
      <w:marLeft w:val="0"/>
      <w:marRight w:val="0"/>
      <w:marTop w:val="0"/>
      <w:marBottom w:val="0"/>
      <w:divBdr>
        <w:top w:val="none" w:sz="0" w:space="0" w:color="auto"/>
        <w:left w:val="none" w:sz="0" w:space="0" w:color="auto"/>
        <w:bottom w:val="none" w:sz="0" w:space="0" w:color="auto"/>
        <w:right w:val="none" w:sz="0" w:space="0" w:color="auto"/>
      </w:divBdr>
    </w:div>
    <w:div w:id="1725644535">
      <w:bodyDiv w:val="1"/>
      <w:marLeft w:val="0"/>
      <w:marRight w:val="0"/>
      <w:marTop w:val="0"/>
      <w:marBottom w:val="0"/>
      <w:divBdr>
        <w:top w:val="none" w:sz="0" w:space="0" w:color="auto"/>
        <w:left w:val="none" w:sz="0" w:space="0" w:color="auto"/>
        <w:bottom w:val="none" w:sz="0" w:space="0" w:color="auto"/>
        <w:right w:val="none" w:sz="0" w:space="0" w:color="auto"/>
      </w:divBdr>
    </w:div>
    <w:div w:id="1751585129">
      <w:bodyDiv w:val="1"/>
      <w:marLeft w:val="0"/>
      <w:marRight w:val="0"/>
      <w:marTop w:val="0"/>
      <w:marBottom w:val="0"/>
      <w:divBdr>
        <w:top w:val="none" w:sz="0" w:space="0" w:color="auto"/>
        <w:left w:val="none" w:sz="0" w:space="0" w:color="auto"/>
        <w:bottom w:val="none" w:sz="0" w:space="0" w:color="auto"/>
        <w:right w:val="none" w:sz="0" w:space="0" w:color="auto"/>
      </w:divBdr>
      <w:divsChild>
        <w:div w:id="1258949759">
          <w:marLeft w:val="0"/>
          <w:marRight w:val="0"/>
          <w:marTop w:val="0"/>
          <w:marBottom w:val="0"/>
          <w:divBdr>
            <w:top w:val="none" w:sz="0" w:space="0" w:color="auto"/>
            <w:left w:val="none" w:sz="0" w:space="0" w:color="auto"/>
            <w:bottom w:val="none" w:sz="0" w:space="0" w:color="auto"/>
            <w:right w:val="none" w:sz="0" w:space="0" w:color="auto"/>
          </w:divBdr>
          <w:divsChild>
            <w:div w:id="118036063">
              <w:marLeft w:val="0"/>
              <w:marRight w:val="0"/>
              <w:marTop w:val="0"/>
              <w:marBottom w:val="0"/>
              <w:divBdr>
                <w:top w:val="none" w:sz="0" w:space="0" w:color="auto"/>
                <w:left w:val="none" w:sz="0" w:space="0" w:color="auto"/>
                <w:bottom w:val="none" w:sz="0" w:space="0" w:color="auto"/>
                <w:right w:val="none" w:sz="0" w:space="0" w:color="auto"/>
              </w:divBdr>
            </w:div>
            <w:div w:id="898904456">
              <w:marLeft w:val="0"/>
              <w:marRight w:val="0"/>
              <w:marTop w:val="0"/>
              <w:marBottom w:val="0"/>
              <w:divBdr>
                <w:top w:val="none" w:sz="0" w:space="0" w:color="auto"/>
                <w:left w:val="none" w:sz="0" w:space="0" w:color="auto"/>
                <w:bottom w:val="none" w:sz="0" w:space="0" w:color="auto"/>
                <w:right w:val="none" w:sz="0" w:space="0" w:color="auto"/>
              </w:divBdr>
            </w:div>
            <w:div w:id="962228717">
              <w:marLeft w:val="0"/>
              <w:marRight w:val="0"/>
              <w:marTop w:val="0"/>
              <w:marBottom w:val="0"/>
              <w:divBdr>
                <w:top w:val="none" w:sz="0" w:space="0" w:color="auto"/>
                <w:left w:val="none" w:sz="0" w:space="0" w:color="auto"/>
                <w:bottom w:val="none" w:sz="0" w:space="0" w:color="auto"/>
                <w:right w:val="none" w:sz="0" w:space="0" w:color="auto"/>
              </w:divBdr>
            </w:div>
            <w:div w:id="1040714472">
              <w:marLeft w:val="0"/>
              <w:marRight w:val="0"/>
              <w:marTop w:val="0"/>
              <w:marBottom w:val="0"/>
              <w:divBdr>
                <w:top w:val="none" w:sz="0" w:space="0" w:color="auto"/>
                <w:left w:val="none" w:sz="0" w:space="0" w:color="auto"/>
                <w:bottom w:val="none" w:sz="0" w:space="0" w:color="auto"/>
                <w:right w:val="none" w:sz="0" w:space="0" w:color="auto"/>
              </w:divBdr>
            </w:div>
            <w:div w:id="1438451953">
              <w:marLeft w:val="0"/>
              <w:marRight w:val="0"/>
              <w:marTop w:val="0"/>
              <w:marBottom w:val="0"/>
              <w:divBdr>
                <w:top w:val="none" w:sz="0" w:space="0" w:color="auto"/>
                <w:left w:val="none" w:sz="0" w:space="0" w:color="auto"/>
                <w:bottom w:val="none" w:sz="0" w:space="0" w:color="auto"/>
                <w:right w:val="none" w:sz="0" w:space="0" w:color="auto"/>
              </w:divBdr>
            </w:div>
            <w:div w:id="1493450147">
              <w:marLeft w:val="0"/>
              <w:marRight w:val="0"/>
              <w:marTop w:val="0"/>
              <w:marBottom w:val="0"/>
              <w:divBdr>
                <w:top w:val="none" w:sz="0" w:space="0" w:color="auto"/>
                <w:left w:val="none" w:sz="0" w:space="0" w:color="auto"/>
                <w:bottom w:val="none" w:sz="0" w:space="0" w:color="auto"/>
                <w:right w:val="none" w:sz="0" w:space="0" w:color="auto"/>
              </w:divBdr>
            </w:div>
            <w:div w:id="20423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8239">
      <w:bodyDiv w:val="1"/>
      <w:marLeft w:val="0"/>
      <w:marRight w:val="0"/>
      <w:marTop w:val="0"/>
      <w:marBottom w:val="0"/>
      <w:divBdr>
        <w:top w:val="none" w:sz="0" w:space="0" w:color="auto"/>
        <w:left w:val="none" w:sz="0" w:space="0" w:color="auto"/>
        <w:bottom w:val="none" w:sz="0" w:space="0" w:color="auto"/>
        <w:right w:val="none" w:sz="0" w:space="0" w:color="auto"/>
      </w:divBdr>
    </w:div>
    <w:div w:id="1825198817">
      <w:bodyDiv w:val="1"/>
      <w:marLeft w:val="0"/>
      <w:marRight w:val="0"/>
      <w:marTop w:val="0"/>
      <w:marBottom w:val="0"/>
      <w:divBdr>
        <w:top w:val="none" w:sz="0" w:space="0" w:color="auto"/>
        <w:left w:val="none" w:sz="0" w:space="0" w:color="auto"/>
        <w:bottom w:val="none" w:sz="0" w:space="0" w:color="auto"/>
        <w:right w:val="none" w:sz="0" w:space="0" w:color="auto"/>
      </w:divBdr>
    </w:div>
    <w:div w:id="1831404982">
      <w:bodyDiv w:val="1"/>
      <w:marLeft w:val="0"/>
      <w:marRight w:val="0"/>
      <w:marTop w:val="0"/>
      <w:marBottom w:val="0"/>
      <w:divBdr>
        <w:top w:val="none" w:sz="0" w:space="0" w:color="auto"/>
        <w:left w:val="none" w:sz="0" w:space="0" w:color="auto"/>
        <w:bottom w:val="none" w:sz="0" w:space="0" w:color="auto"/>
        <w:right w:val="none" w:sz="0" w:space="0" w:color="auto"/>
      </w:divBdr>
    </w:div>
    <w:div w:id="1832864983">
      <w:bodyDiv w:val="1"/>
      <w:marLeft w:val="0"/>
      <w:marRight w:val="0"/>
      <w:marTop w:val="0"/>
      <w:marBottom w:val="0"/>
      <w:divBdr>
        <w:top w:val="none" w:sz="0" w:space="0" w:color="auto"/>
        <w:left w:val="none" w:sz="0" w:space="0" w:color="auto"/>
        <w:bottom w:val="none" w:sz="0" w:space="0" w:color="auto"/>
        <w:right w:val="none" w:sz="0" w:space="0" w:color="auto"/>
      </w:divBdr>
    </w:div>
    <w:div w:id="1836722281">
      <w:bodyDiv w:val="1"/>
      <w:marLeft w:val="0"/>
      <w:marRight w:val="0"/>
      <w:marTop w:val="0"/>
      <w:marBottom w:val="0"/>
      <w:divBdr>
        <w:top w:val="none" w:sz="0" w:space="0" w:color="auto"/>
        <w:left w:val="none" w:sz="0" w:space="0" w:color="auto"/>
        <w:bottom w:val="none" w:sz="0" w:space="0" w:color="auto"/>
        <w:right w:val="none" w:sz="0" w:space="0" w:color="auto"/>
      </w:divBdr>
    </w:div>
    <w:div w:id="1867061427">
      <w:bodyDiv w:val="1"/>
      <w:marLeft w:val="0"/>
      <w:marRight w:val="0"/>
      <w:marTop w:val="0"/>
      <w:marBottom w:val="0"/>
      <w:divBdr>
        <w:top w:val="none" w:sz="0" w:space="0" w:color="auto"/>
        <w:left w:val="none" w:sz="0" w:space="0" w:color="auto"/>
        <w:bottom w:val="none" w:sz="0" w:space="0" w:color="auto"/>
        <w:right w:val="none" w:sz="0" w:space="0" w:color="auto"/>
      </w:divBdr>
    </w:div>
    <w:div w:id="1887061456">
      <w:bodyDiv w:val="1"/>
      <w:marLeft w:val="0"/>
      <w:marRight w:val="0"/>
      <w:marTop w:val="0"/>
      <w:marBottom w:val="0"/>
      <w:divBdr>
        <w:top w:val="none" w:sz="0" w:space="0" w:color="auto"/>
        <w:left w:val="none" w:sz="0" w:space="0" w:color="auto"/>
        <w:bottom w:val="none" w:sz="0" w:space="0" w:color="auto"/>
        <w:right w:val="none" w:sz="0" w:space="0" w:color="auto"/>
      </w:divBdr>
    </w:div>
    <w:div w:id="1890678233">
      <w:bodyDiv w:val="1"/>
      <w:marLeft w:val="0"/>
      <w:marRight w:val="0"/>
      <w:marTop w:val="0"/>
      <w:marBottom w:val="0"/>
      <w:divBdr>
        <w:top w:val="none" w:sz="0" w:space="0" w:color="auto"/>
        <w:left w:val="none" w:sz="0" w:space="0" w:color="auto"/>
        <w:bottom w:val="none" w:sz="0" w:space="0" w:color="auto"/>
        <w:right w:val="none" w:sz="0" w:space="0" w:color="auto"/>
      </w:divBdr>
    </w:div>
    <w:div w:id="1916277862">
      <w:bodyDiv w:val="1"/>
      <w:marLeft w:val="0"/>
      <w:marRight w:val="0"/>
      <w:marTop w:val="0"/>
      <w:marBottom w:val="0"/>
      <w:divBdr>
        <w:top w:val="none" w:sz="0" w:space="0" w:color="auto"/>
        <w:left w:val="none" w:sz="0" w:space="0" w:color="auto"/>
        <w:bottom w:val="none" w:sz="0" w:space="0" w:color="auto"/>
        <w:right w:val="none" w:sz="0" w:space="0" w:color="auto"/>
      </w:divBdr>
    </w:div>
    <w:div w:id="1952200653">
      <w:bodyDiv w:val="1"/>
      <w:marLeft w:val="0"/>
      <w:marRight w:val="0"/>
      <w:marTop w:val="0"/>
      <w:marBottom w:val="0"/>
      <w:divBdr>
        <w:top w:val="none" w:sz="0" w:space="0" w:color="auto"/>
        <w:left w:val="none" w:sz="0" w:space="0" w:color="auto"/>
        <w:bottom w:val="none" w:sz="0" w:space="0" w:color="auto"/>
        <w:right w:val="none" w:sz="0" w:space="0" w:color="auto"/>
      </w:divBdr>
    </w:div>
    <w:div w:id="1952735183">
      <w:bodyDiv w:val="1"/>
      <w:marLeft w:val="0"/>
      <w:marRight w:val="0"/>
      <w:marTop w:val="0"/>
      <w:marBottom w:val="0"/>
      <w:divBdr>
        <w:top w:val="none" w:sz="0" w:space="0" w:color="auto"/>
        <w:left w:val="none" w:sz="0" w:space="0" w:color="auto"/>
        <w:bottom w:val="none" w:sz="0" w:space="0" w:color="auto"/>
        <w:right w:val="none" w:sz="0" w:space="0" w:color="auto"/>
      </w:divBdr>
    </w:div>
    <w:div w:id="1998414167">
      <w:bodyDiv w:val="1"/>
      <w:marLeft w:val="0"/>
      <w:marRight w:val="0"/>
      <w:marTop w:val="0"/>
      <w:marBottom w:val="0"/>
      <w:divBdr>
        <w:top w:val="none" w:sz="0" w:space="0" w:color="auto"/>
        <w:left w:val="none" w:sz="0" w:space="0" w:color="auto"/>
        <w:bottom w:val="none" w:sz="0" w:space="0" w:color="auto"/>
        <w:right w:val="none" w:sz="0" w:space="0" w:color="auto"/>
      </w:divBdr>
    </w:div>
    <w:div w:id="2000769088">
      <w:bodyDiv w:val="1"/>
      <w:marLeft w:val="0"/>
      <w:marRight w:val="0"/>
      <w:marTop w:val="0"/>
      <w:marBottom w:val="0"/>
      <w:divBdr>
        <w:top w:val="none" w:sz="0" w:space="0" w:color="auto"/>
        <w:left w:val="none" w:sz="0" w:space="0" w:color="auto"/>
        <w:bottom w:val="none" w:sz="0" w:space="0" w:color="auto"/>
        <w:right w:val="none" w:sz="0" w:space="0" w:color="auto"/>
      </w:divBdr>
    </w:div>
    <w:div w:id="211408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header" Target="header4.xml" Id="rId18" /><Relationship Type="http://schemas.openxmlformats.org/officeDocument/2006/relationships/oleObject" Target="embeddings/oleObject1.bin" Id="rId39" /><Relationship Type="http://schemas.openxmlformats.org/officeDocument/2006/relationships/image" Target="media/image9.png" Id="rId34" /><Relationship Type="http://schemas.openxmlformats.org/officeDocument/2006/relationships/image" Target="media/image14.emf"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image" Target="media/image4.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simplifier.net/hl7fhirukcorer4/ukcoreconsent" TargetMode="External" Id="rId24" /><Relationship Type="http://schemas.openxmlformats.org/officeDocument/2006/relationships/image" Target="media/image7.png" Id="rId32" /><Relationship Type="http://schemas.openxmlformats.org/officeDocument/2006/relationships/package" Target="embeddings/Microsoft_Visio_Drawing.vsdx" Id="rId37" /><Relationship Type="http://schemas.openxmlformats.org/officeDocument/2006/relationships/image" Target="media/image13.emf" Id="rId40" /><Relationship Type="http://schemas.openxmlformats.org/officeDocument/2006/relationships/glossaryDocument" Target="glossary/document.xml" Id="rId45" /><Relationship Type="http://schemas.openxmlformats.org/officeDocument/2006/relationships/customXml" Target="../customXml/item5.xml" Id="rId5" /><Relationship Type="http://schemas.openxmlformats.org/officeDocument/2006/relationships/footer" Target="footer2.xml" Id="rId15" /><Relationship Type="http://schemas.openxmlformats.org/officeDocument/2006/relationships/image" Target="media/image11.emf" Id="rId36" /><Relationship Type="http://schemas.openxmlformats.org/officeDocument/2006/relationships/footnotes" Target="footnotes.xml" Id="rId10" /><Relationship Type="http://schemas.openxmlformats.org/officeDocument/2006/relationships/hyperlink" Target="http://hl7.org/fhir/workflow-management.html" TargetMode="External" Id="rId19" /><Relationship Type="http://schemas.openxmlformats.org/officeDocument/2006/relationships/image" Target="media/image6.png" Id="rId31"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14" /><Relationship Type="http://schemas.openxmlformats.org/officeDocument/2006/relationships/hyperlink" Target="https://simplifier.net/hl7fhirukcorer4/ukcoreservicerequest" TargetMode="External" Id="rId22" /><Relationship Type="http://schemas.openxmlformats.org/officeDocument/2006/relationships/image" Target="media/image5.png" Id="rId30" /><Relationship Type="http://schemas.openxmlformats.org/officeDocument/2006/relationships/image" Target="media/image10.png" Id="rId35" /><Relationship Type="http://schemas.openxmlformats.org/officeDocument/2006/relationships/package" Target="embeddings/Microsoft_Word_Document.docx" Id="rId43"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footer" Target="footer3.xml" Id="rId17" /><Relationship Type="http://schemas.openxmlformats.org/officeDocument/2006/relationships/hyperlink" Target="https://simplifier.net/hl7fhirukcorer4/ukcoretask" TargetMode="External" Id="rId25" /><Relationship Type="http://schemas.openxmlformats.org/officeDocument/2006/relationships/image" Target="media/image8.png" Id="rId33" /><Relationship Type="http://schemas.openxmlformats.org/officeDocument/2006/relationships/image" Target="media/image12.emf" Id="rId38" /><Relationship Type="http://schemas.openxmlformats.org/officeDocument/2006/relationships/theme" Target="theme/theme1.xml" Id="rId46" /><Relationship Type="http://schemas.openxmlformats.org/officeDocument/2006/relationships/image" Target="media/image3.png" Id="rId20" /><Relationship Type="http://schemas.openxmlformats.org/officeDocument/2006/relationships/oleObject" Target="embeddings/oleObject2.bin" Id="rId41" /><Relationship Type="http://schemas.openxmlformats.org/officeDocument/2006/relationships/hyperlink" Target="https://www.hl7.org/fhir/subscription.html" TargetMode="External" Id="Rc4887e99dea743f4" /><Relationship Type="http://schemas.openxmlformats.org/officeDocument/2006/relationships/hyperlink" Target="https://simplifier.net/hl7fhirukcorer4/ukcorespecimen" TargetMode="External" Id="R5aa8c4f5b70b4896" /><Relationship Type="http://schemas.openxmlformats.org/officeDocument/2006/relationships/hyperlink" Target="https://simplifier.net/HL7FHIRUKCoreR4/UKCoreDiagnosticReport" TargetMode="External" Id="Rba25b423ee184393" /><Relationship Type="http://schemas.openxmlformats.org/officeDocument/2006/relationships/hyperlink" Target="https://www.hl7.org/fhir/familymemberhistory.html" TargetMode="External" Id="R9030e9e1f0ff4373" /><Relationship Type="http://schemas.openxmlformats.org/officeDocument/2006/relationships/hyperlink" Target="https://simplifier.net/hl7fhirukcorer4/ukcorerelatedperson" TargetMode="External" Id="R2bac9f352605497a"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kh1\AppData\Local\Temp\Rar$DIa32852.10578\09%20Controlled%20Doc%20Template%2001.20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309CF0A4F74A149C2100B28D95C871"/>
        <w:category>
          <w:name w:val="General"/>
          <w:gallery w:val="placeholder"/>
        </w:category>
        <w:types>
          <w:type w:val="bbPlcHdr"/>
        </w:types>
        <w:behaviors>
          <w:behavior w:val="content"/>
        </w:behaviors>
        <w:guid w:val="{4B1EC4E4-8119-4E4A-8F76-FAF463BB3048}"/>
      </w:docPartPr>
      <w:docPartBody>
        <w:p w:rsidR="00232279" w:rsidRDefault="00A30A17">
          <w:pPr>
            <w:pStyle w:val="CD309CF0A4F74A149C2100B28D95C871"/>
          </w:pPr>
          <w:r w:rsidRPr="00320C3F">
            <w:rPr>
              <w:rStyle w:val="PlaceholderText"/>
              <w:b/>
              <w:color w:val="auto"/>
              <w:sz w:val="20"/>
            </w:rPr>
            <w:t>[Status]</w:t>
          </w:r>
        </w:p>
      </w:docPartBody>
    </w:docPart>
    <w:docPart>
      <w:docPartPr>
        <w:name w:val="D4C55EF91EDC42308DDA442BAE51C07E"/>
        <w:category>
          <w:name w:val="General"/>
          <w:gallery w:val="placeholder"/>
        </w:category>
        <w:types>
          <w:type w:val="bbPlcHdr"/>
        </w:types>
        <w:behaviors>
          <w:behavior w:val="content"/>
        </w:behaviors>
        <w:guid w:val="{308884DE-BBDA-4119-83A5-833DEE8421EE}"/>
      </w:docPartPr>
      <w:docPartBody>
        <w:p w:rsidR="00232279" w:rsidRDefault="00A30A17">
          <w:pPr>
            <w:pStyle w:val="D4C55EF91EDC42308DDA442BAE51C07E"/>
          </w:pPr>
          <w:r w:rsidRPr="009A450D">
            <w:rPr>
              <w:rStyle w:val="PlaceholderText"/>
              <w:b/>
              <w:color w:val="44546A" w:themeColor="text2"/>
              <w:sz w:val="20"/>
              <w:szCs w:val="20"/>
            </w:rPr>
            <w:t>0.1</w:t>
          </w:r>
        </w:p>
      </w:docPartBody>
    </w:docPart>
    <w:docPart>
      <w:docPartPr>
        <w:name w:val="2A2934092261414DA100A5894C2E5C49"/>
        <w:category>
          <w:name w:val="General"/>
          <w:gallery w:val="placeholder"/>
        </w:category>
        <w:types>
          <w:type w:val="bbPlcHdr"/>
        </w:types>
        <w:behaviors>
          <w:behavior w:val="content"/>
        </w:behaviors>
        <w:guid w:val="{F1979D38-1F7E-426B-84CB-2A8D4DB434E6}"/>
      </w:docPartPr>
      <w:docPartBody>
        <w:p w:rsidR="00232279" w:rsidRDefault="00A30A17">
          <w:pPr>
            <w:pStyle w:val="2A2934092261414DA100A5894C2E5C49"/>
          </w:pPr>
          <w:r w:rsidRPr="00320C3F">
            <w:rPr>
              <w:rStyle w:val="PlaceholderText"/>
              <w:b/>
              <w:color w:val="auto"/>
              <w:sz w:val="20"/>
              <w:szCs w:val="20"/>
            </w:rPr>
            <w:t>[Publish Date]</w:t>
          </w:r>
        </w:p>
      </w:docPartBody>
    </w:docPart>
    <w:docPart>
      <w:docPartPr>
        <w:name w:val="D8980766E919423CA6B3211B9EB7A8AD"/>
        <w:category>
          <w:name w:val="General"/>
          <w:gallery w:val="placeholder"/>
        </w:category>
        <w:types>
          <w:type w:val="bbPlcHdr"/>
        </w:types>
        <w:behaviors>
          <w:behavior w:val="content"/>
        </w:behaviors>
        <w:guid w:val="{202CE0DC-026B-46C9-B611-085094A47743}"/>
      </w:docPartPr>
      <w:docPartBody>
        <w:p w:rsidR="00232279" w:rsidRDefault="00A30A17">
          <w:pPr>
            <w:pStyle w:val="D8980766E919423CA6B3211B9EB7A8AD"/>
          </w:pPr>
          <w:r w:rsidRPr="0015736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utigerLTStd-Light">
    <w:altName w:val="Calibri"/>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A17"/>
    <w:rsid w:val="00232279"/>
    <w:rsid w:val="00A30A17"/>
    <w:rsid w:val="00B96D10"/>
    <w:rsid w:val="00BC7BAE"/>
    <w:rsid w:val="00BE2C39"/>
    <w:rsid w:val="00E875BA"/>
    <w:rsid w:val="00F82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CD309CF0A4F74A149C2100B28D95C871">
    <w:name w:val="CD309CF0A4F74A149C2100B28D95C871"/>
  </w:style>
  <w:style w:type="paragraph" w:customStyle="1" w:styleId="D4C55EF91EDC42308DDA442BAE51C07E">
    <w:name w:val="D4C55EF91EDC42308DDA442BAE51C07E"/>
  </w:style>
  <w:style w:type="paragraph" w:customStyle="1" w:styleId="2A2934092261414DA100A5894C2E5C49">
    <w:name w:val="2A2934092261414DA100A5894C2E5C49"/>
  </w:style>
  <w:style w:type="paragraph" w:customStyle="1" w:styleId="D8980766E919423CA6B3211B9EB7A8AD">
    <w:name w:val="D8980766E919423CA6B3211B9EB7A8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HSCIC_Corporate">
  <a:themeElements>
    <a:clrScheme name="01-NHS-Digital-THEME">
      <a:dk1>
        <a:srgbClr val="0F0F0F"/>
      </a:dk1>
      <a:lt1>
        <a:srgbClr val="FFFFFF"/>
      </a:lt1>
      <a:dk2>
        <a:srgbClr val="033F85"/>
      </a:dk2>
      <a:lt2>
        <a:srgbClr val="F9F9F9"/>
      </a:lt2>
      <a:accent1>
        <a:srgbClr val="005EB8"/>
      </a:accent1>
      <a:accent2>
        <a:srgbClr val="84919C"/>
      </a:accent2>
      <a:accent3>
        <a:srgbClr val="003087"/>
      </a:accent3>
      <a:accent4>
        <a:srgbClr val="71CCEF"/>
      </a:accent4>
      <a:accent5>
        <a:srgbClr val="D0D5D6"/>
      </a:accent5>
      <a:accent6>
        <a:srgbClr val="424D58"/>
      </a:accent6>
      <a:hlink>
        <a:srgbClr val="003087"/>
      </a:hlink>
      <a:folHlink>
        <a:srgbClr val="7C2855"/>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TaxCatchAll xmlns="5668c8bc-6c30-45e9-80ca-5109d4270dfd" xsi:nil="true"/>
    <lcf76f155ced4ddcb4097134ff3c332f xmlns="df73ef1f-7323-48d6-89d6-d8323e9dbb3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1DF36F80709BD144953C642696F90D0D" ma:contentTypeVersion="14" ma:contentTypeDescription="Create a new document." ma:contentTypeScope="" ma:versionID="28b5660b76be4d3244ecde5aa45e9b89">
  <xsd:schema xmlns:xsd="http://www.w3.org/2001/XMLSchema" xmlns:xs="http://www.w3.org/2001/XMLSchema" xmlns:p="http://schemas.microsoft.com/office/2006/metadata/properties" xmlns:ns2="df73ef1f-7323-48d6-89d6-d8323e9dbb38" xmlns:ns3="7556bac3-7090-404d-b998-a4fe8c2f5e3f" xmlns:ns4="5668c8bc-6c30-45e9-80ca-5109d4270dfd" targetNamespace="http://schemas.microsoft.com/office/2006/metadata/properties" ma:root="true" ma:fieldsID="745dbb0f28e06927105c79c9a925e639" ns2:_="" ns3:_="" ns4:_="">
    <xsd:import namespace="df73ef1f-7323-48d6-89d6-d8323e9dbb38"/>
    <xsd:import namespace="7556bac3-7090-404d-b998-a4fe8c2f5e3f"/>
    <xsd:import namespace="5668c8bc-6c30-45e9-80ca-5109d4270df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3ef1f-7323-48d6-89d6-d8323e9dbb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bb72b7f4-c981-47a4-a26e-043e4b78ebf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7556bac3-7090-404d-b998-a4fe8c2f5e3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668c8bc-6c30-45e9-80ca-5109d4270dfd"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d1ca006a-306e-4ef4-904c-a9b726eca674}" ma:internalName="TaxCatchAll" ma:showField="CatchAllData" ma:web="7556bac3-7090-404d-b998-a4fe8c2f5e3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F172A3-8EA7-4308-9BF4-D381F5732869}">
  <ds:schemaRefs>
    <ds:schemaRef ds:uri="http://schemas.openxmlformats.org/officeDocument/2006/bibliography"/>
  </ds:schemaRefs>
</ds:datastoreItem>
</file>

<file path=customXml/itemProps3.xml><?xml version="1.0" encoding="utf-8"?>
<ds:datastoreItem xmlns:ds="http://schemas.openxmlformats.org/officeDocument/2006/customXml" ds:itemID="{D40E7BAD-646A-449B-980A-7762D2AC5557}">
  <ds:schemaRefs>
    <ds:schemaRef ds:uri="http://schemas.microsoft.com/office/2006/metadata/properties"/>
    <ds:schemaRef ds:uri="http://schemas.microsoft.com/office/infopath/2007/PartnerControls"/>
    <ds:schemaRef ds:uri="5668c8bc-6c30-45e9-80ca-5109d4270dfd"/>
    <ds:schemaRef ds:uri="df73ef1f-7323-48d6-89d6-d8323e9dbb38"/>
  </ds:schemaRefs>
</ds:datastoreItem>
</file>

<file path=customXml/itemProps4.xml><?xml version="1.0" encoding="utf-8"?>
<ds:datastoreItem xmlns:ds="http://schemas.openxmlformats.org/officeDocument/2006/customXml" ds:itemID="{39AAF10B-469E-4441-90F7-D47D03EE988E}">
  <ds:schemaRefs>
    <ds:schemaRef ds:uri="http://schemas.microsoft.com/sharepoint/v3/contenttype/forms"/>
  </ds:schemaRefs>
</ds:datastoreItem>
</file>

<file path=customXml/itemProps5.xml><?xml version="1.0" encoding="utf-8"?>
<ds:datastoreItem xmlns:ds="http://schemas.openxmlformats.org/officeDocument/2006/customXml" ds:itemID="{A2570CC4-793F-4C20-9A15-D3F45BACEB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3ef1f-7323-48d6-89d6-d8323e9dbb38"/>
    <ds:schemaRef ds:uri="7556bac3-7090-404d-b998-a4fe8c2f5e3f"/>
    <ds:schemaRef ds:uri="5668c8bc-6c30-45e9-80ca-5109d4270d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09 Controlled Doc Template 01.2020</ap:Template>
  <ap:Application>Microsoft Word for the web</ap:Application>
  <ap:DocSecurity>0</ap:DocSecurity>
  <ap:ScaleCrop>false</ap:ScaleCrop>
  <ap:Company>Health &amp; Social Care Information Centre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Genomics Medicine Service Request/Report workflow</dc:title>
  <dc:creator>Omar Khan</dc:creator>
  <lastModifiedBy>Marcus Fearnett</lastModifiedBy>
  <revision>70</revision>
  <lastPrinted>2016-07-20T12:09:00.0000000Z</lastPrinted>
  <dcterms:created xsi:type="dcterms:W3CDTF">2022-08-02T16:51:00.0000000Z</dcterms:created>
  <dcterms:modified xsi:type="dcterms:W3CDTF">2022-08-18T14:30:18.4026842Z</dcterms:modified>
  <category>0.1</category>
  <contentStatus>Draft</contentStatus>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0x0101001DF36F80709BD144953C642696F90D0D</vt:lpwstr>
  </property>
  <property fmtid="{D5CDD505-2E9C-101B-9397-08002B2CF9AE}" pid="3" name="_dlc_policyId">
    <vt:lpwstr>0x010100248FFECF8F0D554792D64B70CF7BF038|1875765322</vt:lpwstr>
  </property>
  <property fmtid="{D5CDD505-2E9C-101B-9397-08002B2CF9AE}" pid="4" name="ItemRetentionFormula">
    <vt:lpwstr>&lt;formula id="Microsoft.Office.RecordsManagement.PolicyFeatures.Expiration.Formula.BuiltIn"&gt;&lt;number&gt;3&lt;/number&gt;&lt;property&gt;AuthoredDate&lt;/property&gt;&lt;propertyId&gt;78342c6d-8801-441d-a333-a9f070617aff&lt;/propertyId&gt;&lt;period&gt;years&lt;/period&gt;&lt;/formula&gt;</vt:lpwstr>
  </property>
  <property fmtid="{D5CDD505-2E9C-101B-9397-08002B2CF9AE}" pid="5" name="InformationType">
    <vt:lpwstr>58;#Template|aff1a68b-1933-4dcf-8d00-314af96fd52f</vt:lpwstr>
  </property>
  <property fmtid="{D5CDD505-2E9C-101B-9397-08002B2CF9AE}" pid="6" name="PortfolioCode">
    <vt:lpwstr>1;#P0404/00 - Communications [Corporate Function-Digital Transformation - Beverley Bryant]|4d1365a3-4553-4328-b183-fb2da2713d14</vt:lpwstr>
  </property>
  <property fmtid="{D5CDD505-2E9C-101B-9397-08002B2CF9AE}" pid="7" name="MediaServiceImageTags">
    <vt:lpwstr/>
  </property>
</Properties>
</file>